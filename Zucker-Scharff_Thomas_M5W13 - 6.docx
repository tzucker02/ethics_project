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5C059D" w14:textId="65F5561A" w:rsidR="00DA566C" w:rsidRDefault="00DA566C" w:rsidP="00DA566C">
      <w:pPr>
        <w:spacing w:line="480" w:lineRule="auto"/>
        <w:ind w:firstLine="720"/>
      </w:pPr>
      <w:r w:rsidRPr="00DA566C">
        <w:t xml:space="preserve">AI detectors currently exhibit a significant bias when used to identify AI-generated text from non-native English speakers compared to native speakers. Currently, there are few, if any, policies specifically addressing English Language Learners (ELL) and how instructors should utilize AI detectors in these cases—other than the guideline that AI detectors should not be the sole basis for determining if a student’s work has been produced with AI assistance </w:t>
      </w:r>
      <w:r w:rsidRPr="00DA566C">
        <w:fldChar w:fldCharType="begin">
          <w:fldData xml:space="preserve">PEVuZE5vdGU+PENpdGU+PEF1dGhvcj5EYW5nPC9BdXRob3I+PFllYXI+MjAyNDwvWWVhcj48UmVj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</w:fldData>
        </w:fldChar>
      </w:r>
      <w:r w:rsidRPr="00DA566C">
        <w:instrText xml:space="preserve"> ADDIN EN.CITE </w:instrText>
      </w:r>
      <w:r w:rsidRPr="00DA566C">
        <w:fldChar w:fldCharType="begin">
          <w:fldData xml:space="preserve">PEVuZE5vdGU+PENpdGU+PEF1dGhvcj5EYW5nPC9BdXRob3I+PFllYXI+MjAyNDwvWWVhcj48UmVj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</w:fldData>
        </w:fldChar>
      </w:r>
      <w:r w:rsidRPr="00DA566C">
        <w:instrText xml:space="preserve"> ADDIN EN.CITE.DATA </w:instrText>
      </w:r>
      <w:r w:rsidRPr="00DA566C">
        <w:fldChar w:fldCharType="end"/>
      </w:r>
      <w:r w:rsidRPr="00DA566C">
        <w:fldChar w:fldCharType="separate"/>
      </w:r>
      <w:r w:rsidRPr="00DA566C">
        <w:t>(</w:t>
      </w:r>
      <w:hyperlink w:anchor="_ENREF_13" w:tooltip="Dang, 2024 #732" w:history="1">
        <w:r w:rsidR="00A04AEF" w:rsidRPr="00A04AEF">
          <w:t>Dang &amp; Wang, 2024</w:t>
        </w:r>
      </w:hyperlink>
      <w:r w:rsidRPr="00DA566C">
        <w:t xml:space="preserve">; </w:t>
      </w:r>
      <w:hyperlink w:anchor="_ENREF_27" w:tooltip="Najarro, 2023 #645" w:history="1">
        <w:r w:rsidR="00A04AEF" w:rsidRPr="00A04AEF">
          <w:t>Najarro, 2023</w:t>
        </w:r>
      </w:hyperlink>
      <w:r w:rsidRPr="00DA566C">
        <w:t>)</w:t>
      </w:r>
      <w:r w:rsidRPr="00DA566C">
        <w:fldChar w:fldCharType="end"/>
      </w:r>
      <w:r w:rsidRPr="00DA566C">
        <w:t>. Due to this bias, a policy is necessary to resolve various related issues. The explanation and policy below aim to address these gaps.</w:t>
      </w:r>
    </w:p>
    <w:p w14:paraId="0C7C20F3" w14:textId="3281549A" w:rsidR="00091B2D" w:rsidRPr="00056731" w:rsidRDefault="00322FB9" w:rsidP="00322FB9">
      <w:pPr>
        <w:spacing w:line="480" w:lineRule="auto"/>
        <w:ind w:firstLine="720"/>
      </w:pPr>
      <w:r w:rsidRPr="00056731">
        <w:t xml:space="preserve">Several institutions do have policy examples, to be used by instructors on a per-course basis, regarding the use of generative AI by students – a few </w:t>
      </w:r>
      <w:r w:rsidR="006C6635" w:rsidRPr="00056731">
        <w:t xml:space="preserve">are </w:t>
      </w:r>
      <w:r w:rsidRPr="00056731">
        <w:t xml:space="preserve">cited here </w:t>
      </w:r>
      <w:r w:rsidRPr="00056731">
        <w:fldChar w:fldCharType="begin">
          <w:fldData xml:space="preserve">PEVuZE5vdGU+PENpdGU+PEF1dGhvcj5Db3JuZWxsIFVuaXZlcnNpdHk8L0F1dGhvcj48WWVhcj4y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==
</w:fldData>
        </w:fldChar>
      </w:r>
      <w:r w:rsidRPr="00056731">
        <w:instrText xml:space="preserve"> ADDIN EN.CITE </w:instrText>
      </w:r>
      <w:r w:rsidRPr="00056731">
        <w:fldChar w:fldCharType="begin">
          <w:fldData xml:space="preserve">PEVuZE5vdGU+PENpdGU+PEF1dGhvcj5Db3JuZWxsIFVuaXZlcnNpdHk8L0F1dGhvcj48WWVhcj4y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==
</w:fldData>
        </w:fldChar>
      </w:r>
      <w:r w:rsidRPr="00056731">
        <w:instrText xml:space="preserve"> ADDIN EN.CITE.DATA </w:instrText>
      </w:r>
      <w:r w:rsidRPr="00056731">
        <w:fldChar w:fldCharType="end"/>
      </w:r>
      <w:r w:rsidRPr="00056731">
        <w:fldChar w:fldCharType="separate"/>
      </w:r>
      <w:r w:rsidRPr="00056731">
        <w:rPr>
          <w:noProof/>
        </w:rPr>
        <w:t>(</w:t>
      </w:r>
      <w:hyperlink w:anchor="_ENREF_5" w:tooltip="BU, 2023 #736" w:history="1">
        <w:r w:rsidR="00A04AEF" w:rsidRPr="00056731">
          <w:rPr>
            <w:noProof/>
          </w:rPr>
          <w:t>BU, 2023</w:t>
        </w:r>
      </w:hyperlink>
      <w:r w:rsidRPr="00056731">
        <w:rPr>
          <w:noProof/>
        </w:rPr>
        <w:t xml:space="preserve">; </w:t>
      </w:r>
      <w:hyperlink w:anchor="_ENREF_8" w:tooltip="CELT, 2025 #735" w:history="1">
        <w:r w:rsidR="00A04AEF" w:rsidRPr="00056731">
          <w:rPr>
            <w:noProof/>
          </w:rPr>
          <w:t>CELT, 2025</w:t>
        </w:r>
      </w:hyperlink>
      <w:r w:rsidRPr="00056731">
        <w:rPr>
          <w:noProof/>
        </w:rPr>
        <w:t xml:space="preserve">; </w:t>
      </w:r>
      <w:hyperlink w:anchor="_ENREF_12" w:tooltip="Cornell University, 2023 #734" w:history="1">
        <w:r w:rsidR="00A04AEF" w:rsidRPr="00056731">
          <w:rPr>
            <w:noProof/>
          </w:rPr>
          <w:t>Cornell University, 2023</w:t>
        </w:r>
      </w:hyperlink>
      <w:r w:rsidRPr="00056731">
        <w:rPr>
          <w:noProof/>
        </w:rPr>
        <w:t xml:space="preserve">; </w:t>
      </w:r>
      <w:hyperlink w:anchor="_ENREF_29" w:tooltip="Palmer-Clarke, 2025 #729" w:history="1">
        <w:r w:rsidR="00A04AEF" w:rsidRPr="00056731">
          <w:rPr>
            <w:noProof/>
          </w:rPr>
          <w:t>Palmer-Clarke, 2025</w:t>
        </w:r>
      </w:hyperlink>
      <w:r w:rsidRPr="00056731">
        <w:rPr>
          <w:noProof/>
        </w:rPr>
        <w:t xml:space="preserve">; </w:t>
      </w:r>
      <w:hyperlink w:anchor="_ENREF_36" w:tooltip="Vanderbilt_Univ, 2023 #725" w:history="1">
        <w:r w:rsidR="00A04AEF" w:rsidRPr="00056731">
          <w:rPr>
            <w:noProof/>
          </w:rPr>
          <w:t>Vanderbilt_Univ, 2023</w:t>
        </w:r>
      </w:hyperlink>
      <w:r w:rsidRPr="00056731">
        <w:rPr>
          <w:noProof/>
        </w:rPr>
        <w:t>)</w:t>
      </w:r>
      <w:r w:rsidRPr="00056731">
        <w:fldChar w:fldCharType="end"/>
      </w:r>
      <w:r w:rsidRPr="00056731">
        <w:t>. There are existing or complete policies on students' use of generative AI. However, they do not specifically address use by ELL or English as a Second Language (ESL) students.</w:t>
      </w:r>
    </w:p>
    <w:p w14:paraId="57A79945" w14:textId="7267D330" w:rsidR="00517E44" w:rsidRPr="00056731" w:rsidRDefault="00DA566C" w:rsidP="006966F5">
      <w:pPr>
        <w:spacing w:line="480" w:lineRule="auto"/>
        <w:ind w:firstLine="720"/>
      </w:pPr>
      <w:r w:rsidRPr="00DA566C">
        <w:t xml:space="preserve">AI detector tools are being used in many higher education classrooms despite increasing evidence that they produce disproportionately high false-positive rates for English Language Learner (ELL) students, as shown by the Stanford study </w:t>
      </w:r>
      <w:r w:rsidRPr="00DA566C">
        <w:fldChar w:fldCharType="begin">
          <w:fldData xml:space="preserve">PEVuZE5vdGU+PENpdGU+PEF1dGhvcj5GdXJ6ZTwvQXV0aG9yPjxZZWFyPjIwMjQ8L1llYXI+PFJl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</w:fldData>
        </w:fldChar>
      </w:r>
      <w:r w:rsidRPr="00DA566C">
        <w:instrText xml:space="preserve"> ADDIN EN.CITE </w:instrText>
      </w:r>
      <w:r w:rsidRPr="00DA566C">
        <w:fldChar w:fldCharType="begin">
          <w:fldData xml:space="preserve">PEVuZE5vdGU+PENpdGU+PEF1dGhvcj5GdXJ6ZTwvQXV0aG9yPjxZZWFyPjIwMjQ8L1llYXI+PFJl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</w:fldData>
        </w:fldChar>
      </w:r>
      <w:r w:rsidRPr="00DA566C">
        <w:instrText xml:space="preserve"> ADDIN EN.CITE.DATA </w:instrText>
      </w:r>
      <w:r w:rsidRPr="00DA566C">
        <w:fldChar w:fldCharType="end"/>
      </w:r>
      <w:r w:rsidRPr="00DA566C">
        <w:fldChar w:fldCharType="separate"/>
      </w:r>
      <w:r w:rsidRPr="00DA566C">
        <w:t>(</w:t>
      </w:r>
      <w:hyperlink w:anchor="_ENREF_15" w:tooltip="Furze, 2024 #701" w:history="1">
        <w:r w:rsidR="00A04AEF" w:rsidRPr="00A04AEF">
          <w:t>Furze, 2024</w:t>
        </w:r>
      </w:hyperlink>
      <w:r w:rsidRPr="00DA566C">
        <w:t xml:space="preserve">; </w:t>
      </w:r>
      <w:hyperlink w:anchor="_ENREF_24" w:tooltip="Mathewson, 2023 #659" w:history="1">
        <w:r w:rsidR="00A04AEF" w:rsidRPr="00A04AEF">
          <w:t>Mathewson, 2023</w:t>
        </w:r>
      </w:hyperlink>
      <w:r w:rsidRPr="00DA566C">
        <w:t xml:space="preserve">; </w:t>
      </w:r>
      <w:hyperlink w:anchor="_ENREF_26" w:tooltip="Myers, 2023 #647" w:history="1">
        <w:r w:rsidR="00A04AEF" w:rsidRPr="00A04AEF">
          <w:t>Myers, 2023</w:t>
        </w:r>
      </w:hyperlink>
      <w:r w:rsidRPr="00DA566C">
        <w:t xml:space="preserve">; </w:t>
      </w:r>
      <w:hyperlink w:anchor="_ENREF_27" w:tooltip="Najarro, 2023 #645" w:history="1">
        <w:r w:rsidR="00A04AEF" w:rsidRPr="00A04AEF">
          <w:t>Najarro, 2023</w:t>
        </w:r>
      </w:hyperlink>
      <w:r w:rsidRPr="00DA566C">
        <w:t>)</w:t>
      </w:r>
      <w:r w:rsidRPr="00DA566C">
        <w:fldChar w:fldCharType="end"/>
      </w:r>
      <w:r w:rsidRPr="00DA566C">
        <w:t xml:space="preserve">, which reported up to a 61% false-positive rate for non-native essays. This exposed non-native writers to unnecessary academic integrity investigations, emotional distress, and—in extreme cases—visa status risks that could lead to deportation </w:t>
      </w:r>
      <w:r w:rsidRPr="00DA566C">
        <w:fldChar w:fldCharType="begin"/>
      </w:r>
      <w:r w:rsidRPr="00DA566C">
        <w:instrText xml:space="preserve"> ADDIN EN.CITE &lt;EndNote&gt;&lt;Cite&gt;&lt;Author&gt;University_of_Rochester&lt;/Author&gt;&lt;Year&gt;2025&lt;/Year&gt;&lt;RecNum&gt;685&lt;/RecNum&gt;&lt;DisplayText&gt;(Castellanos-Canales, 2025; University_of_Rochester, 2025)&lt;/DisplayText&gt;&lt;record&gt;&lt;rec-number&gt;685&lt;/rec-number&gt;&lt;foreign-keys&gt;&lt;key app="EN" db-id="sf59zpzpuatrasexdzk59x29pv2xfae29x00" timestamp="1759156116"&gt;685&lt;/key&gt;&lt;/foreign-keys&gt;&lt;ref-type name="Web Page"&gt;12&lt;/ref-type&gt;&lt;contributors&gt;&lt;authors&gt;&lt;author&gt;University_of_Rochester&lt;/author&gt;&lt;/authors&gt;&lt;/contributors&gt;&lt;titles&gt;&lt;title&gt;International Students&lt;/title&gt;&lt;/titles&gt;&lt;dates&gt;&lt;year&gt;2025&lt;/year&gt;&lt;/dates&gt;&lt;urls&gt;&lt;related-urls&gt;&lt;url&gt;https://www.rochester.edu/college/honesty/students/international.html&lt;/url&gt;&lt;/related-urls&gt;&lt;/urls&gt;&lt;language&gt;en-US&lt;/language&gt;&lt;access-date&gt;2025-09-29 14:27:58&lt;/access-date&gt;&lt;/record&gt;&lt;/Cite&gt;&lt;Cite&gt;&lt;Author&gt;Castellanos-Canales&lt;/Author&gt;&lt;Year&gt;2025&lt;/Year&gt;&lt;RecNum&gt;711&lt;/RecNum&gt;&lt;record&gt;&lt;rec-number&gt;711&lt;/rec-number&gt;&lt;foreign-keys&gt;&lt;key app="EN" db-id="sf59zpzpuatrasexdzk59x29pv2xfae29x00" timestamp="1760023963"&gt;711&lt;/key&gt;&lt;/foreign-keys&gt;&lt;ref-type name="Blog"&gt;56&lt;/ref-type&gt;&lt;contributors&gt;&lt;authors&gt;&lt;author&gt;Arturo Castellanos-Canales&lt;/author&gt;&lt;/authors&gt;&lt;/contributors&gt;&lt;titles&gt;&lt;title&gt;Explainer: Revocation of Student Visas and Termination of SEVIS Records&lt;/title&gt;&lt;secondary-title&gt;National Immigration Forum&lt;/secondary-title&gt;&lt;short-title&gt;Explainer&lt;/short-title&gt;&lt;/titles&gt;&lt;dates&gt;&lt;year&gt;2025&lt;/year&gt;&lt;pub-dates&gt;&lt;date&gt;2025-06-13&lt;/date&gt;&lt;/pub-dates&gt;&lt;/dates&gt;&lt;urls&gt;&lt;related-urls&gt;&lt;url&gt;https://forumtogether.org/article/explainer-revocation-of-student-visas-and-termination-of-sevis-records/&lt;/url&gt;&lt;/related-urls&gt;&lt;/urls&gt;&lt;language&gt;en-US&lt;/language&gt;&lt;access-date&gt;2025-10-09 15:32:13&lt;/access-date&gt;&lt;/record&gt;&lt;/Cite&gt;&lt;/EndNote&gt;</w:instrText>
      </w:r>
      <w:r w:rsidRPr="00DA566C">
        <w:fldChar w:fldCharType="separate"/>
      </w:r>
      <w:r w:rsidRPr="00DA566C">
        <w:t>(</w:t>
      </w:r>
      <w:hyperlink w:anchor="_ENREF_7" w:tooltip="Castellanos-Canales, 2025 #711" w:history="1">
        <w:r w:rsidR="00A04AEF" w:rsidRPr="00A04AEF">
          <w:t>Castellanos-Canales, 2025</w:t>
        </w:r>
      </w:hyperlink>
      <w:r w:rsidRPr="00DA566C">
        <w:t xml:space="preserve">; </w:t>
      </w:r>
      <w:hyperlink w:anchor="_ENREF_35" w:tooltip="University_of_Rochester, 2025 #685" w:history="1">
        <w:r w:rsidR="00A04AEF" w:rsidRPr="00A04AEF">
          <w:t>University_of_Rochester, 2025</w:t>
        </w:r>
      </w:hyperlink>
      <w:r w:rsidRPr="00DA566C">
        <w:t>)</w:t>
      </w:r>
      <w:r w:rsidRPr="00DA566C">
        <w:fldChar w:fldCharType="end"/>
      </w:r>
      <w:r w:rsidRPr="00DA566C">
        <w:t>.</w:t>
      </w:r>
    </w:p>
    <w:p w14:paraId="525B7C6B" w14:textId="25A61943" w:rsidR="00517E44" w:rsidRPr="00056731" w:rsidRDefault="00517E44" w:rsidP="006966F5">
      <w:pPr>
        <w:spacing w:line="480" w:lineRule="auto"/>
        <w:ind w:firstLine="720"/>
      </w:pPr>
      <w:r w:rsidRPr="00056731">
        <w:t>From a</w:t>
      </w:r>
      <w:r w:rsidR="00DA566C">
        <w:t xml:space="preserve"> </w:t>
      </w:r>
      <w:r w:rsidRPr="00056731">
        <w:t>deontological</w:t>
      </w:r>
      <w:r w:rsidR="00DA566C">
        <w:t xml:space="preserve"> </w:t>
      </w:r>
      <w:r w:rsidRPr="00056731">
        <w:t>perspective, the institution has a duty to treat all students as moral equals and to uphold their civil</w:t>
      </w:r>
      <w:r w:rsidRPr="00056731">
        <w:noBreakHyphen/>
        <w:t>rights protections under Title IV of the Civil Rights Act. Any policy that relies solely on a tool that systematically disadvantages a protected group violates that duty, regardless of the tool’s overall accuracy. Consequently, the use of AI</w:t>
      </w:r>
      <w:r w:rsidRPr="00056731">
        <w:noBreakHyphen/>
        <w:t xml:space="preserve">detectors must be </w:t>
      </w:r>
      <w:r w:rsidRPr="00056731">
        <w:lastRenderedPageBreak/>
        <w:t>constrained by procedural safeguards (human review, transparent error rates, and an appeals process) that respect the inherent rights of ELL learners.</w:t>
      </w:r>
    </w:p>
    <w:p w14:paraId="7ABB5507" w14:textId="1EB0C5ED" w:rsidR="00517E44" w:rsidRPr="00056731" w:rsidRDefault="00DA566C" w:rsidP="00517E44">
      <w:pPr>
        <w:spacing w:line="480" w:lineRule="auto"/>
        <w:ind w:firstLine="720"/>
      </w:pPr>
      <w:r w:rsidRPr="00DA566C">
        <w:t>Without these safeguards, the policy not only violates the deontological obligation of equal treatment but also causes consequential harms—such as inflated false-positive counts, wasted faculty time, and potential legal liability for the institution.</w:t>
      </w:r>
    </w:p>
    <w:p w14:paraId="1A5E2483" w14:textId="1A3D8317" w:rsidR="00091B2D" w:rsidRPr="00056731" w:rsidRDefault="00CA08C7" w:rsidP="006966F5">
      <w:pPr>
        <w:spacing w:line="480" w:lineRule="auto"/>
        <w:ind w:firstLine="720"/>
      </w:pPr>
      <w:r w:rsidRPr="00056731">
        <w:t>Many</w:t>
      </w:r>
      <w:r w:rsidR="00091B2D" w:rsidRPr="00056731">
        <w:t xml:space="preserve"> academic institutions currently advise instructors NOT to use AI detectors</w:t>
      </w:r>
      <w:r w:rsidRPr="00056731">
        <w:t xml:space="preserve"> </w:t>
      </w:r>
      <w:r w:rsidRPr="00056731">
        <w:rPr>
          <w:noProof/>
        </w:rPr>
        <w:fldChar w:fldCharType="begin">
          <w:fldData xml:space="preserve">PEVuZE5vdGU+PENpdGU+PEF1dGhvcj5Db2xleTwvQXV0aG9yPjxZZWFyPjIwMjM8L1llYXI+PFJl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</w:fldData>
        </w:fldChar>
      </w:r>
      <w:r w:rsidR="003D2C89" w:rsidRPr="00056731">
        <w:rPr>
          <w:noProof/>
        </w:rPr>
        <w:instrText xml:space="preserve"> ADDIN EN.CITE </w:instrText>
      </w:r>
      <w:r w:rsidR="003D2C89" w:rsidRPr="00056731">
        <w:rPr>
          <w:noProof/>
        </w:rPr>
        <w:fldChar w:fldCharType="begin">
          <w:fldData xml:space="preserve">PEVuZE5vdGU+PENpdGU+PEF1dGhvcj5Db2xleTwvQXV0aG9yPjxZZWFyPjIwMjM8L1llYXI+PFJl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</w:fldData>
        </w:fldChar>
      </w:r>
      <w:r w:rsidR="003D2C89" w:rsidRPr="00056731">
        <w:rPr>
          <w:noProof/>
        </w:rPr>
        <w:instrText xml:space="preserve"> ADDIN EN.CITE.DATA </w:instrText>
      </w:r>
      <w:r w:rsidR="003D2C89" w:rsidRPr="00056731">
        <w:rPr>
          <w:noProof/>
        </w:rPr>
      </w:r>
      <w:r w:rsidR="003D2C89" w:rsidRPr="00056731">
        <w:rPr>
          <w:noProof/>
        </w:rPr>
        <w:fldChar w:fldCharType="end"/>
      </w:r>
      <w:r w:rsidRPr="00056731">
        <w:rPr>
          <w:noProof/>
        </w:rPr>
      </w:r>
      <w:r w:rsidRPr="00056731">
        <w:rPr>
          <w:noProof/>
        </w:rPr>
        <w:fldChar w:fldCharType="separate"/>
      </w:r>
      <w:r w:rsidR="003D2C89" w:rsidRPr="00056731">
        <w:rPr>
          <w:noProof/>
        </w:rPr>
        <w:t>(</w:t>
      </w:r>
      <w:hyperlink w:anchor="_ENREF_3" w:tooltip="Berman, 2025 #694" w:history="1">
        <w:r w:rsidR="00A04AEF" w:rsidRPr="00056731">
          <w:rPr>
            <w:noProof/>
          </w:rPr>
          <w:t>Berman, 2025</w:t>
        </w:r>
      </w:hyperlink>
      <w:r w:rsidR="003D2C89" w:rsidRPr="00056731">
        <w:rPr>
          <w:noProof/>
        </w:rPr>
        <w:t xml:space="preserve">; </w:t>
      </w:r>
      <w:hyperlink w:anchor="_ENREF_11" w:tooltip="Coley, 2023 #653" w:history="1">
        <w:r w:rsidR="00A04AEF" w:rsidRPr="00056731">
          <w:rPr>
            <w:noProof/>
          </w:rPr>
          <w:t>Coley, 2023</w:t>
        </w:r>
      </w:hyperlink>
      <w:r w:rsidR="003D2C89" w:rsidRPr="00056731">
        <w:rPr>
          <w:noProof/>
        </w:rPr>
        <w:t xml:space="preserve">; </w:t>
      </w:r>
      <w:hyperlink w:anchor="_ENREF_25" w:tooltip="MIT_Sloan, 2023 #741" w:history="1">
        <w:r w:rsidR="00A04AEF" w:rsidRPr="00056731">
          <w:rPr>
            <w:noProof/>
          </w:rPr>
          <w:t>MIT_Sloan, 2023</w:t>
        </w:r>
      </w:hyperlink>
      <w:r w:rsidR="003D2C89" w:rsidRPr="00056731">
        <w:rPr>
          <w:noProof/>
        </w:rPr>
        <w:t xml:space="preserve">; </w:t>
      </w:r>
      <w:hyperlink w:anchor="_ENREF_33" w:tooltip=", 2023 #739" w:history="1">
        <w:r w:rsidR="00A04AEF" w:rsidRPr="00056731">
          <w:rPr>
            <w:i/>
            <w:noProof/>
          </w:rPr>
          <w:t>Teaching Center doesn’t endorse any generative AI detection tools</w:t>
        </w:r>
        <w:r w:rsidR="00A04AEF" w:rsidRPr="00056731">
          <w:rPr>
            <w:noProof/>
          </w:rPr>
          <w:t>, 2023</w:t>
        </w:r>
      </w:hyperlink>
      <w:r w:rsidR="003D2C89" w:rsidRPr="00056731">
        <w:rPr>
          <w:noProof/>
        </w:rPr>
        <w:t xml:space="preserve">; </w:t>
      </w:r>
      <w:hyperlink w:anchor="_ENREF_36" w:tooltip="Vanderbilt_Univ, 2023 #725" w:history="1">
        <w:r w:rsidR="00A04AEF" w:rsidRPr="00056731">
          <w:rPr>
            <w:noProof/>
          </w:rPr>
          <w:t>Vanderbilt_Univ, 2023</w:t>
        </w:r>
      </w:hyperlink>
      <w:r w:rsidR="003D2C89" w:rsidRPr="00056731">
        <w:rPr>
          <w:noProof/>
        </w:rPr>
        <w:t>)</w:t>
      </w:r>
      <w:r w:rsidRPr="00056731">
        <w:rPr>
          <w:noProof/>
        </w:rPr>
        <w:fldChar w:fldCharType="end"/>
      </w:r>
      <w:r w:rsidRPr="00056731">
        <w:rPr>
          <w:noProof/>
        </w:rPr>
        <w:t xml:space="preserve">, due to the high number of false positives they have experienced. </w:t>
      </w:r>
      <w:r w:rsidR="00091B2D" w:rsidRPr="00056731">
        <w:t xml:space="preserve">Many provide general guidelines on students' AI use and offer templates for creating AI usage or detector policies for each class. </w:t>
      </w:r>
      <w:r w:rsidR="00091B2D" w:rsidRPr="00056731">
        <w:fldChar w:fldCharType="begin"/>
      </w:r>
      <w:r w:rsidR="00091B2D" w:rsidRPr="00056731">
        <w:instrText xml:space="preserve"> ADDIN EN.CITE &lt;EndNote&gt;&lt;Cite&gt;&lt;Year&gt;2025&lt;/Year&gt;&lt;RecNum&gt;738&lt;/RecNum&gt;&lt;DisplayText&gt;(&amp;quot;Academic Integrity,&amp;quot; 2025; Cornell University, 2023)&lt;/DisplayText&gt;&lt;record&gt;&lt;rec-number&gt;738&lt;/rec-number&gt;&lt;foreign-keys&gt;&lt;key app="EN" db-id="sf59zpzpuatrasexdzk59x29pv2xfae29x00" timestamp="1761842530"&gt;738&lt;/key&gt;&lt;/foreign-keys&gt;&lt;ref-type name="Blog"&gt;56&lt;/ref-type&gt;&lt;contributors&gt;&lt;/contributors&gt;&lt;titles&gt;&lt;title&gt;Academic Integrity&lt;/title&gt;&lt;secondary-title&gt;Office of the Dean of Faculty&lt;/secondary-title&gt;&lt;/titles&gt;&lt;keywords&gt;&lt;keyword&gt;p3 - 20251030&lt;/keyword&gt;&lt;/keywords&gt;&lt;dates&gt;&lt;year&gt;2025&lt;/year&gt;&lt;/dates&gt;&lt;pub-location&gt;Cornell University&lt;/pub-location&gt;&lt;urls&gt;&lt;related-urls&gt;&lt;url&gt;https://deanoffaculty.cornell.edu/faculty-and-academic-affairs/academic-integrity/&lt;/url&gt;&lt;/related-urls&gt;&lt;/urls&gt;&lt;language&gt;en-US&lt;/language&gt;&lt;access-date&gt;2025-10-30 16:41:24&lt;/access-date&gt;&lt;/record&gt;&lt;/Cite&gt;&lt;Cite&gt;&lt;Author&gt;Cornell University&lt;/Author&gt;&lt;Year&gt;2023&lt;/Year&gt;&lt;RecNum&gt;734&lt;/RecNum&gt;&lt;record&gt;&lt;rec-number&gt;734&lt;/rec-number&gt;&lt;foreign-keys&gt;&lt;key app="EN" db-id="sf59zpzpuatrasexdzk59x29pv2xfae29x00" timestamp="1761404154"&gt;734&lt;/key&gt;&lt;/foreign-keys&gt;&lt;ref-type name="Web Page"&gt;12&lt;/ref-type&gt;&lt;contributors&gt;&lt;authors&gt;&lt;author&gt;Cornell University, Center for Teaching Innovation&lt;/author&gt;&lt;/authors&gt;&lt;/contributors&gt;&lt;titles&gt;&lt;title&gt;AI &amp;amp; Academic Integrity | Center for Teaching Innovation&lt;/title&gt;&lt;/titles&gt;&lt;keywords&gt;&lt;keyword&gt;p3&lt;/keyword&gt;&lt;/keywords&gt;&lt;dates&gt;&lt;year&gt;2023&lt;/year&gt;&lt;/dates&gt;&lt;urls&gt;&lt;related-urls&gt;&lt;url&gt;https://teaching.cornell.edu/generative-artificial-intelligence/ai-academic-integrity&lt;/url&gt;&lt;/related-urls&gt;&lt;/urls&gt;&lt;access-date&gt;2025-10-25 14:55:16&lt;/access-date&gt;&lt;/record&gt;&lt;/Cite&gt;&lt;/EndNote&gt;</w:instrText>
      </w:r>
      <w:r w:rsidR="00091B2D" w:rsidRPr="00056731">
        <w:fldChar w:fldCharType="separate"/>
      </w:r>
      <w:r w:rsidR="00091B2D" w:rsidRPr="00056731">
        <w:t>(</w:t>
      </w:r>
      <w:hyperlink w:anchor="_ENREF_1" w:tooltip=", 2025 #738" w:history="1">
        <w:r w:rsidR="00A04AEF" w:rsidRPr="00056731">
          <w:t>"Academic Integrity," 2025</w:t>
        </w:r>
      </w:hyperlink>
      <w:r w:rsidR="00091B2D" w:rsidRPr="00056731">
        <w:t xml:space="preserve">; </w:t>
      </w:r>
      <w:hyperlink w:anchor="_ENREF_12" w:tooltip="Cornell University, 2023 #734" w:history="1">
        <w:r w:rsidR="00A04AEF" w:rsidRPr="00056731">
          <w:t>Cornell University, 2023</w:t>
        </w:r>
      </w:hyperlink>
      <w:r w:rsidR="00091B2D" w:rsidRPr="00056731">
        <w:t>)</w:t>
      </w:r>
      <w:r w:rsidR="00091B2D" w:rsidRPr="00056731">
        <w:fldChar w:fldCharType="end"/>
      </w:r>
      <w:r w:rsidR="00091B2D" w:rsidRPr="00056731">
        <w:t xml:space="preserve">. While this approach has been the best so far at addressing most legal concerns about AI detector use, including those related to civil rights, it has not addressed the problem directly. </w:t>
      </w:r>
    </w:p>
    <w:p w14:paraId="6770AC52" w14:textId="1A68149A" w:rsidR="00CA08C7" w:rsidRPr="00056731" w:rsidRDefault="00EE1645" w:rsidP="00805E6D">
      <w:pPr>
        <w:spacing w:line="480" w:lineRule="auto"/>
        <w:ind w:firstLine="720"/>
        <w:rPr>
          <w:rFonts w:eastAsia="Calibri"/>
        </w:rPr>
      </w:pPr>
      <w:r w:rsidRPr="00056731">
        <w:rPr>
          <w:rFonts w:eastAsia="Calibri"/>
        </w:rPr>
        <w:t>Civil rights issues are specifically addressed because if a false positive disproportionately affects ELL</w:t>
      </w:r>
      <w:r w:rsidR="006C6635" w:rsidRPr="00056731">
        <w:rPr>
          <w:rFonts w:eastAsia="Calibri"/>
        </w:rPr>
        <w:t>s</w:t>
      </w:r>
      <w:r w:rsidRPr="00056731">
        <w:rPr>
          <w:rFonts w:eastAsia="Calibri"/>
        </w:rPr>
        <w:t xml:space="preserve">, then Title IV of the Civil Rights Act concerning “disparate treatment," “disparate impact," or “hostile learning environment” could be invoked. This could have more serious implications than initially expected. </w:t>
      </w:r>
      <w:r w:rsidRPr="00056731">
        <w:rPr>
          <w:rFonts w:eastAsia="Calibri"/>
        </w:rPr>
        <w:fldChar w:fldCharType="begin"/>
      </w:r>
      <w:r w:rsidRPr="00056731">
        <w:rPr>
          <w:rFonts w:eastAsia="Calibri"/>
        </w:rPr>
        <w:instrText xml:space="preserve"> ADDIN EN.CITE &lt;EndNote&gt;&lt;Cite&gt;&lt;Author&gt;Orr&lt;/Author&gt;&lt;Year&gt;2022&lt;/Year&gt;&lt;RecNum&gt;703&lt;/RecNum&gt;&lt;DisplayText&gt;(Markey; Orr, 2022)&lt;/DisplayText&gt;&lt;record&gt;&lt;rec-number&gt;703&lt;/rec-number&gt;&lt;foreign-keys&gt;&lt;key app="EN" db-id="sf59zpzpuatrasexdzk59x29pv2xfae29x00" timestamp="1759788732"&gt;703&lt;/key&gt;&lt;/foreign-keys&gt;&lt;ref-type name="Journal Article"&gt;17&lt;/ref-type&gt;&lt;contributors&gt;&lt;authors&gt;&lt;author&gt;Orr, Desiree&lt;/author&gt;&lt;/authors&gt;&lt;/contributors&gt;&lt;titles&gt;&lt;title&gt;The Unintended Consequences of Algorithmic Bias&lt;/title&gt;&lt;secondary-title&gt;Congressional Black Caucus Foundation&lt;/secondary-title&gt;&lt;/titles&gt;&lt;periodical&gt;&lt;full-title&gt;Congressional Black Caucus Foundation&lt;/full-title&gt;&lt;/periodical&gt;&lt;dates&gt;&lt;year&gt;2022&lt;/year&gt;&lt;pub-dates&gt;&lt;date&gt;2022&lt;/date&gt;&lt;/pub-dates&gt;&lt;/dates&gt;&lt;urls&gt;&lt;/urls&gt;&lt;remote-database-name&gt;Zotero&lt;/remote-database-name&gt;&lt;language&gt;en&lt;/language&gt;&lt;/record&gt;&lt;/Cite&gt;&lt;Cite&gt;&lt;Author&gt;Markey&lt;/Author&gt;&lt;RecNum&gt;704&lt;/RecNum&gt;&lt;record&gt;&lt;rec-number&gt;704&lt;/rec-number&gt;&lt;foreign-keys&gt;&lt;key app="EN" db-id="sf59zpzpuatrasexdzk59x29pv2xfae29x00" timestamp="1759789027"&gt;704&lt;/key&gt;&lt;/foreign-keys&gt;&lt;ref-type name="Web Page"&gt;12&lt;/ref-type&gt;&lt;contributors&gt;&lt;authors&gt;&lt;author&gt;Edward Markey&lt;/author&gt;&lt;/authors&gt;&lt;/contributors&gt;&lt;titles&gt;&lt;title&gt;Senator Markey Introduces AI Civil Rights Act to Eliminate AI Bias, Enact Guardrails on Use of Algorithms in Decisions Impacting People’s Rights, Civil Liberties, Livelihoods | U.S. Senator Ed Markey of Massachusetts&lt;/title&gt;&lt;/titles&gt;&lt;dates&gt;&lt;/dates&gt;&lt;urls&gt;&lt;related-urls&gt;&lt;url&gt;https://www.markey.senate.gov/news/press-releases/senator-markey-introduces-ai-civil-rights-act-to-eliminate-ai-bias-enact-guardrails-on-use-of-algorithms-in-decisions-impacting-peoples-rights-civil-liberties-livelihoods&lt;/url&gt;&lt;/related-urls&gt;&lt;/urls&gt;&lt;language&gt;en&lt;/language&gt;&lt;access-date&gt;2025-10-06 22:14:31&lt;/access-date&gt;&lt;/record&gt;&lt;/Cite&gt;&lt;/EndNote&gt;</w:instrText>
      </w:r>
      <w:r w:rsidRPr="00056731">
        <w:rPr>
          <w:rFonts w:eastAsia="Calibri"/>
        </w:rPr>
        <w:fldChar w:fldCharType="separate"/>
      </w:r>
      <w:r w:rsidRPr="00056731">
        <w:rPr>
          <w:rFonts w:eastAsia="Calibri"/>
          <w:noProof/>
        </w:rPr>
        <w:t>(</w:t>
      </w:r>
      <w:hyperlink w:anchor="_ENREF_23" w:tooltip="Markey,  #704" w:history="1">
        <w:r w:rsidR="00A04AEF" w:rsidRPr="00056731">
          <w:rPr>
            <w:rFonts w:eastAsia="Calibri"/>
            <w:noProof/>
          </w:rPr>
          <w:t>Markey</w:t>
        </w:r>
      </w:hyperlink>
      <w:r w:rsidRPr="00056731">
        <w:rPr>
          <w:rFonts w:eastAsia="Calibri"/>
          <w:noProof/>
        </w:rPr>
        <w:t xml:space="preserve">; </w:t>
      </w:r>
      <w:hyperlink w:anchor="_ENREF_28" w:tooltip="Orr, 2022 #703" w:history="1">
        <w:r w:rsidR="00A04AEF" w:rsidRPr="00056731">
          <w:rPr>
            <w:rFonts w:eastAsia="Calibri"/>
            <w:noProof/>
          </w:rPr>
          <w:t>Orr, 2022</w:t>
        </w:r>
      </w:hyperlink>
      <w:r w:rsidRPr="00056731">
        <w:rPr>
          <w:rFonts w:eastAsia="Calibri"/>
          <w:noProof/>
        </w:rPr>
        <w:t>)</w:t>
      </w:r>
      <w:r w:rsidRPr="00056731">
        <w:rPr>
          <w:rFonts w:eastAsia="Calibri"/>
        </w:rPr>
        <w:fldChar w:fldCharType="end"/>
      </w:r>
      <w:r w:rsidRPr="00056731">
        <w:rPr>
          <w:rFonts w:eastAsia="Calibri"/>
        </w:rPr>
        <w:t xml:space="preserve">. The Office of Civil Rights stated in November 2024, not only directly addressing AI detector use and ELL, but also cautioning that inappropriate use of AI detectors could lead to an OCR investigation. </w:t>
      </w:r>
      <w:r w:rsidRPr="00056731">
        <w:rPr>
          <w:rFonts w:eastAsia="Calibri"/>
        </w:rPr>
        <w:fldChar w:fldCharType="begin"/>
      </w:r>
      <w:r w:rsidRPr="00056731">
        <w:rPr>
          <w:rFonts w:eastAsia="Calibri"/>
        </w:rPr>
        <w:instrText xml:space="preserve"> ADDIN EN.CITE &lt;EndNote&gt;&lt;Cite&gt;&lt;Author&gt;Riess&lt;/Author&gt;&lt;Year&gt;2025&lt;/Year&gt;&lt;RecNum&gt;705&lt;/RecNum&gt;&lt;DisplayText&gt;(Riess, 2025)&lt;/DisplayText&gt;&lt;record&gt;&lt;rec-number&gt;705&lt;/rec-number&gt;&lt;foreign-keys&gt;&lt;key app="EN" db-id="sf59zpzpuatrasexdzk59x29pv2xfae29x00" timestamp="1759802044"&gt;705&lt;/key&gt;&lt;/foreign-keys&gt;&lt;ref-type name="Blog"&gt;56&lt;/ref-type&gt;&lt;contributors&gt;&lt;authors&gt;&lt;author&gt;Riess, Kathy&lt;/author&gt;&lt;/authors&gt;&lt;/contributors&gt;&lt;titles&gt;&lt;title&gt;OCR Weighs In On Discriminatory AI Use&lt;/title&gt;&lt;secondary-title&gt;King, Spry, Herman, Freund &amp;amp; Faul, LLC.&lt;/secondary-title&gt;&lt;/titles&gt;&lt;dates&gt;&lt;year&gt;2025&lt;/year&gt;&lt;pub-dates&gt;&lt;date&gt;2025-01-02T20:26:44+00:00&lt;/date&gt;&lt;/pub-dates&gt;&lt;/dates&gt;&lt;urls&gt;&lt;related-urls&gt;&lt;url&gt;https://kingspry.com/ocr-weighs-in-on-discriminatory-ai-use/&lt;/url&gt;&lt;/related-urls&gt;&lt;/urls&gt;&lt;language&gt;en-US&lt;/language&gt;&lt;access-date&gt;2025-10-07 01:53:18&lt;/access-date&gt;&lt;/record&gt;&lt;/Cite&gt;&lt;/EndNote&gt;</w:instrText>
      </w:r>
      <w:r w:rsidRPr="00056731">
        <w:rPr>
          <w:rFonts w:eastAsia="Calibri"/>
        </w:rPr>
        <w:fldChar w:fldCharType="separate"/>
      </w:r>
      <w:r w:rsidRPr="00056731">
        <w:rPr>
          <w:rFonts w:eastAsia="Calibri"/>
          <w:noProof/>
        </w:rPr>
        <w:t>(</w:t>
      </w:r>
      <w:hyperlink w:anchor="_ENREF_32" w:tooltip="Riess, 2025 #705" w:history="1">
        <w:r w:rsidR="00A04AEF" w:rsidRPr="00056731">
          <w:rPr>
            <w:rFonts w:eastAsia="Calibri"/>
            <w:noProof/>
          </w:rPr>
          <w:t>Riess, 2025</w:t>
        </w:r>
      </w:hyperlink>
      <w:r w:rsidRPr="00056731">
        <w:rPr>
          <w:rFonts w:eastAsia="Calibri"/>
          <w:noProof/>
        </w:rPr>
        <w:t>)</w:t>
      </w:r>
      <w:r w:rsidRPr="00056731">
        <w:rPr>
          <w:rFonts w:eastAsia="Calibri"/>
        </w:rPr>
        <w:fldChar w:fldCharType="end"/>
      </w:r>
    </w:p>
    <w:p w14:paraId="55C8215E" w14:textId="000613F9" w:rsidR="00D66F7E" w:rsidRPr="00056731" w:rsidRDefault="00D66F7E" w:rsidP="00EE1645">
      <w:pPr>
        <w:spacing w:line="480" w:lineRule="auto"/>
        <w:ind w:left="270" w:right="450"/>
        <w:rPr>
          <w:i/>
          <w:iCs/>
        </w:rPr>
      </w:pPr>
      <w:r w:rsidRPr="00056731">
        <w:rPr>
          <w:i/>
          <w:iCs/>
        </w:rPr>
        <w:t>“</w:t>
      </w:r>
      <w:proofErr w:type="spellStart"/>
      <w:r w:rsidRPr="00056731">
        <w:rPr>
          <w:i/>
          <w:iCs/>
        </w:rPr>
        <w:t>GenAI</w:t>
      </w:r>
      <w:proofErr w:type="spellEnd"/>
      <w:r w:rsidRPr="00056731">
        <w:rPr>
          <w:i/>
          <w:iCs/>
        </w:rPr>
        <w:t xml:space="preserve"> detection tools privilege students who are English first language, have access to paid large language models/applications, and are more digitally literate.”</w:t>
      </w:r>
      <w:r w:rsidRPr="00056731">
        <w:rPr>
          <w:i/>
          <w:iCs/>
        </w:rPr>
        <w:fldChar w:fldCharType="begin"/>
      </w:r>
      <w:r w:rsidRPr="00056731">
        <w:rPr>
          <w:i/>
          <w:iCs/>
        </w:rPr>
        <w:instrText xml:space="preserve"> ADDIN EN.CITE &lt;EndNote&gt;&lt;Cite&gt;&lt;Author&gt;Furze&lt;/Author&gt;&lt;Year&gt;2024&lt;/Year&gt;&lt;RecNum&gt;701&lt;/RecNum&gt;&lt;DisplayText&gt;(Furze, 2024)&lt;/DisplayText&gt;&lt;record&gt;&lt;rec-number&gt;701&lt;/rec-number&gt;&lt;foreign-keys&gt;&lt;key app="EN" db-id="sf59zpzpuatrasexdzk59x29pv2xfae29x00" timestamp="1759761444"&gt;701&lt;/key&gt;&lt;/foreign-keys&gt;&lt;ref-type name="Blog"&gt;56&lt;/ref-type&gt;&lt;contributors&gt;&lt;authors&gt;&lt;author&gt;Furze, Leon&lt;/author&gt;&lt;/authors&gt;&lt;/contributors&gt;&lt;titles&gt;&lt;title&gt;AI Detection in Education is a Dead End&lt;/title&gt;&lt;secondary-title&gt;Leon Furze&lt;/secondary-title&gt;&lt;/titles&gt;&lt;keywords&gt;&lt;keyword&gt;ai detctors dead&lt;/keyword&gt;&lt;/keywords&gt;&lt;dates&gt;&lt;year&gt;2024&lt;/year&gt;&lt;pub-dates&gt;&lt;date&gt;2024-04-08T23:30:00+00:00&lt;/date&gt;&lt;/pub-dates&gt;&lt;/dates&gt;&lt;urls&gt;&lt;related-urls&gt;&lt;url&gt;https://leonfurze.com/2024/04/09/ai-detection-in-education-is-a-dead-end/&lt;/url&gt;&lt;/related-urls&gt;&lt;/urls&gt;&lt;language&gt;en-US&lt;/language&gt;&lt;access-date&gt;2025-10-06 14:35:19&lt;/access-date&gt;&lt;/record&gt;&lt;/Cite&gt;&lt;/EndNote&gt;</w:instrText>
      </w:r>
      <w:r w:rsidRPr="00056731">
        <w:rPr>
          <w:i/>
          <w:iCs/>
        </w:rPr>
        <w:fldChar w:fldCharType="separate"/>
      </w:r>
      <w:r w:rsidRPr="00056731">
        <w:rPr>
          <w:i/>
          <w:iCs/>
          <w:noProof/>
        </w:rPr>
        <w:t>(</w:t>
      </w:r>
      <w:hyperlink w:anchor="_ENREF_15" w:tooltip="Furze, 2024 #701" w:history="1">
        <w:r w:rsidR="00A04AEF" w:rsidRPr="00056731">
          <w:rPr>
            <w:i/>
            <w:iCs/>
            <w:noProof/>
          </w:rPr>
          <w:t>Furze, 2024</w:t>
        </w:r>
      </w:hyperlink>
      <w:r w:rsidRPr="00056731">
        <w:rPr>
          <w:i/>
          <w:iCs/>
          <w:noProof/>
        </w:rPr>
        <w:t>)</w:t>
      </w:r>
      <w:r w:rsidRPr="00056731">
        <w:rPr>
          <w:i/>
          <w:iCs/>
        </w:rPr>
        <w:fldChar w:fldCharType="end"/>
      </w:r>
    </w:p>
    <w:p w14:paraId="304C2DFB" w14:textId="293B04C4" w:rsidR="00091B2D" w:rsidRPr="00056731" w:rsidRDefault="00A51389" w:rsidP="006966F5">
      <w:pPr>
        <w:spacing w:line="480" w:lineRule="auto"/>
        <w:ind w:firstLine="720"/>
      </w:pPr>
      <w:r w:rsidRPr="00056731">
        <w:t xml:space="preserve">The very basis by which one would justify the use of AI-detectors, </w:t>
      </w:r>
      <w:r w:rsidRPr="00056731">
        <w:rPr>
          <w:i/>
          <w:iCs/>
        </w:rPr>
        <w:t>to ensure the integrity of any written work and to help students achieve their best possible work</w:t>
      </w:r>
      <w:r w:rsidRPr="00056731">
        <w:t xml:space="preserve">, is the reason why one </w:t>
      </w:r>
      <w:r w:rsidRPr="00056731">
        <w:lastRenderedPageBreak/>
        <w:t xml:space="preserve">should not use AI-detectors. When using these detectors, users are more likely to misidentify ELL-generated human text as AI-generated (a false positive). The results of such a false-positive could be disastrous to the student. The student will, in turn, not be doing their best possible work, but instead defending work they have already done. Therefore, in a pure ethical/logical sense, one should not use AI-detectors alone when evaluating ELL students’ writing </w:t>
      </w:r>
      <w:r w:rsidRPr="00056731">
        <w:fldChar w:fldCharType="begin">
          <w:fldData xml:space="preserve">PEVuZE5vdGU+PENpdGU+PFllYXI+MjAyMzwvWWVhcj48UmVjTnVtPjczOTwvUmVjTnVtPjxEaXNw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</w:fldData>
        </w:fldChar>
      </w:r>
      <w:r w:rsidRPr="00056731">
        <w:instrText xml:space="preserve"> ADDIN EN.CITE </w:instrText>
      </w:r>
      <w:r w:rsidRPr="00056731">
        <w:fldChar w:fldCharType="begin">
          <w:fldData xml:space="preserve">PEVuZE5vdGU+PENpdGU+PFllYXI+MjAyMzwvWWVhcj48UmVjTnVtPjczOTwvUmVjTnVtPjxEaXNw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</w:fldData>
        </w:fldChar>
      </w:r>
      <w:r w:rsidRPr="00056731">
        <w:instrText xml:space="preserve"> ADDIN EN.CITE.DATA </w:instrText>
      </w:r>
      <w:r w:rsidRPr="00056731">
        <w:fldChar w:fldCharType="end"/>
      </w:r>
      <w:r w:rsidRPr="00056731">
        <w:fldChar w:fldCharType="separate"/>
      </w:r>
      <w:r w:rsidRPr="00056731">
        <w:rPr>
          <w:noProof/>
        </w:rPr>
        <w:t>(</w:t>
      </w:r>
      <w:hyperlink w:anchor="_ENREF_1" w:tooltip=", 2025 #738" w:history="1">
        <w:r w:rsidR="00A04AEF" w:rsidRPr="00056731">
          <w:rPr>
            <w:noProof/>
          </w:rPr>
          <w:t>"Academic Integrity," 2025</w:t>
        </w:r>
      </w:hyperlink>
      <w:r w:rsidRPr="00056731">
        <w:rPr>
          <w:noProof/>
        </w:rPr>
        <w:t xml:space="preserve">; </w:t>
      </w:r>
      <w:hyperlink w:anchor="_ENREF_12" w:tooltip="Cornell University, 2023 #734" w:history="1">
        <w:r w:rsidR="00A04AEF" w:rsidRPr="00056731">
          <w:rPr>
            <w:noProof/>
          </w:rPr>
          <w:t>Cornell University, 2023</w:t>
        </w:r>
      </w:hyperlink>
      <w:r w:rsidRPr="00056731">
        <w:rPr>
          <w:noProof/>
        </w:rPr>
        <w:t xml:space="preserve">; </w:t>
      </w:r>
      <w:hyperlink w:anchor="_ENREF_13" w:tooltip="Dang, 2024 #732" w:history="1">
        <w:r w:rsidR="00A04AEF" w:rsidRPr="00056731">
          <w:rPr>
            <w:noProof/>
          </w:rPr>
          <w:t>Dang &amp; Wang, 2024</w:t>
        </w:r>
      </w:hyperlink>
      <w:r w:rsidRPr="00056731">
        <w:rPr>
          <w:noProof/>
        </w:rPr>
        <w:t xml:space="preserve">; </w:t>
      </w:r>
      <w:hyperlink w:anchor="_ENREF_25" w:tooltip="MIT_Sloan, 2023 #741" w:history="1">
        <w:r w:rsidR="00A04AEF" w:rsidRPr="00056731">
          <w:rPr>
            <w:noProof/>
          </w:rPr>
          <w:t>MIT_Sloan, 2023</w:t>
        </w:r>
      </w:hyperlink>
      <w:r w:rsidRPr="00056731">
        <w:rPr>
          <w:noProof/>
        </w:rPr>
        <w:t xml:space="preserve">; </w:t>
      </w:r>
      <w:hyperlink w:anchor="_ENREF_33" w:tooltip=", 2023 #739" w:history="1">
        <w:r w:rsidR="00A04AEF" w:rsidRPr="00056731">
          <w:rPr>
            <w:i/>
            <w:noProof/>
          </w:rPr>
          <w:t>Teaching Center doesn’t endorse any generative AI detection tools</w:t>
        </w:r>
        <w:r w:rsidR="00A04AEF" w:rsidRPr="00056731">
          <w:rPr>
            <w:noProof/>
          </w:rPr>
          <w:t>, 2023</w:t>
        </w:r>
      </w:hyperlink>
      <w:r w:rsidRPr="00056731">
        <w:rPr>
          <w:noProof/>
        </w:rPr>
        <w:t>)</w:t>
      </w:r>
      <w:r w:rsidRPr="00056731">
        <w:fldChar w:fldCharType="end"/>
      </w:r>
      <w:r w:rsidR="003D2C89" w:rsidRPr="00056731">
        <w:t xml:space="preserve">. </w:t>
      </w:r>
      <w:r w:rsidR="00091B2D" w:rsidRPr="00056731">
        <w:t>A way to deal with this problem</w:t>
      </w:r>
      <w:r w:rsidR="00D66F7E" w:rsidRPr="00056731">
        <w:t xml:space="preserve"> directly</w:t>
      </w:r>
      <w:r w:rsidR="00091B2D" w:rsidRPr="00056731">
        <w:t xml:space="preserve"> is to enact an optional policy. </w:t>
      </w:r>
    </w:p>
    <w:p w14:paraId="758CB6FE" w14:textId="37A2AF3E" w:rsidR="00091B2D" w:rsidRPr="00056731" w:rsidRDefault="00091B2D" w:rsidP="006966F5">
      <w:pPr>
        <w:spacing w:line="480" w:lineRule="auto"/>
        <w:ind w:firstLine="720"/>
      </w:pPr>
      <w:r w:rsidRPr="00056731">
        <w:t>The policy applies to instructors of ELL.</w:t>
      </w:r>
      <w:r w:rsidR="00B63ED8" w:rsidRPr="00056731">
        <w:t xml:space="preserve"> It is recommended for use in higher education institutions as a starting point. This must be implemented as a “top-down” approach to the use of AI detectors with ELL.</w:t>
      </w:r>
      <w:r w:rsidRPr="00056731">
        <w:t xml:space="preserve"> </w:t>
      </w:r>
    </w:p>
    <w:p w14:paraId="13D357FF" w14:textId="3D10B1DD" w:rsidR="00091B2D" w:rsidRDefault="00091B2D" w:rsidP="006966F5">
      <w:pPr>
        <w:spacing w:line="480" w:lineRule="auto"/>
        <w:ind w:firstLine="720"/>
      </w:pPr>
      <w:r w:rsidRPr="00056731">
        <w:t xml:space="preserve">The question of why one would use AI-detection tools might be a key issue. Generally, AI-Detection tools, when used with ELL students, cause more problems than they fix </w:t>
      </w:r>
      <w:r w:rsidRPr="00056731">
        <w:fldChar w:fldCharType="begin">
          <w:fldData xml:space="preserve">PEVuZE5vdGU+PENpdGU+PFllYXI+MjAyNTwvWWVhcj48UmVjTnVtPjc0NzwvUmVjTnVtPjxEaXNw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</w:fldData>
        </w:fldChar>
      </w:r>
      <w:r w:rsidRPr="00056731">
        <w:instrText xml:space="preserve"> ADDIN EN.CITE </w:instrText>
      </w:r>
      <w:r w:rsidRPr="00056731">
        <w:fldChar w:fldCharType="begin">
          <w:fldData xml:space="preserve">PEVuZE5vdGU+PENpdGU+PFllYXI+MjAyNTwvWWVhcj48UmVjTnVtPjc0NzwvUmVjTnVtPjxEaXNw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</w:fldData>
        </w:fldChar>
      </w:r>
      <w:r w:rsidRPr="00056731">
        <w:instrText xml:space="preserve"> ADDIN EN.CITE.DATA </w:instrText>
      </w:r>
      <w:r w:rsidRPr="00056731">
        <w:fldChar w:fldCharType="end"/>
      </w:r>
      <w:r w:rsidRPr="00056731">
        <w:fldChar w:fldCharType="separate"/>
      </w:r>
      <w:r w:rsidRPr="00056731">
        <w:t>(</w:t>
      </w:r>
      <w:hyperlink w:anchor="_ENREF_9" w:tooltip="Check, 2025 #712" w:history="1">
        <w:r w:rsidR="00A04AEF" w:rsidRPr="00056731">
          <w:t>Check, 2025</w:t>
        </w:r>
      </w:hyperlink>
      <w:r w:rsidRPr="00056731">
        <w:t xml:space="preserve">; </w:t>
      </w:r>
      <w:hyperlink w:anchor="_ENREF_16" w:tooltip="Giray, 2024 #654" w:history="1">
        <w:r w:rsidR="00A04AEF" w:rsidRPr="00056731">
          <w:t>Giray, 2024</w:t>
        </w:r>
      </w:hyperlink>
      <w:r w:rsidRPr="00056731">
        <w:t xml:space="preserve">; </w:t>
      </w:r>
      <w:hyperlink w:anchor="_ENREF_33" w:tooltip=", 2023 #739" w:history="1">
        <w:r w:rsidR="00A04AEF" w:rsidRPr="00056731">
          <w:rPr>
            <w:i/>
          </w:rPr>
          <w:t>Teaching Center doesn’t endorse any generative AI detection tools</w:t>
        </w:r>
        <w:r w:rsidR="00A04AEF" w:rsidRPr="00056731">
          <w:t>, 2023</w:t>
        </w:r>
      </w:hyperlink>
      <w:r w:rsidRPr="00056731">
        <w:t xml:space="preserve">; </w:t>
      </w:r>
      <w:hyperlink w:anchor="_ENREF_41" w:tooltip=", 2025 #747" w:history="1">
        <w:r w:rsidR="00A04AEF" w:rsidRPr="00056731">
          <w:t>"Why AI Detection Tools are Ineffective | Center for Academic Innovation," 2025</w:t>
        </w:r>
      </w:hyperlink>
      <w:r w:rsidRPr="00056731">
        <w:t>)</w:t>
      </w:r>
      <w:r w:rsidRPr="00056731">
        <w:fldChar w:fldCharType="end"/>
      </w:r>
      <w:r w:rsidRPr="00056731">
        <w:t xml:space="preserve">. Since evidence shows that AI detectors will identify more ELL students’ writing as false positives compared to native English speakers’ writing </w:t>
      </w:r>
      <w:r w:rsidRPr="00056731">
        <w:fldChar w:fldCharType="begin"/>
      </w:r>
      <w:r w:rsidRPr="00056731">
        <w:instrText xml:space="preserve"> ADDIN EN.CITE &lt;EndNote&gt;&lt;Cite&gt;&lt;Author&gt;Myers&lt;/Author&gt;&lt;Year&gt;2023&lt;/Year&gt;&lt;RecNum&gt;647&lt;/RecNum&gt;&lt;DisplayText&gt;(Mathewson, 2023; Myers, 2023)&lt;/DisplayText&gt;&lt;record&gt;&lt;rec-number&gt;647&lt;/rec-number&gt;&lt;foreign-keys&gt;&lt;key app="EN" db-id="sf59zpzpuatrasexdzk59x29pv2xfae29x00" timestamp="1757419486"&gt;647&lt;/key&gt;&lt;/foreign-keys&gt;&lt;ref-type name="Web Page"&gt;12&lt;/ref-type&gt;&lt;contributors&gt;&lt;authors&gt;&lt;author&gt;Myers, Andrew&lt;/author&gt;&lt;/authors&gt;&lt;/contributors&gt;&lt;titles&gt;&lt;title&gt;AI-Detectors Biased Against Non-Native English Writers | Stanford HAI&lt;/title&gt;&lt;secondary-title&gt;HAI, - Human-Centered Artificail Intelligence&lt;/secondary-title&gt;&lt;/titles&gt;&lt;volume&gt;2025&lt;/volume&gt;&lt;number&gt;09/09&lt;/number&gt;&lt;keywords&gt;&lt;keyword&gt;education AI 2&lt;/keyword&gt;&lt;/keywords&gt;&lt;dates&gt;&lt;year&gt;2023&lt;/year&gt;&lt;/dates&gt;&lt;publisher&gt;Stanford University&lt;/publisher&gt;&lt;urls&gt;&lt;related-urls&gt;&lt;url&gt;https://hai.stanford.edu/news/ai-detectors-biased-against-non-native-english-writers&lt;/url&gt;&lt;/related-urls&gt;&lt;/urls&gt;&lt;language&gt;en&lt;/language&gt;&lt;access-date&gt;2025-09-09 12:03:38&lt;/access-date&gt;&lt;/record&gt;&lt;/Cite&gt;&lt;Cite&gt;&lt;Author&gt;Mathewson&lt;/Author&gt;&lt;Year&gt;2023&lt;/Year&gt;&lt;RecNum&gt;659&lt;/RecNum&gt;&lt;record&gt;&lt;rec-number&gt;659&lt;/rec-number&gt;&lt;foreign-keys&gt;&lt;key app="EN" db-id="sf59zpzpuatrasexdzk59x29pv2xfae29x00" timestamp="1757530894"&gt;659&lt;/key&gt;&lt;/foreign-keys&gt;&lt;ref-type name="Web Page"&gt;12&lt;/ref-type&gt;&lt;contributors&gt;&lt;authors&gt;&lt;author&gt;Mathewson, Tara García&lt;/author&gt;&lt;/authors&gt;&lt;/contributors&gt;&lt;titles&gt;&lt;title&gt;AI Detection Tools Falsely Accuse International Students of Cheating – The Markup&lt;/title&gt;&lt;/titles&gt;&lt;dates&gt;&lt;year&gt;2023&lt;/year&gt;&lt;pub-dates&gt;&lt;date&gt;2023-08-14&lt;/date&gt;&lt;/pub-dates&gt;&lt;/dates&gt;&lt;urls&gt;&lt;related-urls&gt;&lt;url&gt;https://themarkup.org/machine-learning/2023/08/14/ai-detection-tools-falsely-accuse-international-students-of-cheating&lt;/url&gt;&lt;/related-urls&gt;&lt;/urls&gt;&lt;language&gt;en&lt;/language&gt;&lt;access-date&gt;2025-09-10 19:01:00&lt;/access-date&gt;&lt;/record&gt;&lt;/Cite&gt;&lt;/EndNote&gt;</w:instrText>
      </w:r>
      <w:r w:rsidRPr="00056731">
        <w:fldChar w:fldCharType="separate"/>
      </w:r>
      <w:r w:rsidRPr="00056731">
        <w:rPr>
          <w:noProof/>
        </w:rPr>
        <w:t>(</w:t>
      </w:r>
      <w:hyperlink w:anchor="_ENREF_24" w:tooltip="Mathewson, 2023 #659" w:history="1">
        <w:r w:rsidR="00A04AEF" w:rsidRPr="00056731">
          <w:rPr>
            <w:noProof/>
          </w:rPr>
          <w:t>Mathewson, 2023</w:t>
        </w:r>
      </w:hyperlink>
      <w:r w:rsidRPr="00056731">
        <w:rPr>
          <w:noProof/>
        </w:rPr>
        <w:t xml:space="preserve">; </w:t>
      </w:r>
      <w:hyperlink w:anchor="_ENREF_26" w:tooltip="Myers, 2023 #647" w:history="1">
        <w:r w:rsidR="00A04AEF" w:rsidRPr="00056731">
          <w:rPr>
            <w:noProof/>
          </w:rPr>
          <w:t>Myers, 2023</w:t>
        </w:r>
      </w:hyperlink>
      <w:r w:rsidRPr="00056731">
        <w:rPr>
          <w:noProof/>
        </w:rPr>
        <w:t>)</w:t>
      </w:r>
      <w:r w:rsidRPr="00056731">
        <w:fldChar w:fldCharType="end"/>
      </w:r>
      <w:r w:rsidRPr="00056731">
        <w:t xml:space="preserve">, it would seem ethically and morally prudent to use such tools only in extreme cases. Instructors would be better off following </w:t>
      </w:r>
      <w:r w:rsidR="00CA08C7" w:rsidRPr="00056731">
        <w:t xml:space="preserve">some basic principles. </w:t>
      </w:r>
      <w:bookmarkStart w:id="0" w:name="_Toc213321048"/>
      <w:r w:rsidR="00A51389" w:rsidRPr="00056731">
        <w:t>Using baseline sampling</w:t>
      </w:r>
      <w:bookmarkEnd w:id="0"/>
      <w:r w:rsidR="00A51389" w:rsidRPr="00056731">
        <w:t xml:space="preserve"> </w:t>
      </w:r>
      <w:r w:rsidR="00A51389" w:rsidRPr="00056731">
        <w:fldChar w:fldCharType="begin"/>
      </w:r>
      <w:r w:rsidR="00A51389" w:rsidRPr="00056731">
        <w:instrText xml:space="preserve"> ADDIN EN.CITE &lt;EndNote&gt;&lt;Cite&gt;&lt;Author&gt;Kratzer&lt;/Author&gt;&lt;Year&gt;2020&lt;/Year&gt;&lt;RecNum&gt;749&lt;/RecNum&gt;&lt;DisplayText&gt;(Cambridge, 2025; Kratzer, 2020)&lt;/DisplayText&gt;&lt;record&gt;&lt;rec-number&gt;749&lt;/rec-number&gt;&lt;foreign-keys&gt;&lt;key app="EN" db-id="sf59zpzpuatrasexdzk59x29pv2xfae29x00" timestamp="1762649559"&gt;749&lt;/key&gt;&lt;/foreign-keys&gt;&lt;ref-type name="Blog"&gt;56&lt;/ref-type&gt;&lt;contributors&gt;&lt;authors&gt;&lt;author&gt;Kratzer, Angie&lt;/author&gt;&lt;/authors&gt;&lt;/contributors&gt;&lt;titles&gt;&lt;title&gt;The Why and How of a Baseline Writing Assignment&lt;/title&gt;&lt;secondary-title&gt;Angie Kratzer&lt;/secondary-title&gt;&lt;/titles&gt;&lt;keywords&gt;&lt;keyword&gt;p3 - baseline sampling&lt;/keyword&gt;&lt;/keywords&gt;&lt;dates&gt;&lt;year&gt;2020&lt;/year&gt;&lt;pub-dates&gt;&lt;date&gt;2020-08-07T09:48:25+00:00&lt;/date&gt;&lt;/pub-dates&gt;&lt;/dates&gt;&lt;urls&gt;&lt;related-urls&gt;&lt;url&gt;https://angiekratzer.com/the-why-and-how-of-a-baseline-writing-assignment/&lt;/url&gt;&lt;/related-urls&gt;&lt;/urls&gt;&lt;language&gt;en-US&lt;/language&gt;&lt;access-date&gt;2025-11-09 00:51:12&lt;/access-date&gt;&lt;/record&gt;&lt;/Cite&gt;&lt;Cite&gt;&lt;Author&gt;Cambridge&lt;/Author&gt;&lt;Year&gt;2025&lt;/Year&gt;&lt;RecNum&gt;750&lt;/RecNum&gt;&lt;record&gt;&lt;rec-number&gt;750&lt;/rec-number&gt;&lt;foreign-keys&gt;&lt;key app="EN" db-id="sf59zpzpuatrasexdzk59x29pv2xfae29x00" timestamp="1762649559"&gt;750&lt;/key&gt;&lt;/foreign-keys&gt;&lt;ref-type name="Web Page"&gt;12&lt;/ref-type&gt;&lt;contributors&gt;&lt;authors&gt;&lt;author&gt;Cambridge&lt;/author&gt;&lt;/authors&gt;&lt;/contributors&gt;&lt;titles&gt;&lt;title&gt;What is a Baseline Assessment?&lt;/title&gt;&lt;/titles&gt;&lt;keywords&gt;&lt;keyword&gt;p3 - baseline sampling&lt;/keyword&gt;&lt;/keywords&gt;&lt;dates&gt;&lt;year&gt;2025&lt;/year&gt;&lt;/dates&gt;&lt;urls&gt;&lt;related-urls&gt;&lt;url&gt;https://www.cambridge.org/insight/baseline-assessments&lt;/url&gt;&lt;/related-urls&gt;&lt;/urls&gt;&lt;language&gt;en&lt;/language&gt;&lt;access-date&gt;2025-11-09 00:51:46&lt;/access-date&gt;&lt;/record&gt;&lt;/Cite&gt;&lt;/EndNote&gt;</w:instrText>
      </w:r>
      <w:r w:rsidR="00A51389" w:rsidRPr="00056731">
        <w:fldChar w:fldCharType="separate"/>
      </w:r>
      <w:r w:rsidR="00A51389" w:rsidRPr="00056731">
        <w:rPr>
          <w:noProof/>
        </w:rPr>
        <w:t>(</w:t>
      </w:r>
      <w:hyperlink w:anchor="_ENREF_6" w:tooltip="Cambridge, 2025 #750" w:history="1">
        <w:r w:rsidR="00A04AEF" w:rsidRPr="00056731">
          <w:rPr>
            <w:noProof/>
          </w:rPr>
          <w:t>Cambridge, 2025</w:t>
        </w:r>
      </w:hyperlink>
      <w:r w:rsidR="00A51389" w:rsidRPr="00056731">
        <w:rPr>
          <w:noProof/>
        </w:rPr>
        <w:t xml:space="preserve">; </w:t>
      </w:r>
      <w:hyperlink w:anchor="_ENREF_18" w:tooltip="Kratzer, 2020 #749" w:history="1">
        <w:r w:rsidR="00A04AEF" w:rsidRPr="00056731">
          <w:rPr>
            <w:noProof/>
          </w:rPr>
          <w:t>Kratzer, 2020</w:t>
        </w:r>
      </w:hyperlink>
      <w:r w:rsidR="00A51389" w:rsidRPr="00056731">
        <w:rPr>
          <w:noProof/>
        </w:rPr>
        <w:t>)</w:t>
      </w:r>
      <w:r w:rsidR="00A51389" w:rsidRPr="00056731">
        <w:fldChar w:fldCharType="end"/>
      </w:r>
      <w:r w:rsidR="00A51389" w:rsidRPr="00056731">
        <w:t xml:space="preserve">, </w:t>
      </w:r>
      <w:bookmarkStart w:id="1" w:name="_Toc213321049"/>
      <w:r w:rsidR="00A51389" w:rsidRPr="00056731">
        <w:t>initial review scanning</w:t>
      </w:r>
      <w:bookmarkEnd w:id="1"/>
      <w:r w:rsidR="00A51389" w:rsidRPr="00056731">
        <w:t xml:space="preserve"> </w:t>
      </w:r>
      <w:r w:rsidR="00A51389" w:rsidRPr="00056731">
        <w:fldChar w:fldCharType="begin"/>
      </w:r>
      <w:r w:rsidR="00A51389" w:rsidRPr="00056731">
        <w:instrText xml:space="preserve"> ADDIN EN.CITE &lt;EndNote&gt;&lt;Cite&gt;&lt;Year&gt;2025&lt;/Year&gt;&lt;RecNum&gt;751&lt;/RecNum&gt;&lt;DisplayText&gt;(&amp;quot;Assessing Student Writing,&amp;quot; 2025)&lt;/DisplayText&gt;&lt;record&gt;&lt;rec-number&gt;751&lt;/rec-number&gt;&lt;foreign-keys&gt;&lt;key app="EN" db-id="sf59zpzpuatrasexdzk59x29pv2xfae29x00" timestamp="1762649873"&gt;751&lt;/key&gt;&lt;/foreign-keys&gt;&lt;ref-type name="Blog"&gt;56&lt;/ref-type&gt;&lt;contributors&gt;&lt;/contributors&gt;&lt;titles&gt;&lt;title&gt;Assessing Student Writing&lt;/title&gt;&lt;secondary-title&gt;The National Children&amp;apos;s Book and Literacy Alliance&lt;/secondary-title&gt;&lt;/titles&gt;&lt;keywords&gt;&lt;keyword&gt;p3 - initial review&lt;/keyword&gt;&lt;/keywords&gt;&lt;dates&gt;&lt;year&gt;2025&lt;/year&gt;&lt;/dates&gt;&lt;urls&gt;&lt;related-urls&gt;&lt;url&gt;https://thencbla.org/assessing-student-writing/&lt;/url&gt;&lt;/related-urls&gt;&lt;/urls&gt;&lt;language&gt;en-US&lt;/language&gt;&lt;access-date&gt;2025-11-09 00:56:59&lt;/access-date&gt;&lt;/record&gt;&lt;/Cite&gt;&lt;/EndNote&gt;</w:instrText>
      </w:r>
      <w:r w:rsidR="00A51389" w:rsidRPr="00056731">
        <w:fldChar w:fldCharType="separate"/>
      </w:r>
      <w:r w:rsidR="00A51389" w:rsidRPr="00056731">
        <w:rPr>
          <w:noProof/>
        </w:rPr>
        <w:t>(</w:t>
      </w:r>
      <w:hyperlink w:anchor="_ENREF_2" w:tooltip=", 2025 #751" w:history="1">
        <w:r w:rsidR="00A04AEF" w:rsidRPr="00056731">
          <w:rPr>
            <w:noProof/>
          </w:rPr>
          <w:t>"Assessing Student Writing," 2025</w:t>
        </w:r>
      </w:hyperlink>
      <w:r w:rsidR="00A51389" w:rsidRPr="00056731">
        <w:rPr>
          <w:noProof/>
        </w:rPr>
        <w:t>)</w:t>
      </w:r>
      <w:r w:rsidR="00A51389" w:rsidRPr="00056731">
        <w:fldChar w:fldCharType="end"/>
      </w:r>
      <w:bookmarkStart w:id="2" w:name="_Toc213321050"/>
      <w:r w:rsidR="00A51389" w:rsidRPr="00056731">
        <w:t>, and informing students in advance</w:t>
      </w:r>
      <w:bookmarkEnd w:id="2"/>
      <w:r w:rsidR="00A51389" w:rsidRPr="00056731">
        <w:t xml:space="preserve"> about </w:t>
      </w:r>
      <w:proofErr w:type="spellStart"/>
      <w:r w:rsidR="00A51389" w:rsidRPr="00056731">
        <w:t>GenAI</w:t>
      </w:r>
      <w:proofErr w:type="spellEnd"/>
      <w:r w:rsidR="00A51389" w:rsidRPr="00056731">
        <w:t xml:space="preserve"> and AI-detection policies will put any instructor on a better footing when making decisions about AI usage.</w:t>
      </w:r>
    </w:p>
    <w:p w14:paraId="619B537D" w14:textId="641C7CFC" w:rsidR="00A04AEF" w:rsidRPr="00056731" w:rsidRDefault="00A04AEF" w:rsidP="006966F5">
      <w:pPr>
        <w:spacing w:line="480" w:lineRule="auto"/>
        <w:ind w:firstLine="720"/>
      </w:pPr>
      <w:r>
        <w:t xml:space="preserve">Problem in the news </w:t>
      </w:r>
      <w:r>
        <w:fldChar w:fldCharType="begin"/>
      </w:r>
      <w:r>
        <w:instrText xml:space="preserve"> ADDIN EN.CITE &lt;EndNote&gt;&lt;Cite&gt;&lt;Author&gt;Woelfel&lt;/Author&gt;&lt;Year&gt;2023&lt;/Year&gt;&lt;RecNum&gt;656&lt;/RecNum&gt;&lt;DisplayText&gt;(Hirsch, 2024; Woelfel, 2023)&lt;/DisplayText&gt;&lt;record&gt;&lt;rec-number&gt;656&lt;/rec-number&gt;&lt;foreign-keys&gt;&lt;key app="EN" db-id="sf59zpzpuatrasexdzk59x29pv2xfae29x00" timestamp="1757512354"&gt;656&lt;/key&gt;&lt;/foreign-keys&gt;&lt;ref-type name="Blog"&gt;56&lt;/ref-type&gt;&lt;contributors&gt;&lt;authors&gt;&lt;author&gt;Woelfel, Kristin&lt;/author&gt;&lt;/authors&gt;&lt;/contributors&gt;&lt;titles&gt;&lt;title&gt;Brief – Late Applications: Disproportionate Effects of Generative AI-Detectors on English Learners&lt;/title&gt;&lt;secondary-title&gt;Center for Democracy and Technology&lt;/secondary-title&gt;&lt;short-title&gt;Brief – Late Applications&lt;/short-title&gt;&lt;/titles&gt;&lt;keywords&gt;&lt;keyword&gt;ed &amp;amp; AI&lt;/keyword&gt;&lt;/keywords&gt;&lt;dates&gt;&lt;year&gt;2023&lt;/year&gt;&lt;pub-dates&gt;&lt;date&gt;2023-12-18&lt;/date&gt;&lt;/pub-dates&gt;&lt;/dates&gt;&lt;urls&gt;&lt;/urls&gt;&lt;language&gt;en-US&lt;/language&gt;&lt;access-date&gt;2025-09-10 13:51:49&lt;/access-date&gt;&lt;/record&gt;&lt;/Cite&gt;&lt;Cite&gt;&lt;Author&gt;Hirsch&lt;/Author&gt;&lt;Year&gt;2024&lt;/Year&gt;&lt;RecNum&gt;664&lt;/RecNum&gt;&lt;record&gt;&lt;rec-number&gt;664&lt;/rec-number&gt;&lt;foreign-keys&gt;&lt;key app="EN" db-id="sf59zpzpuatrasexdzk59x29pv2xfae29x00" timestamp="1757938167"&gt;664&lt;/key&gt;&lt;/foreign-keys&gt;&lt;ref-type name="Blog"&gt;56&lt;/ref-type&gt;&lt;contributors&gt;&lt;authors&gt;&lt;author&gt;Hirsch, Amanda&lt;/author&gt;&lt;/authors&gt;&lt;/contributors&gt;&lt;titles&gt;&lt;title&gt;AI detectors: An ethical minefield - Center for Innovative Teaching and Learning&lt;/title&gt;&lt;short-title&gt;AI detectors&lt;/short-title&gt;&lt;/titles&gt;&lt;dates&gt;&lt;year&gt;2024&lt;/year&gt;&lt;pub-dates&gt;&lt;date&gt;2024-12-12T17:44:35+00:00&lt;/date&gt;&lt;/pub-dates&gt;&lt;/dates&gt;&lt;urls&gt;&lt;related-urls&gt;&lt;url&gt;https://citl.news.niu.edu/2024/12/12/ai-detectors-an-ethical-minefield/&lt;/url&gt;&lt;/related-urls&gt;&lt;/urls&gt;&lt;language&gt;en-US&lt;/language&gt;&lt;access-date&gt;2025-09-15 12:08:39&lt;/access-date&gt;&lt;/record&gt;&lt;/Cite&gt;&lt;/EndNote&gt;</w:instrText>
      </w:r>
      <w:r>
        <w:fldChar w:fldCharType="separate"/>
      </w:r>
      <w:r>
        <w:rPr>
          <w:noProof/>
        </w:rPr>
        <w:t>(</w:t>
      </w:r>
      <w:hyperlink w:anchor="_ENREF_17" w:tooltip="Hirsch, 2024 #664" w:history="1">
        <w:r>
          <w:rPr>
            <w:noProof/>
          </w:rPr>
          <w:t>Hirsch, 2024</w:t>
        </w:r>
      </w:hyperlink>
      <w:r>
        <w:rPr>
          <w:noProof/>
        </w:rPr>
        <w:t xml:space="preserve">; </w:t>
      </w:r>
      <w:hyperlink w:anchor="_ENREF_43" w:tooltip="Woelfel, 2023 #656" w:history="1">
        <w:r>
          <w:rPr>
            <w:noProof/>
          </w:rPr>
          <w:t>Woelfel, 2023</w:t>
        </w:r>
      </w:hyperlink>
      <w:r>
        <w:rPr>
          <w:noProof/>
        </w:rPr>
        <w:t>)</w:t>
      </w:r>
      <w:r>
        <w:fldChar w:fldCharType="end"/>
      </w:r>
    </w:p>
    <w:p w14:paraId="0E25A7D0" w14:textId="270535EC" w:rsidR="00091B2D" w:rsidRPr="00056731" w:rsidRDefault="00091B2D" w:rsidP="006966F5">
      <w:pPr>
        <w:spacing w:line="480" w:lineRule="auto"/>
        <w:ind w:firstLine="720"/>
      </w:pPr>
      <w:r w:rsidRPr="00056731">
        <w:lastRenderedPageBreak/>
        <w:t xml:space="preserve">If AI detection tools are deemed to be useful, Instructors should follow these guidelines on picking the best tools with the least likelihood of falsely identifying text that has been written by a human as AI-generated. </w:t>
      </w:r>
      <w:r w:rsidRPr="00056731">
        <w:fldChar w:fldCharType="begin"/>
      </w:r>
      <w:r w:rsidRPr="00056731">
        <w:instrText xml:space="preserve"> ADDIN EN.CITE &lt;EndNote&gt;&lt;Cite&gt;&lt;Author&gt;Mahmood&lt;/Author&gt;&lt;Year&gt;2023&lt;/Year&gt;&lt;RecNum&gt;740&lt;/RecNum&gt;&lt;DisplayText&gt;(Mahmood, 2023)&lt;/DisplayText&gt;&lt;record&gt;&lt;rec-number&gt;740&lt;/rec-number&gt;&lt;foreign-keys&gt;&lt;key app="EN" db-id="sf59zpzpuatrasexdzk59x29pv2xfae29x00" timestamp="1762017787"&gt;740&lt;/key&gt;&lt;/foreign-keys&gt;&lt;ref-type name="Web Page"&gt;12&lt;/ref-type&gt;&lt;contributors&gt;&lt;authors&gt;&lt;author&gt;Mahmood, Syed Hammad&lt;/author&gt;&lt;/authors&gt;&lt;/contributors&gt;&lt;titles&gt;&lt;title&gt;The 8 Most Accurate AI Text Detectors You Can Try&lt;/title&gt;&lt;secondary-title&gt;MUO&lt;/secondary-title&gt;&lt;/titles&gt;&lt;keywords&gt;&lt;keyword&gt;p3&lt;/keyword&gt;&lt;/keywords&gt;&lt;dates&gt;&lt;year&gt;2023&lt;/year&gt;&lt;pub-dates&gt;&lt;date&gt;2023-02-25T16:30:17Z&lt;/date&gt;&lt;/pub-dates&gt;&lt;/dates&gt;&lt;urls&gt;&lt;related-urls&gt;&lt;url&gt;https://www.makeuseof.com/accurate-ai-text-detectors/&lt;/url&gt;&lt;/related-urls&gt;&lt;/urls&gt;&lt;language&gt;en&lt;/language&gt;&lt;access-date&gt;2025-11-01 17:22:26&lt;/access-date&gt;&lt;/record&gt;&lt;/Cite&gt;&lt;/EndNote&gt;</w:instrText>
      </w:r>
      <w:r w:rsidRPr="00056731">
        <w:fldChar w:fldCharType="separate"/>
      </w:r>
      <w:r w:rsidRPr="00056731">
        <w:rPr>
          <w:noProof/>
        </w:rPr>
        <w:t>(</w:t>
      </w:r>
      <w:hyperlink w:anchor="_ENREF_21" w:tooltip="Mahmood, 2023 #740" w:history="1">
        <w:r w:rsidR="00A04AEF" w:rsidRPr="00056731">
          <w:rPr>
            <w:noProof/>
          </w:rPr>
          <w:t>Mahmood, 2023</w:t>
        </w:r>
      </w:hyperlink>
      <w:r w:rsidRPr="00056731">
        <w:rPr>
          <w:noProof/>
        </w:rPr>
        <w:t>)</w:t>
      </w:r>
      <w:r w:rsidRPr="00056731">
        <w:fldChar w:fldCharType="end"/>
      </w:r>
    </w:p>
    <w:p w14:paraId="32866574" w14:textId="3056E353" w:rsidR="009A0877" w:rsidRPr="00056731" w:rsidRDefault="009A0877" w:rsidP="006966F5">
      <w:pPr>
        <w:spacing w:line="480" w:lineRule="auto"/>
        <w:ind w:firstLine="720"/>
      </w:pPr>
      <w:r w:rsidRPr="00056731">
        <w:t>Guidelines for use:</w:t>
      </w:r>
    </w:p>
    <w:p w14:paraId="28FC797C" w14:textId="1F7C26DC" w:rsidR="009A0877" w:rsidRPr="00056731" w:rsidRDefault="009A0877" w:rsidP="009A0877">
      <w:pPr>
        <w:pStyle w:val="ListParagraph"/>
        <w:numPr>
          <w:ilvl w:val="0"/>
          <w:numId w:val="48"/>
        </w:numPr>
        <w:spacing w:line="480" w:lineRule="auto"/>
      </w:pPr>
      <w:r w:rsidRPr="00056731">
        <w:rPr>
          <w:b/>
          <w:bCs/>
        </w:rPr>
        <w:t>Cost</w:t>
      </w:r>
      <w:r w:rsidRPr="00056731">
        <w:t xml:space="preserve"> – How much does it cost to use this AI detector? If there is a free trial, how long is it, and is there a limit to the amount of text you can submit?</w:t>
      </w:r>
      <w:r w:rsidR="00B725B5" w:rsidRPr="00056731">
        <w:t xml:space="preserve"> Some tools have paid versions only of their Plagiarism checkers while others have free versions of the same. You may wish to use the free plagiarism checker on one site and the free AI-detection tool on another</w:t>
      </w:r>
      <w:r w:rsidR="006E7EBA" w:rsidRPr="00056731">
        <w:t>.</w:t>
      </w:r>
    </w:p>
    <w:p w14:paraId="096B9A4B" w14:textId="6385F48A" w:rsidR="009A0877" w:rsidRPr="00056731" w:rsidRDefault="009A0877" w:rsidP="009A0877">
      <w:pPr>
        <w:pStyle w:val="ListParagraph"/>
        <w:numPr>
          <w:ilvl w:val="0"/>
          <w:numId w:val="48"/>
        </w:numPr>
        <w:spacing w:line="480" w:lineRule="auto"/>
      </w:pPr>
      <w:r w:rsidRPr="00056731">
        <w:rPr>
          <w:b/>
          <w:bCs/>
        </w:rPr>
        <w:t>Accuracy</w:t>
      </w:r>
      <w:r w:rsidRPr="00056731">
        <w:t xml:space="preserve"> – What is the reported accuracy of the detector (both from the company and third parties) and is this accuracy the same with ELL written work.</w:t>
      </w:r>
    </w:p>
    <w:p w14:paraId="20DAB992" w14:textId="3767FDAB" w:rsidR="00DA7CFF" w:rsidRPr="00056731" w:rsidRDefault="00FE1FE6" w:rsidP="00FE1FE6">
      <w:pPr>
        <w:pStyle w:val="ListParagraph"/>
        <w:numPr>
          <w:ilvl w:val="0"/>
          <w:numId w:val="48"/>
        </w:numPr>
        <w:spacing w:line="480" w:lineRule="auto"/>
      </w:pPr>
      <w:r w:rsidRPr="00056731">
        <w:rPr>
          <w:b/>
          <w:bCs/>
        </w:rPr>
        <w:t>What is included</w:t>
      </w:r>
      <w:r w:rsidRPr="00056731">
        <w:t xml:space="preserve"> - </w:t>
      </w:r>
      <w:r w:rsidR="00DA7CFF" w:rsidRPr="00056731">
        <w:t>Does it include a plagiarism checker? Does it cost extra?</w:t>
      </w:r>
      <w:r w:rsidRPr="00056731">
        <w:t xml:space="preserve"> </w:t>
      </w:r>
      <w:r w:rsidR="00B725B5" w:rsidRPr="00056731">
        <w:t>Does the tool also include an AI humanizer?</w:t>
      </w:r>
    </w:p>
    <w:p w14:paraId="5277759B" w14:textId="17D354C1" w:rsidR="00B725B5" w:rsidRPr="00056731" w:rsidRDefault="00FE1FE6" w:rsidP="009A0877">
      <w:pPr>
        <w:pStyle w:val="ListParagraph"/>
        <w:numPr>
          <w:ilvl w:val="0"/>
          <w:numId w:val="48"/>
        </w:numPr>
        <w:spacing w:line="480" w:lineRule="auto"/>
      </w:pPr>
      <w:r w:rsidRPr="00056731">
        <w:rPr>
          <w:b/>
          <w:bCs/>
        </w:rPr>
        <w:t xml:space="preserve">Integration </w:t>
      </w:r>
      <w:r w:rsidRPr="00056731">
        <w:t xml:space="preserve">- </w:t>
      </w:r>
      <w:r w:rsidR="005D360D" w:rsidRPr="00056731">
        <w:t>Also instructive is whether there is a browser plug-in, access to an API</w:t>
      </w:r>
      <w:r w:rsidRPr="00056731">
        <w:t>,</w:t>
      </w:r>
      <w:r w:rsidR="005D360D" w:rsidRPr="00056731">
        <w:t xml:space="preserve"> and integration with L</w:t>
      </w:r>
      <w:r w:rsidRPr="00056731">
        <w:t>arge Language Models (LLMs)</w:t>
      </w:r>
    </w:p>
    <w:p w14:paraId="385A805D" w14:textId="1241FAB9" w:rsidR="005D360D" w:rsidRPr="00056731" w:rsidRDefault="00FE1FE6" w:rsidP="009A0877">
      <w:pPr>
        <w:pStyle w:val="ListParagraph"/>
        <w:numPr>
          <w:ilvl w:val="0"/>
          <w:numId w:val="48"/>
        </w:numPr>
        <w:spacing w:line="480" w:lineRule="auto"/>
      </w:pPr>
      <w:r w:rsidRPr="00056731">
        <w:rPr>
          <w:b/>
          <w:bCs/>
        </w:rPr>
        <w:t>Batch</w:t>
      </w:r>
      <w:r w:rsidRPr="00056731">
        <w:t xml:space="preserve"> - </w:t>
      </w:r>
      <w:r w:rsidR="005D360D" w:rsidRPr="00056731">
        <w:t>check to see if there is a batch upload feature, which may save a lot of time.</w:t>
      </w:r>
    </w:p>
    <w:p w14:paraId="55A3853E" w14:textId="104A17B6" w:rsidR="00091B2D" w:rsidRPr="00056731" w:rsidRDefault="00091B2D" w:rsidP="006966F5">
      <w:pPr>
        <w:spacing w:line="480" w:lineRule="auto"/>
        <w:ind w:firstLine="720"/>
      </w:pPr>
      <w:r w:rsidRPr="00056731">
        <w:t xml:space="preserve">Extreme caution should be taken if AI detection tools are used </w:t>
      </w:r>
      <w:r w:rsidRPr="00056731">
        <w:fldChar w:fldCharType="begin"/>
      </w:r>
      <w:r w:rsidRPr="00056731">
        <w:instrText xml:space="preserve"> ADDIN EN.CITE &lt;EndNote&gt;&lt;Cite&gt;&lt;Year&gt;2024&lt;/Year&gt;&lt;RecNum&gt;743&lt;/RecNum&gt;&lt;DisplayText&gt;(&amp;quot;Employability-Survey-Report,&amp;quot; 2024)&lt;/DisplayText&gt;&lt;record&gt;&lt;rec-number&gt;743&lt;/rec-number&gt;&lt;foreign-keys&gt;&lt;key app="EN" db-id="sf59zpzpuatrasexdzk59x29pv2xfae29x00" timestamp="1762019540"&gt;743&lt;/key&gt;&lt;/foreign-keys&gt;&lt;ref-type name="Journal Article"&gt;17&lt;/ref-type&gt;&lt;contributors&gt;&lt;/contributors&gt;&lt;titles&gt;&lt;title&gt;Employability-Survey-Report&lt;/title&gt;&lt;/titles&gt;&lt;dates&gt;&lt;year&gt;2024&lt;/year&gt;&lt;/dates&gt;&lt;urls&gt;&lt;related-urls&gt;&lt;url&gt;https://cengage.widen.net/s/bmjxxjx9mm/cg-2024-employability-survey-report&lt;/url&gt;&lt;/related-urls&gt;&lt;/urls&gt;&lt;/record&gt;&lt;/Cite&gt;&lt;/EndNote&gt;</w:instrText>
      </w:r>
      <w:r w:rsidRPr="00056731">
        <w:fldChar w:fldCharType="separate"/>
      </w:r>
      <w:r w:rsidRPr="00056731">
        <w:rPr>
          <w:noProof/>
        </w:rPr>
        <w:t>(</w:t>
      </w:r>
      <w:hyperlink w:anchor="_ENREF_14" w:tooltip=", 2024 #743" w:history="1">
        <w:r w:rsidR="00A04AEF" w:rsidRPr="00056731">
          <w:rPr>
            <w:noProof/>
          </w:rPr>
          <w:t>"Employability-Survey-Report," 2024</w:t>
        </w:r>
      </w:hyperlink>
      <w:r w:rsidRPr="00056731">
        <w:rPr>
          <w:noProof/>
        </w:rPr>
        <w:t>)</w:t>
      </w:r>
      <w:r w:rsidRPr="00056731">
        <w:fldChar w:fldCharType="end"/>
      </w:r>
      <w:r w:rsidRPr="00056731">
        <w:t>.</w:t>
      </w:r>
      <w:r w:rsidR="00B63ED8" w:rsidRPr="00056731">
        <w:t xml:space="preserve"> Instructors should consult the new version of Bloom’s taxonomy, which has been amended to include AI (Jones, 2025). A detection score should be only one of many findings that are used to determine if the work of a student has been helped </w:t>
      </w:r>
      <w:proofErr w:type="gramStart"/>
      <w:r w:rsidR="00B63ED8" w:rsidRPr="00056731">
        <w:t>by the use of</w:t>
      </w:r>
      <w:proofErr w:type="gramEnd"/>
      <w:r w:rsidR="00B63ED8" w:rsidRPr="00056731">
        <w:t xml:space="preserve"> AI.</w:t>
      </w:r>
      <w:r w:rsidRPr="00056731">
        <w:t xml:space="preserve"> </w:t>
      </w:r>
    </w:p>
    <w:p w14:paraId="3CB335E4" w14:textId="0C0FB558" w:rsidR="003D2C89" w:rsidRPr="00056731" w:rsidRDefault="003D2C89" w:rsidP="003D2C89">
      <w:pPr>
        <w:spacing w:line="480" w:lineRule="auto"/>
        <w:ind w:firstLine="720"/>
      </w:pPr>
      <w:r w:rsidRPr="00056731">
        <w:t xml:space="preserve">How can institutions enforce any of the requirements put forth herein? Enforcing current policies includes faculty hearings, honor codes (for both faculty and students), and AI usage </w:t>
      </w:r>
      <w:r w:rsidRPr="00056731">
        <w:lastRenderedPageBreak/>
        <w:t xml:space="preserve">boards meant to determine whether an accusation is true or false. Some institutions have found that the best way to enforce AI usage is by asking students to adhere to academic integrity policies </w:t>
      </w:r>
      <w:r w:rsidRPr="00056731">
        <w:fldChar w:fldCharType="begin"/>
      </w:r>
      <w:r w:rsidRPr="00056731">
        <w:instrText xml:space="preserve"> ADDIN EN.CITE &lt;EndNote&gt;&lt;Cite&gt;&lt;Year&gt;2025&lt;/Year&gt;&lt;RecNum&gt;748&lt;/RecNum&gt;&lt;DisplayText&gt;(&amp;quot;Code of Academic Integrity,&amp;quot; 2025)&lt;/DisplayText&gt;&lt;record&gt;&lt;rec-number&gt;748&lt;/rec-number&gt;&lt;foreign-keys&gt;&lt;key app="EN" db-id="sf59zpzpuatrasexdzk59x29pv2xfae29x00" timestamp="1762646884"&gt;748&lt;/key&gt;&lt;/foreign-keys&gt;&lt;ref-type name="Blog"&gt;56&lt;/ref-type&gt;&lt;contributors&gt;&lt;/contributors&gt;&lt;titles&gt;&lt;title&gt;Code of Academic Integrity&lt;/title&gt;&lt;secondary-title&gt;Office of the Dean of Faculty&lt;/secondary-title&gt;&lt;/titles&gt;&lt;keywords&gt;&lt;keyword&gt;p3 - COE&lt;/keyword&gt;&lt;/keywords&gt;&lt;dates&gt;&lt;year&gt;2025&lt;/year&gt;&lt;/dates&gt;&lt;urls&gt;&lt;related-urls&gt;&lt;url&gt;https://deanoffaculty.cornell.edu/faculty-and-academic-affairs/academic-integrity/code-of-academic-integrity/&lt;/url&gt;&lt;/related-urls&gt;&lt;/urls&gt;&lt;language&gt;en-US&lt;/language&gt;&lt;access-date&gt;2025-11-09 00:06:59&lt;/access-date&gt;&lt;/record&gt;&lt;/Cite&gt;&lt;/EndNote&gt;</w:instrText>
      </w:r>
      <w:r w:rsidRPr="00056731">
        <w:fldChar w:fldCharType="separate"/>
      </w:r>
      <w:r w:rsidRPr="00056731">
        <w:rPr>
          <w:noProof/>
        </w:rPr>
        <w:t>(</w:t>
      </w:r>
      <w:hyperlink w:anchor="_ENREF_10" w:tooltip=", 2025 #748" w:history="1">
        <w:r w:rsidR="00A04AEF" w:rsidRPr="00056731">
          <w:rPr>
            <w:noProof/>
          </w:rPr>
          <w:t>"Code of Academic Integrity," 2025</w:t>
        </w:r>
      </w:hyperlink>
      <w:r w:rsidRPr="00056731">
        <w:rPr>
          <w:noProof/>
        </w:rPr>
        <w:t>)</w:t>
      </w:r>
      <w:r w:rsidRPr="00056731">
        <w:fldChar w:fldCharType="end"/>
      </w:r>
      <w:r w:rsidRPr="00056731">
        <w:t>. If these policies are not followed, the result can be as serious as expulsion. This decision, along with such a result, for ELL students may also result in the student being deported (due to loss of visa status).</w:t>
      </w:r>
    </w:p>
    <w:p w14:paraId="1880C983" w14:textId="025FD0EB" w:rsidR="00162158" w:rsidRPr="00056731" w:rsidRDefault="00FF3CCB" w:rsidP="00525A94">
      <w:pPr>
        <w:spacing w:line="480" w:lineRule="auto"/>
        <w:ind w:firstLine="720"/>
      </w:pPr>
      <w:r w:rsidRPr="00056731">
        <w:t>One of the many issues that needs to be addressed</w:t>
      </w:r>
      <w:r w:rsidR="000320C2" w:rsidRPr="00056731">
        <w:t xml:space="preserve"> is the legal concern related to students' use of AI when AI-detectors are </w:t>
      </w:r>
      <w:r w:rsidR="000320C2" w:rsidRPr="00056731">
        <w:rPr>
          <w:i/>
          <w:iCs/>
        </w:rPr>
        <w:t>not</w:t>
      </w:r>
      <w:r w:rsidR="000320C2" w:rsidRPr="00056731">
        <w:t xml:space="preserve"> employed. </w:t>
      </w:r>
      <w:r w:rsidR="000320C2" w:rsidRPr="00056731">
        <w:fldChar w:fldCharType="begin"/>
      </w:r>
      <w:r w:rsidR="000320C2" w:rsidRPr="00056731">
        <w:instrText xml:space="preserve"> ADDIN EN.CITE &lt;EndNote&gt;&lt;Cite&gt;&lt;Author&gt;Weaver&lt;/Author&gt;&lt;Year&gt;2025&lt;/Year&gt;&lt;RecNum&gt;746&lt;/RecNum&gt;&lt;DisplayText&gt;(Weaver, 2025)&lt;/DisplayText&gt;&lt;record&gt;&lt;rec-number&gt;746&lt;/rec-number&gt;&lt;foreign-keys&gt;&lt;key app="EN" db-id="sf59zpzpuatrasexdzk59x29pv2xfae29x00" timestamp="1762476326"&gt;746&lt;/key&gt;&lt;/foreign-keys&gt;&lt;ref-type name="Blog"&gt;56&lt;/ref-type&gt;&lt;contributors&gt;&lt;authors&gt;&lt;author&gt;Weaver, Alaura&lt;/author&gt;&lt;/authors&gt;&lt;/contributors&gt;&lt;titles&gt;&lt;title&gt;Generative AI: risks and countermeasures for businesses&lt;/title&gt;&lt;secondary-title&gt;WRITER&lt;/secondary-title&gt;&lt;short-title&gt;Generative AI&lt;/short-title&gt;&lt;/titles&gt;&lt;keywords&gt;&lt;keyword&gt;p3&lt;/keyword&gt;&lt;/keywords&gt;&lt;dates&gt;&lt;year&gt;2025&lt;/year&gt;&lt;pub-dates&gt;&lt;date&gt;2025-01-16T00:33:16+00:00&lt;/date&gt;&lt;/pub-dates&gt;&lt;/dates&gt;&lt;urls&gt;&lt;related-urls&gt;&lt;url&gt;https://writer.com/blog/generative-ai-risks-and-countermeasures/&lt;/url&gt;&lt;/related-urls&gt;&lt;/urls&gt;&lt;language&gt;en-US&lt;/language&gt;&lt;access-date&gt;2025-11-07 00:44:39&lt;/access-date&gt;&lt;/record&gt;&lt;/Cite&gt;&lt;/EndNote&gt;</w:instrText>
      </w:r>
      <w:r w:rsidR="000320C2" w:rsidRPr="00056731">
        <w:fldChar w:fldCharType="separate"/>
      </w:r>
      <w:r w:rsidR="000320C2" w:rsidRPr="00056731">
        <w:t>(</w:t>
      </w:r>
      <w:hyperlink w:anchor="_ENREF_39" w:tooltip="Weaver, 2025 #746" w:history="1">
        <w:r w:rsidR="00A04AEF" w:rsidRPr="00056731">
          <w:t>Weaver, 2025</w:t>
        </w:r>
      </w:hyperlink>
      <w:r w:rsidR="000320C2" w:rsidRPr="00056731">
        <w:t>)</w:t>
      </w:r>
      <w:r w:rsidR="000320C2" w:rsidRPr="00056731">
        <w:fldChar w:fldCharType="end"/>
      </w:r>
      <w:r w:rsidR="000320C2" w:rsidRPr="00056731">
        <w:t xml:space="preserve"> </w:t>
      </w:r>
      <w:r w:rsidRPr="00056731">
        <w:t xml:space="preserve">Although </w:t>
      </w:r>
      <w:r w:rsidR="000320C2" w:rsidRPr="00056731">
        <w:t xml:space="preserve">AI-generated text may contain </w:t>
      </w:r>
      <w:r w:rsidRPr="00056731">
        <w:t xml:space="preserve">errors </w:t>
      </w:r>
      <w:r w:rsidRPr="00056731">
        <w:fldChar w:fldCharType="begin">
          <w:fldData xml:space="preserve">PEVuZE5vdGU+PENpdGU+PEF1dGhvcj5XZWF2ZXI8L0F1dGhvcj48WWVhcj4yMDIzPC9ZZWFyPjxS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</w:fldData>
        </w:fldChar>
      </w:r>
      <w:r w:rsidRPr="00056731">
        <w:instrText xml:space="preserve"> ADDIN EN.CITE </w:instrText>
      </w:r>
      <w:r w:rsidRPr="00056731">
        <w:fldChar w:fldCharType="begin">
          <w:fldData xml:space="preserve">PEVuZE5vdGU+PENpdGU+PEF1dGhvcj5XZWF2ZXI8L0F1dGhvcj48WWVhcj4yMDIzPC9ZZWFyPjxS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</w:fldData>
        </w:fldChar>
      </w:r>
      <w:r w:rsidRPr="00056731">
        <w:instrText xml:space="preserve"> ADDIN EN.CITE.DATA </w:instrText>
      </w:r>
      <w:r w:rsidRPr="00056731">
        <w:fldChar w:fldCharType="end"/>
      </w:r>
      <w:r w:rsidRPr="00056731">
        <w:fldChar w:fldCharType="separate"/>
      </w:r>
      <w:r w:rsidRPr="00056731">
        <w:rPr>
          <w:noProof/>
        </w:rPr>
        <w:t>(</w:t>
      </w:r>
      <w:hyperlink w:anchor="_ENREF_4" w:tooltip="Bohannon, 2023 #754" w:history="1">
        <w:r w:rsidR="00A04AEF" w:rsidRPr="00056731">
          <w:rPr>
            <w:noProof/>
          </w:rPr>
          <w:t>Bohannon, 2023</w:t>
        </w:r>
      </w:hyperlink>
      <w:r w:rsidRPr="00056731">
        <w:rPr>
          <w:noProof/>
        </w:rPr>
        <w:t xml:space="preserve">; </w:t>
      </w:r>
      <w:hyperlink w:anchor="_ENREF_22" w:tooltip="Marcus, 2022 #753" w:history="1">
        <w:r w:rsidR="00A04AEF" w:rsidRPr="00056731">
          <w:rPr>
            <w:noProof/>
          </w:rPr>
          <w:t>Marcus, 2022</w:t>
        </w:r>
      </w:hyperlink>
      <w:r w:rsidRPr="00056731">
        <w:rPr>
          <w:noProof/>
        </w:rPr>
        <w:t xml:space="preserve">; </w:t>
      </w:r>
      <w:hyperlink w:anchor="_ENREF_37" w:tooltip="Weaver, 2023 #752" w:history="1">
        <w:r w:rsidR="00A04AEF" w:rsidRPr="00056731">
          <w:rPr>
            <w:noProof/>
          </w:rPr>
          <w:t>Weaver, 2023a</w:t>
        </w:r>
      </w:hyperlink>
      <w:r w:rsidRPr="00056731">
        <w:rPr>
          <w:noProof/>
        </w:rPr>
        <w:t xml:space="preserve">, </w:t>
      </w:r>
      <w:hyperlink w:anchor="_ENREF_38" w:tooltip="Weaver, 2023 #755" w:history="1">
        <w:r w:rsidR="00A04AEF" w:rsidRPr="00056731">
          <w:rPr>
            <w:noProof/>
          </w:rPr>
          <w:t>2023b</w:t>
        </w:r>
      </w:hyperlink>
      <w:r w:rsidRPr="00056731">
        <w:rPr>
          <w:noProof/>
        </w:rPr>
        <w:t>)</w:t>
      </w:r>
      <w:r w:rsidRPr="00056731">
        <w:fldChar w:fldCharType="end"/>
      </w:r>
      <w:r w:rsidRPr="00056731">
        <w:t xml:space="preserve"> if one has access to the necessary tools and is aware of the problem, likely, the finished product will no longer contain those AI-generated errors/”hallucinations”</w:t>
      </w:r>
      <w:r w:rsidR="000320C2" w:rsidRPr="00056731">
        <w:t xml:space="preserve">. As Furze pointed </w:t>
      </w:r>
      <w:r w:rsidR="00805E6D" w:rsidRPr="00056731">
        <w:t>out</w:t>
      </w:r>
      <w:r w:rsidR="000320C2" w:rsidRPr="00056731">
        <w:fldChar w:fldCharType="begin"/>
      </w:r>
      <w:r w:rsidR="000320C2" w:rsidRPr="00056731">
        <w:instrText xml:space="preserve"> ADDIN EN.CITE &lt;EndNote&gt;&lt;Cite&gt;&lt;Author&gt;Furze&lt;/Author&gt;&lt;Year&gt;2024&lt;/Year&gt;&lt;RecNum&gt;701&lt;/RecNum&gt;&lt;DisplayText&gt;(Furze, 2024)&lt;/DisplayText&gt;&lt;record&gt;&lt;rec-number&gt;701&lt;/rec-number&gt;&lt;foreign-keys&gt;&lt;key app="EN" db-id="sf59zpzpuatrasexdzk59x29pv2xfae29x00" timestamp="1759761444"&gt;701&lt;/key&gt;&lt;/foreign-keys&gt;&lt;ref-type name="Blog"&gt;56&lt;/ref-type&gt;&lt;contributors&gt;&lt;authors&gt;&lt;author&gt;Furze, Leon&lt;/author&gt;&lt;/authors&gt;&lt;/contributors&gt;&lt;titles&gt;&lt;title&gt;AI Detection in Education is a Dead End&lt;/title&gt;&lt;secondary-title&gt;Leon Furze&lt;/secondary-title&gt;&lt;/titles&gt;&lt;keywords&gt;&lt;keyword&gt;ai detctors dead&lt;/keyword&gt;&lt;/keywords&gt;&lt;dates&gt;&lt;year&gt;2024&lt;/year&gt;&lt;pub-dates&gt;&lt;date&gt;2024-04-08T23:30:00+00:00&lt;/date&gt;&lt;/pub-dates&gt;&lt;/dates&gt;&lt;urls&gt;&lt;related-urls&gt;&lt;url&gt;https://leonfurze.com/2024/04/09/ai-detection-in-education-is-a-dead-end/&lt;/url&gt;&lt;/related-urls&gt;&lt;/urls&gt;&lt;language&gt;en-US&lt;/language&gt;&lt;access-date&gt;2025-10-06 14:35:19&lt;/access-date&gt;&lt;/record&gt;&lt;/Cite&gt;&lt;/EndNote&gt;</w:instrText>
      </w:r>
      <w:r w:rsidR="000320C2" w:rsidRPr="00056731">
        <w:fldChar w:fldCharType="separate"/>
      </w:r>
      <w:r w:rsidR="000320C2" w:rsidRPr="00056731">
        <w:rPr>
          <w:noProof/>
        </w:rPr>
        <w:t>(</w:t>
      </w:r>
      <w:hyperlink w:anchor="_ENREF_15" w:tooltip="Furze, 2024 #701" w:history="1">
        <w:r w:rsidR="00A04AEF" w:rsidRPr="00056731">
          <w:rPr>
            <w:noProof/>
          </w:rPr>
          <w:t>Furze, 2024</w:t>
        </w:r>
      </w:hyperlink>
      <w:r w:rsidR="000320C2" w:rsidRPr="00056731">
        <w:rPr>
          <w:noProof/>
        </w:rPr>
        <w:t>)</w:t>
      </w:r>
      <w:r w:rsidR="000320C2" w:rsidRPr="00056731">
        <w:fldChar w:fldCharType="end"/>
      </w:r>
      <w:r w:rsidR="000320C2" w:rsidRPr="00056731">
        <w:t xml:space="preserve">, AI tools tend to favor native English speakers with higher incomes. This means students who are ELL and lack easy access to computers and AI are less likely to perform well on written academic submissions. Conversely, students </w:t>
      </w:r>
      <w:r w:rsidR="000320C2" w:rsidRPr="00056731">
        <w:rPr>
          <w:i/>
          <w:iCs/>
        </w:rPr>
        <w:t>with</w:t>
      </w:r>
      <w:r w:rsidR="000320C2" w:rsidRPr="00056731">
        <w:t xml:space="preserve"> such access will be able to use AI and AI humanizers to produce submissions, which may receive higher grades and be less likely to be identified as AI</w:t>
      </w:r>
      <w:r w:rsidR="00341AF0" w:rsidRPr="00056731">
        <w:t>-</w:t>
      </w:r>
      <w:r w:rsidR="000320C2" w:rsidRPr="00056731">
        <w:t>generated.</w:t>
      </w:r>
    </w:p>
    <w:p w14:paraId="17D0373C" w14:textId="4C5D7F52" w:rsidR="001163A2" w:rsidRPr="00056731" w:rsidRDefault="006966F5" w:rsidP="001163A2">
      <w:pPr>
        <w:spacing w:line="480" w:lineRule="auto"/>
        <w:ind w:firstLine="720"/>
      </w:pPr>
      <w:r w:rsidRPr="00056731">
        <w:t>Supporting evidence can be found in the seminal study from Stanford</w:t>
      </w:r>
      <w:r w:rsidR="001163A2" w:rsidRPr="00056731">
        <w:t xml:space="preserve"> </w:t>
      </w:r>
      <w:r w:rsidR="001163A2" w:rsidRPr="00056731">
        <w:fldChar w:fldCharType="begin">
          <w:fldData xml:space="preserve">PEVuZE5vdGU+PENpdGU+PEF1dGhvcj5UaWFuPC9BdXRob3I+PFllYXI+MjAyMzwvWWVhcj48UmVj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</w:fldData>
        </w:fldChar>
      </w:r>
      <w:r w:rsidR="002A119E" w:rsidRPr="00056731">
        <w:instrText xml:space="preserve"> ADDIN EN.CITE </w:instrText>
      </w:r>
      <w:r w:rsidR="002A119E" w:rsidRPr="00056731">
        <w:fldChar w:fldCharType="begin">
          <w:fldData xml:space="preserve">PEVuZE5vdGU+PENpdGU+PEF1dGhvcj5UaWFuPC9BdXRob3I+PFllYXI+MjAyMzwvWWVhcj48UmVj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</w:fldData>
        </w:fldChar>
      </w:r>
      <w:r w:rsidR="002A119E" w:rsidRPr="00056731">
        <w:instrText xml:space="preserve"> ADDIN EN.CITE.DATA </w:instrText>
      </w:r>
      <w:r w:rsidR="002A119E" w:rsidRPr="00056731">
        <w:fldChar w:fldCharType="end"/>
      </w:r>
      <w:r w:rsidR="001163A2" w:rsidRPr="00056731">
        <w:fldChar w:fldCharType="separate"/>
      </w:r>
      <w:r w:rsidR="001163A2" w:rsidRPr="00056731">
        <w:rPr>
          <w:noProof/>
        </w:rPr>
        <w:t>(</w:t>
      </w:r>
      <w:hyperlink w:anchor="_ENREF_26" w:tooltip="Myers, 2023 #647" w:history="1">
        <w:r w:rsidR="00A04AEF" w:rsidRPr="00056731">
          <w:rPr>
            <w:noProof/>
          </w:rPr>
          <w:t>Myers, 2023</w:t>
        </w:r>
      </w:hyperlink>
      <w:r w:rsidR="001163A2" w:rsidRPr="00056731">
        <w:rPr>
          <w:noProof/>
        </w:rPr>
        <w:t xml:space="preserve">; </w:t>
      </w:r>
      <w:hyperlink w:anchor="_ENREF_34" w:tooltip="Tian, 2023 #651" w:history="1">
        <w:r w:rsidR="00A04AEF" w:rsidRPr="00056731">
          <w:rPr>
            <w:noProof/>
          </w:rPr>
          <w:t>Tian, 2023</w:t>
        </w:r>
      </w:hyperlink>
      <w:r w:rsidR="001163A2" w:rsidRPr="00056731">
        <w:rPr>
          <w:noProof/>
        </w:rPr>
        <w:t xml:space="preserve">; </w:t>
      </w:r>
      <w:hyperlink w:anchor="_ENREF_44" w:tooltip="Woelfel, 2023 #667" w:history="1">
        <w:r w:rsidR="00A04AEF" w:rsidRPr="00056731">
          <w:rPr>
            <w:noProof/>
          </w:rPr>
          <w:t>Woelfel et al., 2023</w:t>
        </w:r>
      </w:hyperlink>
      <w:r w:rsidR="001163A2" w:rsidRPr="00056731">
        <w:rPr>
          <w:noProof/>
        </w:rPr>
        <w:t>)</w:t>
      </w:r>
      <w:r w:rsidR="001163A2" w:rsidRPr="00056731">
        <w:fldChar w:fldCharType="end"/>
      </w:r>
      <w:r w:rsidRPr="00056731">
        <w:t xml:space="preserve">. </w:t>
      </w:r>
      <w:r w:rsidR="001163A2" w:rsidRPr="00056731">
        <w:t>The study tested seven commercial AI detectors using two datasets: (a) essays written by native-born U.S. students, and (b) TOEFL essays written by non-native speakers. The findings showed that non-native writers are significantly over-represented among false positives, leading to unnecessary academic integrity accusations.</w:t>
      </w:r>
    </w:p>
    <w:p w14:paraId="2E9ADD3E" w14:textId="3FCF69B4" w:rsidR="0011505E" w:rsidRPr="00056731" w:rsidRDefault="001163A2" w:rsidP="00E871E1">
      <w:pPr>
        <w:spacing w:line="480" w:lineRule="auto"/>
      </w:pPr>
      <w:r w:rsidRPr="00056731">
        <w:t>While the AI detectors performed nearly flawlessly on essays written by native speakers, 61% of the 91 TOEFL essays were incorrectly flagged as AI-generated. All seven detectors unanimously misclassified 18 of the essays (19%). At least one detector flagged 97% of the TOEFL essays as AI-generated. The dataset used was small, so the results are more likely to be challenged</w:t>
      </w:r>
      <w:r w:rsidRPr="00056731">
        <w:rPr>
          <w:noProof/>
        </w:rPr>
        <w:t xml:space="preserve"> </w:t>
      </w:r>
      <w:r w:rsidRPr="00056731">
        <w:rPr>
          <w:noProof/>
        </w:rPr>
        <w:fldChar w:fldCharType="begin"/>
      </w:r>
      <w:r w:rsidRPr="00056731">
        <w:rPr>
          <w:noProof/>
        </w:rPr>
        <w:instrText xml:space="preserve"> ADDIN EN.CITE &lt;EndNote&gt;&lt;Cite&gt;&lt;Author&gt;Tian&lt;/Author&gt;&lt;Year&gt;2023&lt;/Year&gt;&lt;RecNum&gt;651&lt;/RecNum&gt;&lt;DisplayText&gt;(Tian, 2023)&lt;/DisplayText&gt;&lt;record&gt;&lt;rec-number&gt;651&lt;/rec-number&gt;&lt;foreign-keys&gt;&lt;key app="EN" db-id="sf59zpzpuatrasexdzk59x29pv2xfae29x00" timestamp="1757435491"&gt;651&lt;/key&gt;&lt;/foreign-keys&gt;&lt;ref-type name="Web Page"&gt;12&lt;/ref-type&gt;&lt;contributors&gt;&lt;authors&gt;&lt;author&gt;Edward Tian&lt;/author&gt;&lt;/authors&gt;&lt;/contributors&gt;&lt;titles&gt;&lt;title&gt;ESL Bias in AI Detection is an Outdated Narrative&lt;/title&gt;&lt;secondary-title&gt;AI Detection Resources | GPTZero&lt;/secondary-title&gt;&lt;/titles&gt;&lt;volume&gt;2025&lt;/volume&gt;&lt;number&gt;09/09&lt;/number&gt;&lt;keywords&gt;&lt;keyword&gt;education and AI&lt;/keyword&gt;&lt;/keywords&gt;&lt;dates&gt;&lt;year&gt;2023&lt;/year&gt;&lt;pub-dates&gt;&lt;date&gt;2023-10-25T01:43:00.000Z&lt;/date&gt;&lt;/pub-dates&gt;&lt;/dates&gt;&lt;urls&gt;&lt;/urls&gt;&lt;language&gt;en&lt;/language&gt;&lt;access-date&gt;2025-09-09 16:30:27&lt;/access-date&gt;&lt;/record&gt;&lt;/Cite&gt;&lt;/EndNote&gt;</w:instrText>
      </w:r>
      <w:r w:rsidRPr="00056731">
        <w:rPr>
          <w:noProof/>
        </w:rPr>
        <w:fldChar w:fldCharType="separate"/>
      </w:r>
      <w:r w:rsidRPr="00056731">
        <w:rPr>
          <w:noProof/>
        </w:rPr>
        <w:t>(</w:t>
      </w:r>
      <w:hyperlink w:anchor="_ENREF_34" w:tooltip="Tian, 2023 #651" w:history="1">
        <w:r w:rsidR="00A04AEF" w:rsidRPr="00056731">
          <w:rPr>
            <w:noProof/>
          </w:rPr>
          <w:t xml:space="preserve">Tian, </w:t>
        </w:r>
        <w:r w:rsidR="00A04AEF" w:rsidRPr="00056731">
          <w:rPr>
            <w:noProof/>
          </w:rPr>
          <w:lastRenderedPageBreak/>
          <w:t>2023</w:t>
        </w:r>
      </w:hyperlink>
      <w:r w:rsidRPr="00056731">
        <w:rPr>
          <w:noProof/>
        </w:rPr>
        <w:t>)</w:t>
      </w:r>
      <w:r w:rsidRPr="00056731">
        <w:rPr>
          <w:noProof/>
        </w:rPr>
        <w:fldChar w:fldCharType="end"/>
      </w:r>
      <w:r w:rsidRPr="00056731">
        <w:t xml:space="preserve">. With supporting evidence in case studies from </w:t>
      </w:r>
      <w:r w:rsidR="0011505E" w:rsidRPr="00056731">
        <w:t xml:space="preserve">a </w:t>
      </w:r>
      <w:r w:rsidRPr="00056731">
        <w:t>ResearchGate</w:t>
      </w:r>
      <w:r w:rsidR="0011505E" w:rsidRPr="00056731">
        <w:t xml:space="preserve"> book chapter (2023) – AI Detection’s High False Positive Rates and the Psychological and Material Impacts on Students </w:t>
      </w:r>
      <w:r w:rsidR="0011505E" w:rsidRPr="00056731">
        <w:fldChar w:fldCharType="begin"/>
      </w:r>
      <w:r w:rsidR="0011505E" w:rsidRPr="00056731">
        <w:instrText xml:space="preserve"> ADDIN EN.CITE &lt;EndNote&gt;&lt;Cite&gt;&lt;Author&gt;Hirsch&lt;/Author&gt;&lt;Year&gt;2024&lt;/Year&gt;&lt;RecNum&gt;664&lt;/RecNum&gt;&lt;DisplayText&gt;(Hirsch, 2024)&lt;/DisplayText&gt;&lt;record&gt;&lt;rec-number&gt;664&lt;/rec-number&gt;&lt;foreign-keys&gt;&lt;key app="EN" db-id="sf59zpzpuatrasexdzk59x29pv2xfae29x00" timestamp="1757938167"&gt;664&lt;/key&gt;&lt;/foreign-keys&gt;&lt;ref-type name="Blog"&gt;56&lt;/ref-type&gt;&lt;contributors&gt;&lt;authors&gt;&lt;author&gt;Hirsch, Amanda&lt;/author&gt;&lt;/authors&gt;&lt;/contributors&gt;&lt;titles&gt;&lt;title&gt;AI detectors: An ethical minefield - Center for Innovative Teaching and Learning&lt;/title&gt;&lt;short-title&gt;AI detectors&lt;/short-title&gt;&lt;/titles&gt;&lt;dates&gt;&lt;year&gt;2024&lt;/year&gt;&lt;pub-dates&gt;&lt;date&gt;2024-12-12T17:44:35+00:00&lt;/date&gt;&lt;/pub-dates&gt;&lt;/dates&gt;&lt;urls&gt;&lt;related-urls&gt;&lt;url&gt;https://citl.news.niu.edu/2024/12/12/ai-detectors-an-ethical-minefield/&lt;/url&gt;&lt;/related-urls&gt;&lt;/urls&gt;&lt;language&gt;en-US&lt;/language&gt;&lt;access-date&gt;2025-09-15 12:08:39&lt;/access-date&gt;&lt;/record&gt;&lt;/Cite&gt;&lt;/EndNote&gt;</w:instrText>
      </w:r>
      <w:r w:rsidR="0011505E" w:rsidRPr="00056731">
        <w:fldChar w:fldCharType="separate"/>
      </w:r>
      <w:r w:rsidR="0011505E" w:rsidRPr="00056731">
        <w:t>(</w:t>
      </w:r>
      <w:hyperlink w:anchor="_ENREF_17" w:tooltip="Hirsch, 2024 #664" w:history="1">
        <w:r w:rsidR="00A04AEF" w:rsidRPr="00056731">
          <w:t>Hirsch, 2024</w:t>
        </w:r>
      </w:hyperlink>
      <w:r w:rsidR="0011505E" w:rsidRPr="00056731">
        <w:t>)</w:t>
      </w:r>
      <w:r w:rsidR="0011505E" w:rsidRPr="00056731">
        <w:fldChar w:fldCharType="end"/>
      </w:r>
      <w:r w:rsidR="0011505E" w:rsidRPr="00056731">
        <w:t xml:space="preserve">. The study examined the problem of false accusations by conducting interviews with students focusing on neurodivergent and </w:t>
      </w:r>
      <w:r w:rsidR="00805E6D" w:rsidRPr="00056731">
        <w:t>ELL</w:t>
      </w:r>
      <w:r w:rsidR="0011505E" w:rsidRPr="00056731">
        <w:t xml:space="preserve"> (second</w:t>
      </w:r>
      <w:r w:rsidR="0011505E" w:rsidRPr="00056731">
        <w:noBreakHyphen/>
        <w:t>language) writers.</w:t>
      </w:r>
      <w:r w:rsidR="00E871E1" w:rsidRPr="00056731">
        <w:t xml:space="preserve"> </w:t>
      </w:r>
      <w:r w:rsidR="00805E6D" w:rsidRPr="00056731">
        <w:t>ELL</w:t>
      </w:r>
      <w:r w:rsidR="0011505E" w:rsidRPr="00056731">
        <w:t xml:space="preserve"> writers reported greater anxiety, stigma, and extra administrative burden after a false positive ID. The book also notes that “neurodivergent writers, along with </w:t>
      </w:r>
      <w:r w:rsidR="00805E6D" w:rsidRPr="00056731">
        <w:t>[ELL]</w:t>
      </w:r>
      <w:r w:rsidR="0011505E" w:rsidRPr="00056731">
        <w:t xml:space="preserve"> writers, are flagged at higher rates."</w:t>
      </w:r>
      <w:r w:rsidR="00E871E1" w:rsidRPr="00056731">
        <w:t xml:space="preserve"> </w:t>
      </w:r>
      <w:r w:rsidR="00805E6D" w:rsidRPr="00056731">
        <w:t>A</w:t>
      </w:r>
      <w:r w:rsidR="00E871E1" w:rsidRPr="00056731">
        <w:t xml:space="preserve"> Markup investigative article, “AI Detection Tools Falsely Accuse International Students of Cheating” by Tara Garcia Mathewson </w:t>
      </w:r>
      <w:r w:rsidR="00E871E1" w:rsidRPr="00056731">
        <w:fldChar w:fldCharType="begin"/>
      </w:r>
      <w:r w:rsidR="00E871E1" w:rsidRPr="00056731">
        <w:instrText xml:space="preserve"> ADDIN EN.CITE &lt;EndNote&gt;&lt;Cite&gt;&lt;Author&gt;Mathewson&lt;/Author&gt;&lt;Year&gt;2023&lt;/Year&gt;&lt;RecNum&gt;659&lt;/RecNum&gt;&lt;DisplayText&gt;(Mathewson, 2023)&lt;/DisplayText&gt;&lt;record&gt;&lt;rec-number&gt;659&lt;/rec-number&gt;&lt;foreign-keys&gt;&lt;key app="EN" db-id="sf59zpzpuatrasexdzk59x29pv2xfae29x00" timestamp="1757530894"&gt;659&lt;/key&gt;&lt;/foreign-keys&gt;&lt;ref-type name="Web Page"&gt;12&lt;/ref-type&gt;&lt;contributors&gt;&lt;authors&gt;&lt;author&gt;Mathewson, Tara García&lt;/author&gt;&lt;/authors&gt;&lt;/contributors&gt;&lt;titles&gt;&lt;title&gt;AI Detection Tools Falsely Accuse International Students of Cheating – The Markup&lt;/title&gt;&lt;/titles&gt;&lt;dates&gt;&lt;year&gt;2023&lt;/year&gt;&lt;pub-dates&gt;&lt;date&gt;2023-08-14&lt;/date&gt;&lt;/pub-dates&gt;&lt;/dates&gt;&lt;urls&gt;&lt;related-urls&gt;&lt;url&gt;https://themarkup.org/machine-learning/2023/08/14/ai-detection-tools-falsely-accuse-international-students-of-cheating&lt;/url&gt;&lt;/related-urls&gt;&lt;/urls&gt;&lt;language&gt;en&lt;/language&gt;&lt;access-date&gt;2025-09-10 19:01:00&lt;/access-date&gt;&lt;/record&gt;&lt;/Cite&gt;&lt;/EndNote&gt;</w:instrText>
      </w:r>
      <w:r w:rsidR="00E871E1" w:rsidRPr="00056731">
        <w:fldChar w:fldCharType="separate"/>
      </w:r>
      <w:r w:rsidR="00E871E1" w:rsidRPr="00056731">
        <w:t>(</w:t>
      </w:r>
      <w:hyperlink w:anchor="_ENREF_24" w:tooltip="Mathewson, 2023 #659" w:history="1">
        <w:r w:rsidR="00A04AEF" w:rsidRPr="00056731">
          <w:t>Mathewson, 2023</w:t>
        </w:r>
      </w:hyperlink>
      <w:r w:rsidR="00E871E1" w:rsidRPr="00056731">
        <w:t>)</w:t>
      </w:r>
      <w:r w:rsidR="00E871E1" w:rsidRPr="00056731">
        <w:fldChar w:fldCharType="end"/>
      </w:r>
      <w:r w:rsidR="00E871E1" w:rsidRPr="00056731">
        <w:t>, which consisted of interviews with faculty and students from several U.S. universities, plus replication of the Stanford experiment</w:t>
      </w:r>
      <w:r w:rsidR="00805E6D" w:rsidRPr="00056731">
        <w:t xml:space="preserve">, came to the same conclusions. </w:t>
      </w:r>
      <w:r w:rsidR="00E871E1" w:rsidRPr="00056731">
        <w:t>International/ESL students reported being singled out after detectors flagged their work.</w:t>
      </w:r>
      <w:r w:rsidR="00805E6D" w:rsidRPr="00056731">
        <w:t xml:space="preserve"> </w:t>
      </w:r>
      <w:r w:rsidR="00E871E1" w:rsidRPr="00056731">
        <w:t>The article mentions the 61% false-positive rate for non-native essays and highlights real-world disciplinary cases (e.g., a student placed on academic probation after a false flag).</w:t>
      </w:r>
    </w:p>
    <w:p w14:paraId="439D58E3" w14:textId="1C54E8CA" w:rsidR="00E871E1" w:rsidRPr="00056731" w:rsidRDefault="00E871E1" w:rsidP="00E871E1">
      <w:pPr>
        <w:spacing w:line="480" w:lineRule="auto"/>
        <w:ind w:firstLine="720"/>
      </w:pPr>
      <w:r w:rsidRPr="00056731">
        <w:t xml:space="preserve">Although a policy created and revised by those involved is probably the best solution, alternative options include using technology to reduce AI detector bias toward ESL students </w:t>
      </w:r>
      <w:r w:rsidRPr="00056731">
        <w:fldChar w:fldCharType="begin"/>
      </w:r>
      <w:r w:rsidRPr="00056731">
        <w:instrText xml:space="preserve"> ADDIN EN.CITE &lt;EndNote&gt;&lt;Cite&gt;&lt;Year&gt;2025&lt;/Year&gt;&lt;RecNum&gt;650&lt;/RecNum&gt;&lt;DisplayText&gt;(&lt;style face="italic"&gt;Pangram Labs AI Detection&lt;/style&gt;, 2025; Tian, 2023)&lt;/DisplayText&gt;&lt;record&gt;&lt;rec-number&gt;650&lt;/rec-number&gt;&lt;foreign-keys&gt;&lt;key app="EN" db-id="sf59zpzpuatrasexdzk59x29pv2xfae29x00" timestamp="1757422227"&gt;650&lt;/key&gt;&lt;/foreign-keys&gt;&lt;ref-type name="Web Page"&gt;12&lt;/ref-type&gt;&lt;contributors&gt;&lt;/contributors&gt;&lt;titles&gt;&lt;title&gt;Pangram Labs AI Detection&lt;/title&gt;&lt;/titles&gt;&lt;keywords&gt;&lt;keyword&gt;education and AI - panagram&lt;/keyword&gt;&lt;/keywords&gt;&lt;dates&gt;&lt;year&gt;2025&lt;/year&gt;&lt;/dates&gt;&lt;urls&gt;&lt;related-urls&gt;&lt;url&gt;https://www.pangram.com/&lt;/url&gt;&lt;/related-urls&gt;&lt;/urls&gt;&lt;language&gt;en&lt;/language&gt;&lt;access-date&gt;2025-09-09 12:47:40&lt;/access-date&gt;&lt;/record&gt;&lt;/Cite&gt;&lt;Cite&gt;&lt;Author&gt;Tian&lt;/Author&gt;&lt;Year&gt;2023&lt;/Year&gt;&lt;RecNum&gt;651&lt;/RecNum&gt;&lt;record&gt;&lt;rec-number&gt;651&lt;/rec-number&gt;&lt;foreign-keys&gt;&lt;key app="EN" db-id="sf59zpzpuatrasexdzk59x29pv2xfae29x00" timestamp="1757435491"&gt;651&lt;/key&gt;&lt;/foreign-keys&gt;&lt;ref-type name="Web Page"&gt;12&lt;/ref-type&gt;&lt;contributors&gt;&lt;authors&gt;&lt;author&gt;Edward Tian&lt;/author&gt;&lt;/authors&gt;&lt;/contributors&gt;&lt;titles&gt;&lt;title&gt;ESL Bias in AI Detection is an Outdated Narrative&lt;/title&gt;&lt;secondary-title&gt;AI Detection Resources | GPTZero&lt;/secondary-title&gt;&lt;/titles&gt;&lt;volume&gt;2025&lt;/volume&gt;&lt;number&gt;09/09&lt;/number&gt;&lt;keywords&gt;&lt;keyword&gt;education and AI&lt;/keyword&gt;&lt;/keywords&gt;&lt;dates&gt;&lt;year&gt;2023&lt;/year&gt;&lt;pub-dates&gt;&lt;date&gt;2023-10-25T01:43:00.000Z&lt;/date&gt;&lt;/pub-dates&gt;&lt;/dates&gt;&lt;urls&gt;&lt;/urls&gt;&lt;language&gt;en&lt;/language&gt;&lt;access-date&gt;2025-09-09 16:30:27&lt;/access-date&gt;&lt;/record&gt;&lt;/Cite&gt;&lt;/EndNote&gt;</w:instrText>
      </w:r>
      <w:r w:rsidRPr="00056731">
        <w:fldChar w:fldCharType="separate"/>
      </w:r>
      <w:r w:rsidRPr="00056731">
        <w:t>(</w:t>
      </w:r>
      <w:hyperlink w:anchor="_ENREF_30" w:tooltip=", 2025 #650" w:history="1">
        <w:r w:rsidR="00A04AEF" w:rsidRPr="00056731">
          <w:t>Pangram Labs AI Detection, 2025</w:t>
        </w:r>
      </w:hyperlink>
      <w:r w:rsidRPr="00056731">
        <w:t xml:space="preserve">; </w:t>
      </w:r>
      <w:hyperlink w:anchor="_ENREF_34" w:tooltip="Tian, 2023 #651" w:history="1">
        <w:r w:rsidR="00A04AEF" w:rsidRPr="00056731">
          <w:t>Tian, 2023</w:t>
        </w:r>
      </w:hyperlink>
      <w:r w:rsidRPr="00056731">
        <w:t>)</w:t>
      </w:r>
      <w:r w:rsidRPr="00056731">
        <w:fldChar w:fldCharType="end"/>
      </w:r>
      <w:r w:rsidRPr="00056731">
        <w:t xml:space="preserve"> and actions similar to Vanderbilt University’s </w:t>
      </w:r>
      <w:r w:rsidRPr="00056731">
        <w:fldChar w:fldCharType="begin"/>
      </w:r>
      <w:r w:rsidR="007666A1" w:rsidRPr="00056731">
        <w:instrText xml:space="preserve"> ADDIN EN.CITE &lt;EndNote&gt;&lt;Cite&gt;&lt;Author&gt;Coley&lt;/Author&gt;&lt;Year&gt;2023&lt;/Year&gt;&lt;RecNum&gt;653&lt;/RecNum&gt;&lt;DisplayText&gt;(Coley, 2023)&lt;/DisplayText&gt;&lt;record&gt;&lt;rec-number&gt;653&lt;/rec-number&gt;&lt;foreign-keys&gt;&lt;key app="EN" db-id="sf59zpzpuatrasexdzk59x29pv2xfae29x00" timestamp="1757436689"&gt;653&lt;/key&gt;&lt;/foreign-keys&gt;&lt;ref-type name="Web Page"&gt;12&lt;/ref-type&gt;&lt;contributors&gt;&lt;authors&gt;&lt;author&gt;Coley, Michael&lt;/author&gt;&lt;/authors&gt;&lt;/contributors&gt;&lt;titles&gt;&lt;title&gt;Guidance on AI Detection and Why We’re Disabling Turnitin’s AI Detector&lt;/title&gt;&lt;secondary-title&gt;Vanderbilt University&lt;/secondary-title&gt;&lt;/titles&gt;&lt;volume&gt;2025&lt;/volume&gt;&lt;number&gt;09/09&lt;/number&gt;&lt;keywords&gt;&lt;keyword&gt;ed and ai&lt;/keyword&gt;&lt;/keywords&gt;&lt;dates&gt;&lt;year&gt;2023&lt;/year&gt;&lt;/dates&gt;&lt;urls&gt;&lt;related-urls&gt;&lt;url&gt;https://www.vanderbilt.edu/brightspace/2023/08/16/guidance-on-ai-detection-and-why-were-disabling-turnitins-ai-detector/&lt;/url&gt;&lt;/related-urls&gt;&lt;/urls&gt;&lt;language&gt;en&lt;/language&gt;&lt;access-date&gt;2025-09-09 16:50:49&lt;/access-date&gt;&lt;/record&gt;&lt;/Cite&gt;&lt;/EndNote&gt;</w:instrText>
      </w:r>
      <w:r w:rsidRPr="00056731">
        <w:fldChar w:fldCharType="separate"/>
      </w:r>
      <w:r w:rsidRPr="00056731">
        <w:rPr>
          <w:noProof/>
        </w:rPr>
        <w:t>(</w:t>
      </w:r>
      <w:hyperlink w:anchor="_ENREF_11" w:tooltip="Coley, 2023 #653" w:history="1">
        <w:r w:rsidR="00A04AEF" w:rsidRPr="00056731">
          <w:rPr>
            <w:noProof/>
          </w:rPr>
          <w:t>Coley, 2023</w:t>
        </w:r>
      </w:hyperlink>
      <w:r w:rsidRPr="00056731">
        <w:rPr>
          <w:noProof/>
        </w:rPr>
        <w:t>)</w:t>
      </w:r>
      <w:r w:rsidRPr="00056731">
        <w:fldChar w:fldCharType="end"/>
      </w:r>
      <w:r w:rsidRPr="00056731">
        <w:t xml:space="preserve"> decision to disable the Turnitin AI detection module campus-wide. Although one could advocate a more </w:t>
      </w:r>
      <w:hyperlink w:anchor="Alternate_Solutions" w:history="1">
        <w:r w:rsidRPr="00056731">
          <w:t>technical solution</w:t>
        </w:r>
      </w:hyperlink>
      <w:r w:rsidRPr="00056731">
        <w:t xml:space="preserve">, this begs the question of how accurate such a solution would be (if one could even procure the mostly proprietary algorithms to evaluate). </w:t>
      </w:r>
    </w:p>
    <w:p w14:paraId="239890D7" w14:textId="22FF1568" w:rsidR="00E871E1" w:rsidRPr="00056731" w:rsidRDefault="00E871E1" w:rsidP="00E871E1">
      <w:pPr>
        <w:spacing w:line="480" w:lineRule="auto"/>
        <w:ind w:firstLine="720"/>
      </w:pPr>
      <w:r w:rsidRPr="00056731">
        <w:t>There are also ways in which teachers and students can better understand AI use and be guided to use “best practices,” but these are mostly optional. The ad</w:t>
      </w:r>
      <w:r w:rsidR="00432E99" w:rsidRPr="00056731">
        <w:t>-</w:t>
      </w:r>
      <w:r w:rsidRPr="00056731">
        <w:t>hoc use of these would be detrimental to students/classes that did not opt to use them.</w:t>
      </w:r>
    </w:p>
    <w:p w14:paraId="573099AA" w14:textId="36F4F8F8" w:rsidR="00E871E1" w:rsidRPr="00056731" w:rsidRDefault="00432E99" w:rsidP="00E871E1">
      <w:pPr>
        <w:spacing w:line="480" w:lineRule="auto"/>
        <w:ind w:firstLine="720"/>
      </w:pPr>
      <w:r w:rsidRPr="00056731">
        <w:lastRenderedPageBreak/>
        <w:t>Because of the reasons previously stated,</w:t>
      </w:r>
      <w:r w:rsidR="00E871E1" w:rsidRPr="00056731">
        <w:t xml:space="preserve"> institutions should implement safeguards in a policy statement, including manual review, a transparent appeals process, and increased educator awareness, to minimize these risks. Using AI-detectors voluntarily without a policy may cause unforeseen problems. In a survey by the Center for Democracy &amp; Technology</w:t>
      </w:r>
      <w:r w:rsidR="00E871E1" w:rsidRPr="00056731">
        <w:rPr>
          <w:noProof/>
        </w:rPr>
        <w:t xml:space="preserve"> </w:t>
      </w:r>
      <w:r w:rsidR="00E871E1" w:rsidRPr="00056731">
        <w:rPr>
          <w:noProof/>
        </w:rPr>
        <w:fldChar w:fldCharType="begin"/>
      </w:r>
      <w:r w:rsidR="00E871E1" w:rsidRPr="00056731">
        <w:rPr>
          <w:noProof/>
        </w:rPr>
        <w:instrText xml:space="preserve"> ADDIN EN.CITE &lt;EndNote&gt;&lt;Cite&gt;&lt;Author&gt;Prothero&lt;/Author&gt;&lt;Year&gt;2024&lt;/Year&gt;&lt;RecNum&gt;646&lt;/RecNum&gt;&lt;DisplayText&gt;(Prothero, 2024)&lt;/DisplayText&gt;&lt;record&gt;&lt;rec-number&gt;646&lt;/rec-number&gt;&lt;foreign-keys&gt;&lt;key app="EN" db-id="sf59zpzpuatrasexdzk59x29pv2xfae29x00" timestamp="1757346967"&gt;646&lt;/key&gt;&lt;/foreign-keys&gt;&lt;ref-type name="Journal Article"&gt;17&lt;/ref-type&gt;&lt;contributors&gt;&lt;authors&gt;&lt;author&gt;Prothero, Arianna&lt;/author&gt;&lt;/authors&gt;&lt;/contributors&gt;&lt;titles&gt;&lt;title&gt;More Teachers Are Using AI-Detection Tools. Here&amp;apos;s Why That Might Be a Problem&lt;/title&gt;&lt;secondary-title&gt;Education Week&lt;/secondary-title&gt;&lt;/titles&gt;&lt;section&gt;Technology, Artificial Intelligence&lt;/section&gt;&lt;keywords&gt;&lt;keyword&gt;Cheating&lt;/keyword&gt;&lt;keyword&gt;Discipline&lt;/keyword&gt;&lt;keyword&gt;education and AI&lt;/keyword&gt;&lt;keyword&gt;Maine&lt;/keyword&gt;&lt;keyword&gt;Middle School&lt;/keyword&gt;&lt;keyword&gt;Research&lt;/keyword&gt;&lt;/keywords&gt;&lt;dates&gt;&lt;year&gt;2024&lt;/year&gt;&lt;pub-dates&gt;&lt;date&gt;2024-04-05T22:34:20.652&lt;/date&gt;&lt;/pub-dates&gt;&lt;/dates&gt;&lt;isbn&gt;0277-4232&lt;/isbn&gt;&lt;urls&gt;&lt;/urls&gt;&lt;remote-database-name&gt;www.edweek.org&lt;/remote-database-name&gt;&lt;language&gt;en&lt;/language&gt;&lt;access-date&gt;2025-09-08 15:55:09&lt;/access-date&gt;&lt;/record&gt;&lt;/Cite&gt;&lt;/EndNote&gt;</w:instrText>
      </w:r>
      <w:r w:rsidR="00E871E1" w:rsidRPr="00056731">
        <w:rPr>
          <w:noProof/>
        </w:rPr>
        <w:fldChar w:fldCharType="separate"/>
      </w:r>
      <w:r w:rsidR="00E871E1" w:rsidRPr="00056731">
        <w:rPr>
          <w:noProof/>
        </w:rPr>
        <w:t>(</w:t>
      </w:r>
      <w:hyperlink w:anchor="_ENREF_31" w:tooltip="Prothero, 2024 #646" w:history="1">
        <w:r w:rsidR="00A04AEF" w:rsidRPr="00056731">
          <w:rPr>
            <w:noProof/>
          </w:rPr>
          <w:t>Prothero, 2024</w:t>
        </w:r>
      </w:hyperlink>
      <w:r w:rsidR="00E871E1" w:rsidRPr="00056731">
        <w:rPr>
          <w:noProof/>
        </w:rPr>
        <w:t>)</w:t>
      </w:r>
      <w:r w:rsidR="00E871E1" w:rsidRPr="00056731">
        <w:rPr>
          <w:noProof/>
        </w:rPr>
        <w:fldChar w:fldCharType="end"/>
      </w:r>
      <w:r w:rsidR="00E871E1" w:rsidRPr="00056731">
        <w:t>, 68% of instructors reported using an AI detector on student work without a policy. To prevent unexpected outcomes, establishing a policy to regulate AI-detectors is crucial.</w:t>
      </w:r>
    </w:p>
    <w:p w14:paraId="44D91612" w14:textId="541A0E6C" w:rsidR="00E871E1" w:rsidRPr="00056731" w:rsidRDefault="00E871E1" w:rsidP="00E871E1">
      <w:pPr>
        <w:spacing w:line="480" w:lineRule="auto"/>
        <w:ind w:firstLine="720"/>
      </w:pPr>
      <w:r w:rsidRPr="00056731">
        <w:t xml:space="preserve">There is a need to change how teachers of ESL students process those students’ work. Final judgment must always involve human review. AI-Detection may be best suited to highlight those items that require closer examination. </w:t>
      </w:r>
    </w:p>
    <w:p w14:paraId="35D78B4A" w14:textId="17A0BDC7" w:rsidR="007666A1" w:rsidRPr="00056731" w:rsidRDefault="007666A1" w:rsidP="00E871E1">
      <w:pPr>
        <w:spacing w:line="480" w:lineRule="auto"/>
        <w:ind w:firstLine="720"/>
      </w:pPr>
      <w:r w:rsidRPr="00056731">
        <w:t>Some guidelines include:</w:t>
      </w:r>
    </w:p>
    <w:p w14:paraId="55FC3009" w14:textId="33E704AA" w:rsidR="007666A1" w:rsidRPr="00056731" w:rsidRDefault="007666A1" w:rsidP="007666A1">
      <w:pPr>
        <w:pStyle w:val="ListParagraph"/>
        <w:numPr>
          <w:ilvl w:val="0"/>
          <w:numId w:val="47"/>
        </w:numPr>
        <w:spacing w:line="480" w:lineRule="auto"/>
      </w:pPr>
      <w:r w:rsidRPr="00056731">
        <w:t xml:space="preserve">Schools and universities should avoid relying </w:t>
      </w:r>
      <w:r w:rsidRPr="00056731">
        <w:rPr>
          <w:b/>
          <w:bCs/>
        </w:rPr>
        <w:t>solely</w:t>
      </w:r>
      <w:r w:rsidRPr="00056731">
        <w:t xml:space="preserve"> on AI-detection tools for high-stakes decisions involving ELLs, including academic integrity violations, admissions, or grades</w:t>
      </w:r>
    </w:p>
    <w:p w14:paraId="46CBAC53" w14:textId="68123D17" w:rsidR="007666A1" w:rsidRPr="00056731" w:rsidRDefault="007666A1" w:rsidP="007666A1">
      <w:pPr>
        <w:pStyle w:val="ListParagraph"/>
        <w:numPr>
          <w:ilvl w:val="0"/>
          <w:numId w:val="47"/>
        </w:numPr>
        <w:spacing w:line="480" w:lineRule="auto"/>
      </w:pPr>
      <w:r w:rsidRPr="00056731">
        <w:t xml:space="preserve">Institutions should implement </w:t>
      </w:r>
      <w:r w:rsidRPr="00056731">
        <w:rPr>
          <w:b/>
          <w:bCs/>
        </w:rPr>
        <w:t>clear guidelines</w:t>
      </w:r>
      <w:r w:rsidRPr="00056731">
        <w:t xml:space="preserve"> for the use of AI-detection, including mandatory human review and appeal procedures, especially when ELLs are implicated.</w:t>
      </w:r>
    </w:p>
    <w:p w14:paraId="0E9ECAF1" w14:textId="77777777" w:rsidR="007666A1" w:rsidRPr="00056731" w:rsidRDefault="007666A1" w:rsidP="007666A1">
      <w:pPr>
        <w:pStyle w:val="ListParagraph"/>
        <w:numPr>
          <w:ilvl w:val="0"/>
          <w:numId w:val="47"/>
        </w:numPr>
        <w:spacing w:line="480" w:lineRule="auto"/>
      </w:pPr>
      <w:r w:rsidRPr="00056731">
        <w:rPr>
          <w:b/>
          <w:bCs/>
        </w:rPr>
        <w:t>Transparency practices</w:t>
      </w:r>
      <w:r w:rsidRPr="00056731">
        <w:t>, such as informing students when AI-detection is used and providing information about error rates and known biases, are recommended.</w:t>
      </w:r>
    </w:p>
    <w:p w14:paraId="7CDC2A68" w14:textId="591B49B8" w:rsidR="007666A1" w:rsidRPr="00056731" w:rsidRDefault="007666A1" w:rsidP="007666A1">
      <w:pPr>
        <w:pStyle w:val="ListParagraph"/>
        <w:numPr>
          <w:ilvl w:val="0"/>
          <w:numId w:val="47"/>
        </w:numPr>
        <w:spacing w:line="480" w:lineRule="auto"/>
      </w:pPr>
      <w:r w:rsidRPr="00056731">
        <w:t>This policy urges the adoption of</w:t>
      </w:r>
      <w:r w:rsidR="00855049" w:rsidRPr="00056731">
        <w:t xml:space="preserve"> </w:t>
      </w:r>
      <w:r w:rsidRPr="00056731">
        <w:t>civil rights protections</w:t>
      </w:r>
      <w:r w:rsidR="00855049" w:rsidRPr="00056731">
        <w:t xml:space="preserve"> </w:t>
      </w:r>
      <w:r w:rsidRPr="00056731">
        <w:t>for ELLs, such as prohibiting denial of enrollment, revocation of visas, or punitive measures based solely on AI detector findings.</w:t>
      </w:r>
    </w:p>
    <w:p w14:paraId="5A6B006D" w14:textId="05858AD3" w:rsidR="007666A1" w:rsidRPr="00056731" w:rsidRDefault="007666A1" w:rsidP="007666A1">
      <w:pPr>
        <w:pStyle w:val="ListParagraph"/>
        <w:numPr>
          <w:ilvl w:val="0"/>
          <w:numId w:val="47"/>
        </w:numPr>
        <w:spacing w:line="480" w:lineRule="auto"/>
      </w:pPr>
      <w:r w:rsidRPr="00056731">
        <w:lastRenderedPageBreak/>
        <w:t>Educators are encouraged to focus on</w:t>
      </w:r>
      <w:r w:rsidR="00855049" w:rsidRPr="00056731">
        <w:t xml:space="preserve"> </w:t>
      </w:r>
      <w:r w:rsidRPr="00056731">
        <w:t>holistic evaluation</w:t>
      </w:r>
      <w:r w:rsidR="00855049" w:rsidRPr="00056731">
        <w:t xml:space="preserve"> </w:t>
      </w:r>
      <w:r w:rsidRPr="00056731">
        <w:t xml:space="preserve">of student work and to provide culturally and linguistically responsive support rather than punitive responses to suspected AI use. </w:t>
      </w:r>
    </w:p>
    <w:p w14:paraId="689EB475" w14:textId="2FB6B157" w:rsidR="00963B86" w:rsidRPr="00056731" w:rsidRDefault="00963B86" w:rsidP="006E0C3D">
      <w:pPr>
        <w:pStyle w:val="Heading2"/>
        <w:rPr>
          <w:rFonts w:ascii="Times New Roman" w:eastAsia="Calibri" w:hAnsi="Times New Roman" w:cs="Times New Roman"/>
          <w:color w:val="auto"/>
          <w:sz w:val="24"/>
          <w:szCs w:val="24"/>
        </w:rPr>
      </w:pPr>
      <w:r w:rsidRPr="00056731">
        <w:rPr>
          <w:rFonts w:ascii="Times New Roman" w:eastAsia="Calibri" w:hAnsi="Times New Roman" w:cs="Times New Roman"/>
          <w:b/>
          <w:bCs/>
          <w:color w:val="auto"/>
          <w:sz w:val="24"/>
          <w:szCs w:val="24"/>
        </w:rPr>
        <w:t>Power</w:t>
      </w:r>
      <w:r w:rsidRPr="00056731">
        <w:rPr>
          <w:rFonts w:ascii="Times New Roman" w:eastAsia="Calibri" w:hAnsi="Times New Roman" w:cs="Times New Roman"/>
          <w:color w:val="auto"/>
          <w:sz w:val="24"/>
          <w:szCs w:val="24"/>
        </w:rPr>
        <w:t xml:space="preserve"> </w:t>
      </w:r>
      <w:r w:rsidRPr="00495D9E">
        <w:rPr>
          <w:rFonts w:ascii="Times New Roman" w:eastAsia="Calibri" w:hAnsi="Times New Roman" w:cs="Times New Roman"/>
          <w:b/>
          <w:bCs/>
          <w:color w:val="auto"/>
          <w:sz w:val="24"/>
          <w:szCs w:val="24"/>
        </w:rPr>
        <w:t>- Interest Stakeholder Matrix</w:t>
      </w:r>
    </w:p>
    <w:tbl>
      <w:tblPr>
        <w:tblStyle w:val="TableGrid"/>
        <w:tblW w:w="10980" w:type="dxa"/>
        <w:tblInd w:w="-725" w:type="dxa"/>
        <w:tblLook w:val="04A0" w:firstRow="1" w:lastRow="0" w:firstColumn="1" w:lastColumn="0" w:noHBand="0" w:noVBand="1"/>
      </w:tblPr>
      <w:tblGrid>
        <w:gridCol w:w="2158"/>
        <w:gridCol w:w="1550"/>
        <w:gridCol w:w="1550"/>
        <w:gridCol w:w="1852"/>
        <w:gridCol w:w="3870"/>
      </w:tblGrid>
      <w:tr w:rsidR="00D92B81" w:rsidRPr="00056731" w14:paraId="1D90D0DA" w14:textId="77777777" w:rsidTr="00056731">
        <w:tc>
          <w:tcPr>
            <w:tcW w:w="2158" w:type="dxa"/>
            <w:tcBorders>
              <w:bottom w:val="single" w:sz="4" w:space="0" w:color="auto"/>
            </w:tcBorders>
            <w:shd w:val="clear" w:color="auto" w:fill="215E99" w:themeFill="text2" w:themeFillTint="BF"/>
          </w:tcPr>
          <w:p w14:paraId="52E852A8" w14:textId="53F6C4CD" w:rsidR="00963B86" w:rsidRPr="00056731" w:rsidRDefault="00963B86" w:rsidP="00D92B81">
            <w:pPr>
              <w:jc w:val="center"/>
              <w:rPr>
                <w:rFonts w:eastAsia="Calibri"/>
                <w:b/>
                <w:bCs/>
                <w:color w:val="FFFFFF" w:themeColor="background1"/>
              </w:rPr>
            </w:pPr>
            <w:r w:rsidRPr="00056731">
              <w:rPr>
                <w:rFonts w:eastAsia="Calibri"/>
                <w:b/>
                <w:bCs/>
                <w:color w:val="FFFFFF" w:themeColor="background1"/>
              </w:rPr>
              <w:t>Stakeholder</w:t>
            </w:r>
          </w:p>
        </w:tc>
        <w:tc>
          <w:tcPr>
            <w:tcW w:w="1550" w:type="dxa"/>
            <w:tcBorders>
              <w:bottom w:val="single" w:sz="4" w:space="0" w:color="auto"/>
            </w:tcBorders>
            <w:shd w:val="clear" w:color="auto" w:fill="215E99" w:themeFill="text2" w:themeFillTint="BF"/>
          </w:tcPr>
          <w:p w14:paraId="35B7EA1F" w14:textId="7DF27A71" w:rsidR="00963B86" w:rsidRPr="00056731" w:rsidRDefault="00963B86" w:rsidP="00D92B81">
            <w:pPr>
              <w:jc w:val="center"/>
              <w:rPr>
                <w:rFonts w:eastAsia="Calibri"/>
                <w:b/>
                <w:bCs/>
                <w:color w:val="FFFFFF" w:themeColor="background1"/>
              </w:rPr>
            </w:pPr>
            <w:r w:rsidRPr="00056731">
              <w:rPr>
                <w:rFonts w:eastAsia="Calibri"/>
                <w:b/>
                <w:bCs/>
                <w:color w:val="FFFFFF" w:themeColor="background1"/>
              </w:rPr>
              <w:t>Power</w:t>
            </w:r>
          </w:p>
        </w:tc>
        <w:tc>
          <w:tcPr>
            <w:tcW w:w="1550" w:type="dxa"/>
            <w:tcBorders>
              <w:bottom w:val="single" w:sz="4" w:space="0" w:color="auto"/>
            </w:tcBorders>
            <w:shd w:val="clear" w:color="auto" w:fill="215E99" w:themeFill="text2" w:themeFillTint="BF"/>
          </w:tcPr>
          <w:p w14:paraId="6B9D8119" w14:textId="2FE10D5F" w:rsidR="00963B86" w:rsidRPr="00056731" w:rsidRDefault="00963B86" w:rsidP="00D92B81">
            <w:pPr>
              <w:jc w:val="center"/>
              <w:rPr>
                <w:rFonts w:eastAsia="Calibri"/>
                <w:b/>
                <w:bCs/>
                <w:color w:val="FFFFFF" w:themeColor="background1"/>
              </w:rPr>
            </w:pPr>
            <w:r w:rsidRPr="00056731">
              <w:rPr>
                <w:rFonts w:eastAsia="Calibri"/>
                <w:b/>
                <w:bCs/>
                <w:color w:val="FFFFFF" w:themeColor="background1"/>
              </w:rPr>
              <w:t>Interest</w:t>
            </w:r>
          </w:p>
        </w:tc>
        <w:tc>
          <w:tcPr>
            <w:tcW w:w="1852" w:type="dxa"/>
            <w:tcBorders>
              <w:bottom w:val="single" w:sz="4" w:space="0" w:color="auto"/>
            </w:tcBorders>
            <w:shd w:val="clear" w:color="auto" w:fill="215E99" w:themeFill="text2" w:themeFillTint="BF"/>
          </w:tcPr>
          <w:p w14:paraId="146E941F" w14:textId="202843AB" w:rsidR="00963B86" w:rsidRPr="00056731" w:rsidRDefault="00963B86" w:rsidP="00D92B81">
            <w:pPr>
              <w:jc w:val="center"/>
              <w:rPr>
                <w:rFonts w:eastAsia="Calibri"/>
                <w:b/>
                <w:bCs/>
                <w:color w:val="FFFFFF" w:themeColor="background1"/>
              </w:rPr>
            </w:pPr>
            <w:r w:rsidRPr="00056731">
              <w:rPr>
                <w:rFonts w:eastAsia="Calibri"/>
                <w:b/>
                <w:bCs/>
                <w:color w:val="FFFFFF" w:themeColor="background1"/>
              </w:rPr>
              <w:t>Quadrant</w:t>
            </w:r>
          </w:p>
        </w:tc>
        <w:tc>
          <w:tcPr>
            <w:tcW w:w="3870" w:type="dxa"/>
            <w:tcBorders>
              <w:bottom w:val="single" w:sz="4" w:space="0" w:color="auto"/>
            </w:tcBorders>
            <w:shd w:val="clear" w:color="auto" w:fill="215E99" w:themeFill="text2" w:themeFillTint="BF"/>
          </w:tcPr>
          <w:p w14:paraId="71351C6F" w14:textId="765A40D2" w:rsidR="00963B86" w:rsidRPr="00056731" w:rsidRDefault="00963B86" w:rsidP="00D92B81">
            <w:pPr>
              <w:jc w:val="center"/>
              <w:rPr>
                <w:rFonts w:eastAsia="Calibri"/>
                <w:b/>
                <w:bCs/>
                <w:color w:val="FFFFFF" w:themeColor="background1"/>
              </w:rPr>
            </w:pPr>
            <w:r w:rsidRPr="00056731">
              <w:rPr>
                <w:rFonts w:eastAsia="Calibri"/>
                <w:b/>
                <w:bCs/>
                <w:color w:val="FFFFFF" w:themeColor="background1"/>
              </w:rPr>
              <w:t>Action Items</w:t>
            </w:r>
          </w:p>
        </w:tc>
      </w:tr>
      <w:tr w:rsidR="006E0C3D" w:rsidRPr="00056731" w14:paraId="0F37AE09" w14:textId="77777777" w:rsidTr="00056731">
        <w:tc>
          <w:tcPr>
            <w:tcW w:w="2158" w:type="dxa"/>
            <w:shd w:val="clear" w:color="auto" w:fill="D9D9D9" w:themeFill="background1" w:themeFillShade="D9"/>
          </w:tcPr>
          <w:p w14:paraId="57A8FEDB" w14:textId="2CD1F422" w:rsidR="006E0C3D" w:rsidRPr="00056731" w:rsidRDefault="006E0C3D" w:rsidP="006E0C3D">
            <w:pPr>
              <w:rPr>
                <w:rFonts w:eastAsia="Calibri"/>
              </w:rPr>
            </w:pPr>
            <w:r w:rsidRPr="00056731">
              <w:rPr>
                <w:rFonts w:eastAsia="Calibri"/>
              </w:rPr>
              <w:t>Provost / Academic Integrity Office</w:t>
            </w:r>
          </w:p>
        </w:tc>
        <w:tc>
          <w:tcPr>
            <w:tcW w:w="1550" w:type="dxa"/>
            <w:shd w:val="clear" w:color="auto" w:fill="D9D9D9" w:themeFill="background1" w:themeFillShade="D9"/>
          </w:tcPr>
          <w:p w14:paraId="0945F23A" w14:textId="32D60682" w:rsidR="006E0C3D" w:rsidRPr="00056731" w:rsidRDefault="006E0C3D" w:rsidP="006E0C3D">
            <w:pPr>
              <w:rPr>
                <w:rFonts w:eastAsia="Calibri"/>
              </w:rPr>
            </w:pPr>
            <w:r w:rsidRPr="00056731">
              <w:rPr>
                <w:rFonts w:eastAsia="Calibri"/>
              </w:rPr>
              <w:t>High</w:t>
            </w:r>
          </w:p>
        </w:tc>
        <w:tc>
          <w:tcPr>
            <w:tcW w:w="1550" w:type="dxa"/>
            <w:shd w:val="clear" w:color="auto" w:fill="D9D9D9" w:themeFill="background1" w:themeFillShade="D9"/>
          </w:tcPr>
          <w:p w14:paraId="5B6A464D" w14:textId="57C47607" w:rsidR="006E0C3D" w:rsidRPr="00056731" w:rsidRDefault="006E0C3D" w:rsidP="006E0C3D">
            <w:pPr>
              <w:rPr>
                <w:rFonts w:eastAsia="Calibri"/>
              </w:rPr>
            </w:pPr>
            <w:r w:rsidRPr="00056731">
              <w:rPr>
                <w:rFonts w:eastAsia="Calibri"/>
              </w:rPr>
              <w:t>High</w:t>
            </w:r>
          </w:p>
        </w:tc>
        <w:tc>
          <w:tcPr>
            <w:tcW w:w="1852" w:type="dxa"/>
            <w:shd w:val="clear" w:color="auto" w:fill="D9D9D9" w:themeFill="background1" w:themeFillShade="D9"/>
          </w:tcPr>
          <w:p w14:paraId="1717F0C3" w14:textId="21853982" w:rsidR="006E0C3D" w:rsidRPr="00056731" w:rsidRDefault="006E0C3D" w:rsidP="006E0C3D">
            <w:pPr>
              <w:rPr>
                <w:rFonts w:eastAsia="Calibri"/>
              </w:rPr>
            </w:pPr>
            <w:r w:rsidRPr="00056731">
              <w:rPr>
                <w:rFonts w:eastAsia="Calibri"/>
              </w:rPr>
              <w:t>Manage Closely</w:t>
            </w:r>
          </w:p>
        </w:tc>
        <w:tc>
          <w:tcPr>
            <w:tcW w:w="3870" w:type="dxa"/>
            <w:shd w:val="clear" w:color="auto" w:fill="D9D9D9" w:themeFill="background1" w:themeFillShade="D9"/>
          </w:tcPr>
          <w:p w14:paraId="0CF73D49" w14:textId="77777777" w:rsidR="006E0C3D" w:rsidRPr="00056731" w:rsidRDefault="006E0C3D" w:rsidP="006E0C3D">
            <w:pPr>
              <w:pStyle w:val="ListParagraph"/>
              <w:numPr>
                <w:ilvl w:val="0"/>
                <w:numId w:val="53"/>
              </w:numPr>
              <w:rPr>
                <w:rFonts w:eastAsia="Calibri"/>
              </w:rPr>
            </w:pPr>
            <w:r w:rsidRPr="00056731">
              <w:rPr>
                <w:rFonts w:eastAsia="Calibri"/>
              </w:rPr>
              <w:t>Sponsor steering committee</w:t>
            </w:r>
          </w:p>
          <w:p w14:paraId="0C7C14D4" w14:textId="30C83DCA" w:rsidR="006E0C3D" w:rsidRPr="00056731" w:rsidRDefault="006E0C3D" w:rsidP="006E0C3D">
            <w:pPr>
              <w:pStyle w:val="ListParagraph"/>
              <w:numPr>
                <w:ilvl w:val="0"/>
                <w:numId w:val="53"/>
              </w:numPr>
              <w:rPr>
                <w:rFonts w:eastAsia="Calibri"/>
              </w:rPr>
            </w:pPr>
            <w:r w:rsidRPr="00056731">
              <w:rPr>
                <w:rFonts w:eastAsia="Calibri"/>
              </w:rPr>
              <w:t>Approve budget</w:t>
            </w:r>
          </w:p>
        </w:tc>
      </w:tr>
      <w:tr w:rsidR="006E0C3D" w:rsidRPr="00056731" w14:paraId="7C41B27A" w14:textId="77777777" w:rsidTr="00056731">
        <w:tc>
          <w:tcPr>
            <w:tcW w:w="2158" w:type="dxa"/>
            <w:tcBorders>
              <w:bottom w:val="single" w:sz="4" w:space="0" w:color="auto"/>
            </w:tcBorders>
          </w:tcPr>
          <w:p w14:paraId="661C3867" w14:textId="4C8117C3" w:rsidR="006E0C3D" w:rsidRPr="00056731" w:rsidRDefault="006E0C3D" w:rsidP="006E0C3D">
            <w:pPr>
              <w:rPr>
                <w:rFonts w:eastAsia="Calibri"/>
              </w:rPr>
            </w:pPr>
            <w:r w:rsidRPr="00056731">
              <w:rPr>
                <w:rFonts w:eastAsia="Calibri"/>
              </w:rPr>
              <w:t>Legal / Compliance Office</w:t>
            </w:r>
          </w:p>
        </w:tc>
        <w:tc>
          <w:tcPr>
            <w:tcW w:w="1550" w:type="dxa"/>
            <w:tcBorders>
              <w:bottom w:val="single" w:sz="4" w:space="0" w:color="auto"/>
            </w:tcBorders>
          </w:tcPr>
          <w:p w14:paraId="63ACBCE7" w14:textId="12432B93" w:rsidR="006E0C3D" w:rsidRPr="00056731" w:rsidRDefault="006E0C3D" w:rsidP="006E0C3D">
            <w:pPr>
              <w:rPr>
                <w:rFonts w:eastAsia="Calibri"/>
              </w:rPr>
            </w:pPr>
            <w:r w:rsidRPr="00056731">
              <w:rPr>
                <w:rFonts w:eastAsia="Calibri"/>
              </w:rPr>
              <w:t>High</w:t>
            </w:r>
          </w:p>
        </w:tc>
        <w:tc>
          <w:tcPr>
            <w:tcW w:w="1550" w:type="dxa"/>
            <w:tcBorders>
              <w:bottom w:val="single" w:sz="4" w:space="0" w:color="auto"/>
            </w:tcBorders>
          </w:tcPr>
          <w:p w14:paraId="74D7E2ED" w14:textId="18B79F25" w:rsidR="006E0C3D" w:rsidRPr="00056731" w:rsidRDefault="006E0C3D" w:rsidP="006E0C3D">
            <w:pPr>
              <w:rPr>
                <w:rFonts w:eastAsia="Calibri"/>
              </w:rPr>
            </w:pPr>
            <w:r w:rsidRPr="00056731">
              <w:rPr>
                <w:rFonts w:eastAsia="Calibri"/>
              </w:rPr>
              <w:t>Medium High</w:t>
            </w:r>
          </w:p>
        </w:tc>
        <w:tc>
          <w:tcPr>
            <w:tcW w:w="1852" w:type="dxa"/>
            <w:tcBorders>
              <w:bottom w:val="single" w:sz="4" w:space="0" w:color="auto"/>
            </w:tcBorders>
          </w:tcPr>
          <w:p w14:paraId="1929855A" w14:textId="050C4E81" w:rsidR="006E0C3D" w:rsidRPr="00056731" w:rsidRDefault="006E0C3D" w:rsidP="006E0C3D">
            <w:pPr>
              <w:rPr>
                <w:rFonts w:eastAsia="Calibri"/>
              </w:rPr>
            </w:pPr>
            <w:r w:rsidRPr="00056731">
              <w:rPr>
                <w:rFonts w:eastAsia="Calibri"/>
              </w:rPr>
              <w:t>Manage Closely</w:t>
            </w:r>
          </w:p>
        </w:tc>
        <w:tc>
          <w:tcPr>
            <w:tcW w:w="3870" w:type="dxa"/>
            <w:tcBorders>
              <w:bottom w:val="single" w:sz="4" w:space="0" w:color="auto"/>
            </w:tcBorders>
          </w:tcPr>
          <w:p w14:paraId="68ED8CDC" w14:textId="6AFB51C5" w:rsidR="006E0C3D" w:rsidRPr="00056731" w:rsidRDefault="006E0C3D" w:rsidP="006E0C3D">
            <w:pPr>
              <w:pStyle w:val="ListParagraph"/>
              <w:numPr>
                <w:ilvl w:val="0"/>
                <w:numId w:val="54"/>
              </w:numPr>
              <w:rPr>
                <w:rFonts w:eastAsia="Calibri"/>
              </w:rPr>
            </w:pPr>
            <w:r w:rsidRPr="00056731">
              <w:rPr>
                <w:rFonts w:eastAsia="Calibri"/>
              </w:rPr>
              <w:t>Review policy language for Title IV compliance</w:t>
            </w:r>
          </w:p>
        </w:tc>
      </w:tr>
      <w:tr w:rsidR="006E0C3D" w:rsidRPr="00056731" w14:paraId="18094B7C" w14:textId="77777777" w:rsidTr="00056731">
        <w:tc>
          <w:tcPr>
            <w:tcW w:w="2158" w:type="dxa"/>
            <w:shd w:val="clear" w:color="auto" w:fill="D9D9D9" w:themeFill="background1" w:themeFillShade="D9"/>
          </w:tcPr>
          <w:p w14:paraId="7F68FB5C" w14:textId="6BE6CA9F" w:rsidR="006E0C3D" w:rsidRPr="00056731" w:rsidRDefault="006E0C3D" w:rsidP="006E0C3D">
            <w:pPr>
              <w:rPr>
                <w:rFonts w:eastAsia="Calibri"/>
              </w:rPr>
            </w:pPr>
            <w:r w:rsidRPr="00056731">
              <w:rPr>
                <w:rFonts w:eastAsia="Calibri"/>
              </w:rPr>
              <w:t>IT Services</w:t>
            </w:r>
          </w:p>
        </w:tc>
        <w:tc>
          <w:tcPr>
            <w:tcW w:w="1550" w:type="dxa"/>
            <w:shd w:val="clear" w:color="auto" w:fill="D9D9D9" w:themeFill="background1" w:themeFillShade="D9"/>
          </w:tcPr>
          <w:p w14:paraId="7980012A" w14:textId="1764416D" w:rsidR="006E0C3D" w:rsidRPr="00056731" w:rsidRDefault="006E0C3D" w:rsidP="006E0C3D">
            <w:pPr>
              <w:rPr>
                <w:rFonts w:eastAsia="Calibri"/>
              </w:rPr>
            </w:pPr>
            <w:r w:rsidRPr="00056731">
              <w:rPr>
                <w:rFonts w:eastAsia="Calibri"/>
              </w:rPr>
              <w:t>High</w:t>
            </w:r>
          </w:p>
        </w:tc>
        <w:tc>
          <w:tcPr>
            <w:tcW w:w="1550" w:type="dxa"/>
            <w:shd w:val="clear" w:color="auto" w:fill="D9D9D9" w:themeFill="background1" w:themeFillShade="D9"/>
          </w:tcPr>
          <w:p w14:paraId="3EB99521" w14:textId="200E68C6" w:rsidR="006E0C3D" w:rsidRPr="00056731" w:rsidRDefault="006E0C3D" w:rsidP="006E0C3D">
            <w:pPr>
              <w:rPr>
                <w:rFonts w:eastAsia="Calibri"/>
              </w:rPr>
            </w:pPr>
            <w:r w:rsidRPr="00056731">
              <w:rPr>
                <w:rFonts w:eastAsia="Calibri"/>
              </w:rPr>
              <w:t>Medium</w:t>
            </w:r>
          </w:p>
        </w:tc>
        <w:tc>
          <w:tcPr>
            <w:tcW w:w="1852" w:type="dxa"/>
            <w:shd w:val="clear" w:color="auto" w:fill="D9D9D9" w:themeFill="background1" w:themeFillShade="D9"/>
          </w:tcPr>
          <w:p w14:paraId="709AE9FA" w14:textId="1C0E2E0D" w:rsidR="006E0C3D" w:rsidRPr="00056731" w:rsidRDefault="006E0C3D" w:rsidP="006E0C3D">
            <w:pPr>
              <w:rPr>
                <w:rFonts w:eastAsia="Calibri"/>
              </w:rPr>
            </w:pPr>
            <w:r w:rsidRPr="00056731">
              <w:rPr>
                <w:rFonts w:eastAsia="Calibri"/>
              </w:rPr>
              <w:t>Keep Satisfied</w:t>
            </w:r>
          </w:p>
        </w:tc>
        <w:tc>
          <w:tcPr>
            <w:tcW w:w="3870" w:type="dxa"/>
            <w:shd w:val="clear" w:color="auto" w:fill="D9D9D9" w:themeFill="background1" w:themeFillShade="D9"/>
          </w:tcPr>
          <w:p w14:paraId="37532118" w14:textId="77777777" w:rsidR="006E0C3D" w:rsidRPr="00056731" w:rsidRDefault="006E0C3D" w:rsidP="006E0C3D">
            <w:pPr>
              <w:pStyle w:val="ListParagraph"/>
              <w:numPr>
                <w:ilvl w:val="0"/>
                <w:numId w:val="52"/>
              </w:numPr>
              <w:rPr>
                <w:rFonts w:eastAsia="Calibri"/>
              </w:rPr>
            </w:pPr>
            <w:r w:rsidRPr="00056731">
              <w:rPr>
                <w:rFonts w:eastAsia="Calibri"/>
              </w:rPr>
              <w:t>Provide integration timeline</w:t>
            </w:r>
          </w:p>
          <w:p w14:paraId="020F179B" w14:textId="09D479D9" w:rsidR="006E0C3D" w:rsidRPr="00056731" w:rsidRDefault="006E0C3D" w:rsidP="006E0C3D">
            <w:pPr>
              <w:pStyle w:val="ListParagraph"/>
              <w:numPr>
                <w:ilvl w:val="0"/>
                <w:numId w:val="52"/>
              </w:numPr>
              <w:rPr>
                <w:rFonts w:eastAsia="Calibri"/>
              </w:rPr>
            </w:pPr>
            <w:r w:rsidRPr="00056731">
              <w:rPr>
                <w:rFonts w:eastAsia="Calibri"/>
              </w:rPr>
              <w:t>Allocate API support</w:t>
            </w:r>
          </w:p>
        </w:tc>
      </w:tr>
      <w:tr w:rsidR="006E0C3D" w:rsidRPr="00056731" w14:paraId="4E1E7F88" w14:textId="77777777" w:rsidTr="00056731">
        <w:tc>
          <w:tcPr>
            <w:tcW w:w="2158" w:type="dxa"/>
            <w:tcBorders>
              <w:bottom w:val="single" w:sz="4" w:space="0" w:color="auto"/>
            </w:tcBorders>
          </w:tcPr>
          <w:p w14:paraId="37A1940A" w14:textId="637A3CFA" w:rsidR="006E0C3D" w:rsidRPr="00056731" w:rsidRDefault="006E0C3D" w:rsidP="006E0C3D">
            <w:pPr>
              <w:rPr>
                <w:rFonts w:eastAsia="Calibri"/>
              </w:rPr>
            </w:pPr>
            <w:r w:rsidRPr="00056731">
              <w:rPr>
                <w:rFonts w:eastAsia="Calibri"/>
              </w:rPr>
              <w:t>Faculty Senate / Dept. Chairs</w:t>
            </w:r>
          </w:p>
        </w:tc>
        <w:tc>
          <w:tcPr>
            <w:tcW w:w="1550" w:type="dxa"/>
            <w:tcBorders>
              <w:bottom w:val="single" w:sz="4" w:space="0" w:color="auto"/>
            </w:tcBorders>
          </w:tcPr>
          <w:p w14:paraId="4CB912C2" w14:textId="7B13EAEF" w:rsidR="006E0C3D" w:rsidRPr="00056731" w:rsidRDefault="006E0C3D" w:rsidP="006E0C3D">
            <w:pPr>
              <w:rPr>
                <w:rFonts w:eastAsia="Calibri"/>
              </w:rPr>
            </w:pPr>
            <w:r w:rsidRPr="00056731">
              <w:rPr>
                <w:rFonts w:eastAsia="Calibri"/>
              </w:rPr>
              <w:t>Medium</w:t>
            </w:r>
          </w:p>
        </w:tc>
        <w:tc>
          <w:tcPr>
            <w:tcW w:w="1550" w:type="dxa"/>
            <w:tcBorders>
              <w:bottom w:val="single" w:sz="4" w:space="0" w:color="auto"/>
            </w:tcBorders>
          </w:tcPr>
          <w:p w14:paraId="73116F1F" w14:textId="5BCD7004" w:rsidR="006E0C3D" w:rsidRPr="00056731" w:rsidRDefault="006E0C3D" w:rsidP="006E0C3D">
            <w:pPr>
              <w:rPr>
                <w:rFonts w:eastAsia="Calibri"/>
              </w:rPr>
            </w:pPr>
            <w:r w:rsidRPr="00056731">
              <w:rPr>
                <w:rFonts w:eastAsia="Calibri"/>
              </w:rPr>
              <w:t>High</w:t>
            </w:r>
          </w:p>
        </w:tc>
        <w:tc>
          <w:tcPr>
            <w:tcW w:w="1852" w:type="dxa"/>
            <w:tcBorders>
              <w:bottom w:val="single" w:sz="4" w:space="0" w:color="auto"/>
            </w:tcBorders>
          </w:tcPr>
          <w:p w14:paraId="7EE0DF82" w14:textId="1BFB87F7" w:rsidR="006E0C3D" w:rsidRPr="00056731" w:rsidRDefault="006E0C3D" w:rsidP="006E0C3D">
            <w:pPr>
              <w:rPr>
                <w:rFonts w:eastAsia="Calibri"/>
              </w:rPr>
            </w:pPr>
            <w:r w:rsidRPr="00056731">
              <w:rPr>
                <w:rFonts w:eastAsia="Calibri"/>
              </w:rPr>
              <w:t>Manage Closely</w:t>
            </w:r>
          </w:p>
        </w:tc>
        <w:tc>
          <w:tcPr>
            <w:tcW w:w="3870" w:type="dxa"/>
            <w:tcBorders>
              <w:bottom w:val="single" w:sz="4" w:space="0" w:color="auto"/>
            </w:tcBorders>
          </w:tcPr>
          <w:p w14:paraId="3568129C" w14:textId="77777777" w:rsidR="006E0C3D" w:rsidRPr="00056731" w:rsidRDefault="006E0C3D" w:rsidP="006E0C3D">
            <w:pPr>
              <w:pStyle w:val="ListParagraph"/>
              <w:numPr>
                <w:ilvl w:val="0"/>
                <w:numId w:val="51"/>
              </w:numPr>
              <w:rPr>
                <w:rFonts w:eastAsia="Calibri"/>
              </w:rPr>
            </w:pPr>
            <w:r w:rsidRPr="00056731">
              <w:rPr>
                <w:rFonts w:eastAsia="Calibri"/>
              </w:rPr>
              <w:t>Draft department‑level addenda</w:t>
            </w:r>
          </w:p>
          <w:p w14:paraId="13EB8A1F" w14:textId="749EB66C" w:rsidR="006E0C3D" w:rsidRPr="00056731" w:rsidRDefault="006E0C3D" w:rsidP="006E0C3D">
            <w:pPr>
              <w:pStyle w:val="ListParagraph"/>
              <w:numPr>
                <w:ilvl w:val="0"/>
                <w:numId w:val="51"/>
              </w:numPr>
              <w:rPr>
                <w:rFonts w:eastAsia="Calibri"/>
              </w:rPr>
            </w:pPr>
            <w:r w:rsidRPr="00056731">
              <w:rPr>
                <w:rFonts w:eastAsia="Calibri"/>
              </w:rPr>
              <w:t>Host workshops</w:t>
            </w:r>
          </w:p>
        </w:tc>
      </w:tr>
      <w:tr w:rsidR="006E0C3D" w:rsidRPr="00056731" w14:paraId="6D74345E" w14:textId="77777777" w:rsidTr="00056731">
        <w:tc>
          <w:tcPr>
            <w:tcW w:w="2158" w:type="dxa"/>
            <w:shd w:val="clear" w:color="auto" w:fill="D9D9D9" w:themeFill="background1" w:themeFillShade="D9"/>
          </w:tcPr>
          <w:p w14:paraId="030F6E0F" w14:textId="3A4ABF46" w:rsidR="006E0C3D" w:rsidRPr="00056731" w:rsidRDefault="006E0C3D" w:rsidP="006E0C3D">
            <w:pPr>
              <w:rPr>
                <w:rFonts w:eastAsia="Calibri"/>
              </w:rPr>
            </w:pPr>
            <w:r w:rsidRPr="00056731">
              <w:rPr>
                <w:rFonts w:eastAsia="Calibri"/>
              </w:rPr>
              <w:t>Individual Instructors</w:t>
            </w:r>
          </w:p>
        </w:tc>
        <w:tc>
          <w:tcPr>
            <w:tcW w:w="1550" w:type="dxa"/>
            <w:shd w:val="clear" w:color="auto" w:fill="D9D9D9" w:themeFill="background1" w:themeFillShade="D9"/>
          </w:tcPr>
          <w:p w14:paraId="01FDED46" w14:textId="163ED507" w:rsidR="006E0C3D" w:rsidRPr="00056731" w:rsidRDefault="006E0C3D" w:rsidP="006E0C3D">
            <w:pPr>
              <w:rPr>
                <w:rFonts w:eastAsia="Calibri"/>
              </w:rPr>
            </w:pPr>
            <w:r w:rsidRPr="00056731">
              <w:rPr>
                <w:rFonts w:eastAsia="Calibri"/>
              </w:rPr>
              <w:t>Low</w:t>
            </w:r>
          </w:p>
        </w:tc>
        <w:tc>
          <w:tcPr>
            <w:tcW w:w="1550" w:type="dxa"/>
            <w:shd w:val="clear" w:color="auto" w:fill="D9D9D9" w:themeFill="background1" w:themeFillShade="D9"/>
          </w:tcPr>
          <w:p w14:paraId="05845646" w14:textId="2A87E850" w:rsidR="006E0C3D" w:rsidRPr="00056731" w:rsidRDefault="006E0C3D" w:rsidP="006E0C3D">
            <w:pPr>
              <w:rPr>
                <w:rFonts w:eastAsia="Calibri"/>
              </w:rPr>
            </w:pPr>
            <w:r w:rsidRPr="00056731">
              <w:rPr>
                <w:rFonts w:eastAsia="Calibri"/>
              </w:rPr>
              <w:t>High</w:t>
            </w:r>
          </w:p>
        </w:tc>
        <w:tc>
          <w:tcPr>
            <w:tcW w:w="1852" w:type="dxa"/>
            <w:shd w:val="clear" w:color="auto" w:fill="D9D9D9" w:themeFill="background1" w:themeFillShade="D9"/>
          </w:tcPr>
          <w:p w14:paraId="40EE7C9D" w14:textId="3AE80E31" w:rsidR="006E0C3D" w:rsidRPr="00056731" w:rsidRDefault="006E0C3D" w:rsidP="006E0C3D">
            <w:pPr>
              <w:rPr>
                <w:rFonts w:eastAsia="Calibri"/>
              </w:rPr>
            </w:pPr>
            <w:r w:rsidRPr="00056731">
              <w:rPr>
                <w:rFonts w:eastAsia="Calibri"/>
              </w:rPr>
              <w:t>Keep Informed</w:t>
            </w:r>
          </w:p>
        </w:tc>
        <w:tc>
          <w:tcPr>
            <w:tcW w:w="3870" w:type="dxa"/>
            <w:shd w:val="clear" w:color="auto" w:fill="D9D9D9" w:themeFill="background1" w:themeFillShade="D9"/>
          </w:tcPr>
          <w:p w14:paraId="0CA6CB4C" w14:textId="77777777" w:rsidR="006E0C3D" w:rsidRPr="00056731" w:rsidRDefault="006E0C3D" w:rsidP="006E0C3D">
            <w:pPr>
              <w:pStyle w:val="ListParagraph"/>
              <w:numPr>
                <w:ilvl w:val="0"/>
                <w:numId w:val="55"/>
              </w:numPr>
              <w:rPr>
                <w:rFonts w:eastAsia="Calibri"/>
              </w:rPr>
            </w:pPr>
            <w:r w:rsidRPr="00056731">
              <w:rPr>
                <w:rFonts w:eastAsia="Calibri"/>
              </w:rPr>
              <w:t>Distribute quick‑start guide</w:t>
            </w:r>
          </w:p>
          <w:p w14:paraId="182F664C" w14:textId="3E1A2914" w:rsidR="006E0C3D" w:rsidRPr="00056731" w:rsidRDefault="006E0C3D" w:rsidP="006E0C3D">
            <w:pPr>
              <w:pStyle w:val="ListParagraph"/>
              <w:numPr>
                <w:ilvl w:val="0"/>
                <w:numId w:val="55"/>
              </w:numPr>
              <w:rPr>
                <w:rFonts w:eastAsia="Calibri"/>
              </w:rPr>
            </w:pPr>
            <w:r w:rsidRPr="00056731">
              <w:rPr>
                <w:rFonts w:eastAsia="Calibri"/>
              </w:rPr>
              <w:t>Collect usability feedback</w:t>
            </w:r>
          </w:p>
        </w:tc>
      </w:tr>
      <w:tr w:rsidR="006E0C3D" w:rsidRPr="00056731" w14:paraId="0515094C" w14:textId="77777777" w:rsidTr="00056731">
        <w:tc>
          <w:tcPr>
            <w:tcW w:w="2158" w:type="dxa"/>
            <w:tcBorders>
              <w:bottom w:val="single" w:sz="4" w:space="0" w:color="auto"/>
            </w:tcBorders>
          </w:tcPr>
          <w:p w14:paraId="1E09F449" w14:textId="3826AEBA" w:rsidR="006E0C3D" w:rsidRPr="00056731" w:rsidRDefault="006E0C3D" w:rsidP="006E0C3D">
            <w:pPr>
              <w:rPr>
                <w:rFonts w:eastAsia="Calibri"/>
              </w:rPr>
            </w:pPr>
            <w:r w:rsidRPr="00056731">
              <w:rPr>
                <w:rFonts w:eastAsia="Calibri"/>
              </w:rPr>
              <w:t>ELL / International Students</w:t>
            </w:r>
          </w:p>
        </w:tc>
        <w:tc>
          <w:tcPr>
            <w:tcW w:w="1550" w:type="dxa"/>
            <w:tcBorders>
              <w:bottom w:val="single" w:sz="4" w:space="0" w:color="auto"/>
            </w:tcBorders>
          </w:tcPr>
          <w:p w14:paraId="7EED4AFD" w14:textId="27A56F07" w:rsidR="006E0C3D" w:rsidRPr="00056731" w:rsidRDefault="006E0C3D" w:rsidP="006E0C3D">
            <w:pPr>
              <w:rPr>
                <w:rFonts w:eastAsia="Calibri"/>
              </w:rPr>
            </w:pPr>
            <w:r w:rsidRPr="00056731">
              <w:rPr>
                <w:rFonts w:eastAsia="Calibri"/>
              </w:rPr>
              <w:t>Low</w:t>
            </w:r>
          </w:p>
        </w:tc>
        <w:tc>
          <w:tcPr>
            <w:tcW w:w="1550" w:type="dxa"/>
            <w:tcBorders>
              <w:bottom w:val="single" w:sz="4" w:space="0" w:color="auto"/>
            </w:tcBorders>
          </w:tcPr>
          <w:p w14:paraId="7062CE22" w14:textId="35C8EF45" w:rsidR="006E0C3D" w:rsidRPr="00056731" w:rsidRDefault="006E0C3D" w:rsidP="006E0C3D">
            <w:pPr>
              <w:rPr>
                <w:rFonts w:eastAsia="Calibri"/>
              </w:rPr>
            </w:pPr>
            <w:r w:rsidRPr="00056731">
              <w:rPr>
                <w:rFonts w:eastAsia="Calibri"/>
              </w:rPr>
              <w:t>High</w:t>
            </w:r>
          </w:p>
        </w:tc>
        <w:tc>
          <w:tcPr>
            <w:tcW w:w="1852" w:type="dxa"/>
            <w:tcBorders>
              <w:bottom w:val="single" w:sz="4" w:space="0" w:color="auto"/>
            </w:tcBorders>
          </w:tcPr>
          <w:p w14:paraId="198AE2DE" w14:textId="70296544" w:rsidR="006E0C3D" w:rsidRPr="00056731" w:rsidRDefault="006E0C3D" w:rsidP="006E0C3D">
            <w:pPr>
              <w:rPr>
                <w:rFonts w:eastAsia="Calibri"/>
              </w:rPr>
            </w:pPr>
            <w:r w:rsidRPr="00056731">
              <w:rPr>
                <w:rFonts w:eastAsia="Calibri"/>
              </w:rPr>
              <w:t>Keep Informed</w:t>
            </w:r>
          </w:p>
        </w:tc>
        <w:tc>
          <w:tcPr>
            <w:tcW w:w="3870" w:type="dxa"/>
            <w:tcBorders>
              <w:bottom w:val="single" w:sz="4" w:space="0" w:color="auto"/>
            </w:tcBorders>
          </w:tcPr>
          <w:p w14:paraId="46BC8419" w14:textId="00201620" w:rsidR="006E0C3D" w:rsidRPr="00056731" w:rsidRDefault="006E0C3D" w:rsidP="006E0C3D">
            <w:pPr>
              <w:pStyle w:val="ListParagraph"/>
              <w:numPr>
                <w:ilvl w:val="0"/>
                <w:numId w:val="59"/>
              </w:numPr>
              <w:rPr>
                <w:rFonts w:eastAsia="Calibri"/>
              </w:rPr>
            </w:pPr>
            <w:r w:rsidRPr="00056731">
              <w:rPr>
                <w:rFonts w:eastAsia="Calibri"/>
              </w:rPr>
              <w:t>Conduct focus groups</w:t>
            </w:r>
          </w:p>
          <w:p w14:paraId="002E2383" w14:textId="776EBC24" w:rsidR="006E0C3D" w:rsidRPr="00056731" w:rsidRDefault="006E0C3D" w:rsidP="006E0C3D">
            <w:pPr>
              <w:pStyle w:val="ListParagraph"/>
              <w:numPr>
                <w:ilvl w:val="0"/>
                <w:numId w:val="56"/>
              </w:numPr>
              <w:rPr>
                <w:rFonts w:eastAsia="Calibri"/>
              </w:rPr>
            </w:pPr>
            <w:r w:rsidRPr="00056731">
              <w:rPr>
                <w:rFonts w:eastAsia="Calibri"/>
              </w:rPr>
              <w:t>Publish plain‑language policy</w:t>
            </w:r>
          </w:p>
        </w:tc>
      </w:tr>
      <w:tr w:rsidR="006E0C3D" w:rsidRPr="00056731" w14:paraId="138FA4B4" w14:textId="77777777" w:rsidTr="00056731">
        <w:tc>
          <w:tcPr>
            <w:tcW w:w="2158" w:type="dxa"/>
            <w:shd w:val="clear" w:color="auto" w:fill="D9D9D9" w:themeFill="background1" w:themeFillShade="D9"/>
          </w:tcPr>
          <w:p w14:paraId="13125EA3" w14:textId="27343315" w:rsidR="006E0C3D" w:rsidRPr="00056731" w:rsidRDefault="006E0C3D" w:rsidP="006E0C3D">
            <w:pPr>
              <w:rPr>
                <w:rFonts w:eastAsia="Calibri"/>
              </w:rPr>
            </w:pPr>
            <w:r w:rsidRPr="00056731">
              <w:rPr>
                <w:rFonts w:eastAsia="Calibri"/>
              </w:rPr>
              <w:t>AI‑Detector Vendors</w:t>
            </w:r>
          </w:p>
        </w:tc>
        <w:tc>
          <w:tcPr>
            <w:tcW w:w="1550" w:type="dxa"/>
            <w:shd w:val="clear" w:color="auto" w:fill="D9D9D9" w:themeFill="background1" w:themeFillShade="D9"/>
          </w:tcPr>
          <w:p w14:paraId="42C553A4" w14:textId="60A94DF6" w:rsidR="006E0C3D" w:rsidRPr="00056731" w:rsidRDefault="006E0C3D" w:rsidP="006E0C3D">
            <w:pPr>
              <w:rPr>
                <w:rFonts w:eastAsia="Calibri"/>
              </w:rPr>
            </w:pPr>
            <w:r w:rsidRPr="00056731">
              <w:rPr>
                <w:rFonts w:eastAsia="Calibri"/>
              </w:rPr>
              <w:t>Medium</w:t>
            </w:r>
          </w:p>
        </w:tc>
        <w:tc>
          <w:tcPr>
            <w:tcW w:w="1550" w:type="dxa"/>
            <w:shd w:val="clear" w:color="auto" w:fill="D9D9D9" w:themeFill="background1" w:themeFillShade="D9"/>
          </w:tcPr>
          <w:p w14:paraId="2726859F" w14:textId="5B0A7A2B" w:rsidR="006E0C3D" w:rsidRPr="00056731" w:rsidRDefault="006E0C3D" w:rsidP="006E0C3D">
            <w:pPr>
              <w:rPr>
                <w:rFonts w:eastAsia="Calibri"/>
              </w:rPr>
            </w:pPr>
            <w:r w:rsidRPr="00056731">
              <w:rPr>
                <w:rFonts w:eastAsia="Calibri"/>
              </w:rPr>
              <w:t>Low‑Medium</w:t>
            </w:r>
          </w:p>
        </w:tc>
        <w:tc>
          <w:tcPr>
            <w:tcW w:w="1852" w:type="dxa"/>
            <w:shd w:val="clear" w:color="auto" w:fill="D9D9D9" w:themeFill="background1" w:themeFillShade="D9"/>
          </w:tcPr>
          <w:p w14:paraId="0BE0E80D" w14:textId="7AE740D6" w:rsidR="006E0C3D" w:rsidRPr="00056731" w:rsidRDefault="006E0C3D" w:rsidP="006E0C3D">
            <w:pPr>
              <w:rPr>
                <w:rFonts w:eastAsia="Calibri"/>
              </w:rPr>
            </w:pPr>
            <w:r w:rsidRPr="00056731">
              <w:rPr>
                <w:rFonts w:eastAsia="Calibri"/>
              </w:rPr>
              <w:t>Monitor</w:t>
            </w:r>
          </w:p>
        </w:tc>
        <w:tc>
          <w:tcPr>
            <w:tcW w:w="3870" w:type="dxa"/>
            <w:shd w:val="clear" w:color="auto" w:fill="D9D9D9" w:themeFill="background1" w:themeFillShade="D9"/>
          </w:tcPr>
          <w:p w14:paraId="4E32F28B" w14:textId="65A1893B" w:rsidR="006E0C3D" w:rsidRPr="00056731" w:rsidRDefault="006E0C3D" w:rsidP="006E0C3D">
            <w:pPr>
              <w:pStyle w:val="ListParagraph"/>
              <w:numPr>
                <w:ilvl w:val="0"/>
                <w:numId w:val="60"/>
              </w:numPr>
              <w:rPr>
                <w:rFonts w:eastAsia="Calibri"/>
              </w:rPr>
            </w:pPr>
            <w:r w:rsidRPr="00056731">
              <w:rPr>
                <w:rFonts w:eastAsia="Calibri"/>
              </w:rPr>
              <w:t>Request bias‑mitigation documentation</w:t>
            </w:r>
          </w:p>
        </w:tc>
      </w:tr>
      <w:tr w:rsidR="006E0C3D" w:rsidRPr="00056731" w14:paraId="34A637AB" w14:textId="77777777" w:rsidTr="00056731">
        <w:tc>
          <w:tcPr>
            <w:tcW w:w="2158" w:type="dxa"/>
            <w:tcBorders>
              <w:bottom w:val="single" w:sz="4" w:space="0" w:color="auto"/>
            </w:tcBorders>
          </w:tcPr>
          <w:p w14:paraId="08500F0B" w14:textId="59CB8804" w:rsidR="006E0C3D" w:rsidRPr="00056731" w:rsidRDefault="006E0C3D" w:rsidP="006E0C3D">
            <w:pPr>
              <w:rPr>
                <w:rFonts w:eastAsia="Calibri"/>
              </w:rPr>
            </w:pPr>
            <w:r w:rsidRPr="00056731">
              <w:rPr>
                <w:rFonts w:eastAsia="Calibri"/>
              </w:rPr>
              <w:t>State Education Agency</w:t>
            </w:r>
          </w:p>
        </w:tc>
        <w:tc>
          <w:tcPr>
            <w:tcW w:w="1550" w:type="dxa"/>
            <w:tcBorders>
              <w:bottom w:val="single" w:sz="4" w:space="0" w:color="auto"/>
            </w:tcBorders>
          </w:tcPr>
          <w:p w14:paraId="025DC489" w14:textId="44413B53" w:rsidR="006E0C3D" w:rsidRPr="00056731" w:rsidRDefault="006E0C3D" w:rsidP="006E0C3D">
            <w:pPr>
              <w:rPr>
                <w:rFonts w:eastAsia="Calibri"/>
              </w:rPr>
            </w:pPr>
            <w:r w:rsidRPr="00056731">
              <w:rPr>
                <w:rFonts w:eastAsia="Calibri"/>
              </w:rPr>
              <w:t>High</w:t>
            </w:r>
          </w:p>
        </w:tc>
        <w:tc>
          <w:tcPr>
            <w:tcW w:w="1550" w:type="dxa"/>
            <w:tcBorders>
              <w:bottom w:val="single" w:sz="4" w:space="0" w:color="auto"/>
            </w:tcBorders>
          </w:tcPr>
          <w:p w14:paraId="62495D56" w14:textId="513FDEAE" w:rsidR="006E0C3D" w:rsidRPr="00056731" w:rsidRDefault="006E0C3D" w:rsidP="006E0C3D">
            <w:pPr>
              <w:rPr>
                <w:rFonts w:eastAsia="Calibri"/>
              </w:rPr>
            </w:pPr>
            <w:r w:rsidRPr="00056731">
              <w:rPr>
                <w:rFonts w:eastAsia="Calibri"/>
              </w:rPr>
              <w:t>Low‑Medium</w:t>
            </w:r>
          </w:p>
        </w:tc>
        <w:tc>
          <w:tcPr>
            <w:tcW w:w="1852" w:type="dxa"/>
            <w:tcBorders>
              <w:bottom w:val="single" w:sz="4" w:space="0" w:color="auto"/>
            </w:tcBorders>
          </w:tcPr>
          <w:p w14:paraId="338E9479" w14:textId="51CBAE58" w:rsidR="006E0C3D" w:rsidRPr="00056731" w:rsidRDefault="006E0C3D" w:rsidP="006E0C3D">
            <w:pPr>
              <w:rPr>
                <w:rFonts w:eastAsia="Calibri"/>
              </w:rPr>
            </w:pPr>
            <w:r w:rsidRPr="00056731">
              <w:rPr>
                <w:rFonts w:eastAsia="Calibri"/>
              </w:rPr>
              <w:t>Keep Satisfied</w:t>
            </w:r>
          </w:p>
        </w:tc>
        <w:tc>
          <w:tcPr>
            <w:tcW w:w="3870" w:type="dxa"/>
            <w:tcBorders>
              <w:bottom w:val="single" w:sz="4" w:space="0" w:color="auto"/>
            </w:tcBorders>
          </w:tcPr>
          <w:p w14:paraId="7FE2A378" w14:textId="2F30DF88" w:rsidR="006E0C3D" w:rsidRPr="00056731" w:rsidRDefault="006E0C3D" w:rsidP="006E0C3D">
            <w:pPr>
              <w:pStyle w:val="ListParagraph"/>
              <w:numPr>
                <w:ilvl w:val="0"/>
                <w:numId w:val="60"/>
              </w:numPr>
              <w:rPr>
                <w:rFonts w:eastAsia="Calibri"/>
              </w:rPr>
            </w:pPr>
            <w:r w:rsidRPr="00056731">
              <w:rPr>
                <w:rFonts w:eastAsia="Calibri"/>
              </w:rPr>
              <w:t>Submit compliance summary</w:t>
            </w:r>
          </w:p>
        </w:tc>
      </w:tr>
      <w:tr w:rsidR="006E0C3D" w:rsidRPr="00056731" w14:paraId="3C327475" w14:textId="77777777" w:rsidTr="00056731">
        <w:tc>
          <w:tcPr>
            <w:tcW w:w="2158" w:type="dxa"/>
            <w:shd w:val="clear" w:color="auto" w:fill="D9D9D9" w:themeFill="background1" w:themeFillShade="D9"/>
          </w:tcPr>
          <w:p w14:paraId="0D948836" w14:textId="51B78C52" w:rsidR="006E0C3D" w:rsidRPr="00056731" w:rsidRDefault="006E0C3D" w:rsidP="006E0C3D">
            <w:pPr>
              <w:rPr>
                <w:rFonts w:eastAsia="Calibri"/>
              </w:rPr>
            </w:pPr>
            <w:r w:rsidRPr="00056731">
              <w:rPr>
                <w:rFonts w:eastAsia="Calibri"/>
              </w:rPr>
              <w:t>Student Government</w:t>
            </w:r>
          </w:p>
        </w:tc>
        <w:tc>
          <w:tcPr>
            <w:tcW w:w="1550" w:type="dxa"/>
            <w:shd w:val="clear" w:color="auto" w:fill="D9D9D9" w:themeFill="background1" w:themeFillShade="D9"/>
          </w:tcPr>
          <w:p w14:paraId="163A3425" w14:textId="6009AEF6" w:rsidR="006E0C3D" w:rsidRPr="00056731" w:rsidRDefault="006E0C3D" w:rsidP="006E0C3D">
            <w:pPr>
              <w:rPr>
                <w:rFonts w:eastAsia="Calibri"/>
              </w:rPr>
            </w:pPr>
            <w:r w:rsidRPr="00056731">
              <w:rPr>
                <w:rFonts w:eastAsia="Calibri"/>
              </w:rPr>
              <w:t>Low‑Medium</w:t>
            </w:r>
          </w:p>
        </w:tc>
        <w:tc>
          <w:tcPr>
            <w:tcW w:w="1550" w:type="dxa"/>
            <w:shd w:val="clear" w:color="auto" w:fill="D9D9D9" w:themeFill="background1" w:themeFillShade="D9"/>
          </w:tcPr>
          <w:p w14:paraId="51EF2F94" w14:textId="7DE1387E" w:rsidR="006E0C3D" w:rsidRPr="00056731" w:rsidRDefault="006E0C3D" w:rsidP="006E0C3D">
            <w:pPr>
              <w:rPr>
                <w:rFonts w:eastAsia="Calibri"/>
              </w:rPr>
            </w:pPr>
            <w:r w:rsidRPr="00056731">
              <w:rPr>
                <w:rFonts w:eastAsia="Calibri"/>
              </w:rPr>
              <w:t>High</w:t>
            </w:r>
          </w:p>
        </w:tc>
        <w:tc>
          <w:tcPr>
            <w:tcW w:w="1852" w:type="dxa"/>
            <w:shd w:val="clear" w:color="auto" w:fill="D9D9D9" w:themeFill="background1" w:themeFillShade="D9"/>
          </w:tcPr>
          <w:p w14:paraId="60012D2F" w14:textId="06421BCA" w:rsidR="006E0C3D" w:rsidRPr="00056731" w:rsidRDefault="006E0C3D" w:rsidP="006E0C3D">
            <w:pPr>
              <w:rPr>
                <w:rFonts w:eastAsia="Calibri"/>
              </w:rPr>
            </w:pPr>
            <w:r w:rsidRPr="00056731">
              <w:rPr>
                <w:rFonts w:eastAsia="Calibri"/>
              </w:rPr>
              <w:t>Keep Informed</w:t>
            </w:r>
          </w:p>
        </w:tc>
        <w:tc>
          <w:tcPr>
            <w:tcW w:w="3870" w:type="dxa"/>
            <w:shd w:val="clear" w:color="auto" w:fill="D9D9D9" w:themeFill="background1" w:themeFillShade="D9"/>
          </w:tcPr>
          <w:p w14:paraId="282F5DE9" w14:textId="0690DAA3" w:rsidR="006E0C3D" w:rsidRPr="00056731" w:rsidRDefault="006E0C3D" w:rsidP="006E0C3D">
            <w:pPr>
              <w:pStyle w:val="ListParagraph"/>
              <w:numPr>
                <w:ilvl w:val="0"/>
                <w:numId w:val="60"/>
              </w:numPr>
              <w:rPr>
                <w:rFonts w:eastAsia="Calibri"/>
              </w:rPr>
            </w:pPr>
            <w:r w:rsidRPr="00056731">
              <w:rPr>
                <w:rFonts w:eastAsia="Calibri"/>
              </w:rPr>
              <w:t>Invite to review meetings</w:t>
            </w:r>
          </w:p>
        </w:tc>
      </w:tr>
      <w:tr w:rsidR="006E0C3D" w:rsidRPr="00056731" w14:paraId="01F3081B" w14:textId="77777777" w:rsidTr="006E0C3D">
        <w:tc>
          <w:tcPr>
            <w:tcW w:w="2158" w:type="dxa"/>
          </w:tcPr>
          <w:p w14:paraId="5F5D35F8" w14:textId="4BE477A5" w:rsidR="006E0C3D" w:rsidRPr="00056731" w:rsidRDefault="006E0C3D" w:rsidP="006E0C3D">
            <w:pPr>
              <w:rPr>
                <w:rFonts w:eastAsia="Calibri"/>
              </w:rPr>
            </w:pPr>
            <w:r w:rsidRPr="00056731">
              <w:rPr>
                <w:rFonts w:eastAsia="Calibri"/>
              </w:rPr>
              <w:t>General Public / Media</w:t>
            </w:r>
          </w:p>
        </w:tc>
        <w:tc>
          <w:tcPr>
            <w:tcW w:w="1550" w:type="dxa"/>
          </w:tcPr>
          <w:p w14:paraId="15EC47A2" w14:textId="14E84710" w:rsidR="006E0C3D" w:rsidRPr="00056731" w:rsidRDefault="006E0C3D" w:rsidP="006E0C3D">
            <w:pPr>
              <w:rPr>
                <w:rFonts w:eastAsia="Calibri"/>
              </w:rPr>
            </w:pPr>
            <w:r w:rsidRPr="00056731">
              <w:rPr>
                <w:rFonts w:eastAsia="Calibri"/>
              </w:rPr>
              <w:t>Low</w:t>
            </w:r>
          </w:p>
        </w:tc>
        <w:tc>
          <w:tcPr>
            <w:tcW w:w="1550" w:type="dxa"/>
          </w:tcPr>
          <w:p w14:paraId="2484D1D8" w14:textId="2DFAF334" w:rsidR="006E0C3D" w:rsidRPr="00056731" w:rsidRDefault="006E0C3D" w:rsidP="006E0C3D">
            <w:pPr>
              <w:rPr>
                <w:rFonts w:eastAsia="Calibri"/>
              </w:rPr>
            </w:pPr>
            <w:r w:rsidRPr="00056731">
              <w:rPr>
                <w:rFonts w:eastAsia="Calibri"/>
              </w:rPr>
              <w:t>Low</w:t>
            </w:r>
          </w:p>
        </w:tc>
        <w:tc>
          <w:tcPr>
            <w:tcW w:w="1852" w:type="dxa"/>
          </w:tcPr>
          <w:p w14:paraId="16730398" w14:textId="311860D9" w:rsidR="006E0C3D" w:rsidRPr="00056731" w:rsidRDefault="006E0C3D" w:rsidP="006E0C3D">
            <w:pPr>
              <w:rPr>
                <w:rFonts w:eastAsia="Calibri"/>
              </w:rPr>
            </w:pPr>
            <w:r w:rsidRPr="00056731">
              <w:rPr>
                <w:rFonts w:eastAsia="Calibri"/>
              </w:rPr>
              <w:t>Monitor</w:t>
            </w:r>
          </w:p>
        </w:tc>
        <w:tc>
          <w:tcPr>
            <w:tcW w:w="3870" w:type="dxa"/>
          </w:tcPr>
          <w:p w14:paraId="555D9391" w14:textId="2C2D9932" w:rsidR="006E0C3D" w:rsidRPr="00056731" w:rsidRDefault="006E0C3D" w:rsidP="006E0C3D">
            <w:pPr>
              <w:pStyle w:val="ListParagraph"/>
              <w:numPr>
                <w:ilvl w:val="0"/>
                <w:numId w:val="60"/>
              </w:numPr>
              <w:rPr>
                <w:rFonts w:eastAsia="Calibri"/>
              </w:rPr>
            </w:pPr>
            <w:r w:rsidRPr="00056731">
              <w:rPr>
                <w:rFonts w:eastAsia="Calibri"/>
              </w:rPr>
              <w:t>Prepare press kit (on‑demand)</w:t>
            </w:r>
          </w:p>
        </w:tc>
      </w:tr>
    </w:tbl>
    <w:p w14:paraId="40C763E4" w14:textId="79F06200" w:rsidR="00E871E1" w:rsidRPr="00056731" w:rsidRDefault="00E871E1" w:rsidP="00EE1645">
      <w:pPr>
        <w:pStyle w:val="Heading2"/>
        <w:rPr>
          <w:rFonts w:ascii="Times New Roman" w:eastAsia="Calibri" w:hAnsi="Times New Roman" w:cs="Times New Roman"/>
          <w:color w:val="auto"/>
          <w:sz w:val="24"/>
          <w:szCs w:val="24"/>
        </w:rPr>
      </w:pPr>
      <w:r w:rsidRPr="00056731">
        <w:rPr>
          <w:rFonts w:ascii="Times New Roman" w:eastAsia="Calibri" w:hAnsi="Times New Roman" w:cs="Times New Roman"/>
          <w:color w:val="auto"/>
          <w:sz w:val="24"/>
          <w:szCs w:val="24"/>
        </w:rPr>
        <w:t>Stakeholders</w:t>
      </w:r>
      <w:r w:rsidRPr="00056731">
        <w:rPr>
          <w:rFonts w:ascii="Times New Roman" w:hAnsi="Times New Roman" w:cs="Times New Roman"/>
          <w:color w:val="auto"/>
          <w:sz w:val="24"/>
          <w:szCs w:val="24"/>
        </w:rPr>
        <w:t>:</w:t>
      </w:r>
      <w:r w:rsidRPr="00056731">
        <w:rPr>
          <w:rFonts w:ascii="Times New Roman" w:eastAsia="Calibri" w:hAnsi="Times New Roman" w:cs="Times New Roman"/>
          <w:color w:val="auto"/>
          <w:sz w:val="24"/>
          <w:szCs w:val="24"/>
        </w:rPr>
        <w:t xml:space="preserve"> </w:t>
      </w:r>
    </w:p>
    <w:p w14:paraId="3C500662" w14:textId="27341505" w:rsidR="00E871E1" w:rsidRPr="00056731" w:rsidRDefault="00E871E1" w:rsidP="00441C23">
      <w:pPr>
        <w:pStyle w:val="ListParagraph"/>
        <w:numPr>
          <w:ilvl w:val="0"/>
          <w:numId w:val="6"/>
        </w:numPr>
        <w:tabs>
          <w:tab w:val="left" w:pos="6210"/>
        </w:tabs>
        <w:spacing w:after="160" w:line="480" w:lineRule="auto"/>
        <w:rPr>
          <w:rFonts w:eastAsia="Calibri"/>
        </w:rPr>
      </w:pPr>
      <w:bookmarkStart w:id="3" w:name="OLE_LINK3"/>
      <w:r w:rsidRPr="00056731">
        <w:rPr>
          <w:rFonts w:eastAsia="Calibri"/>
        </w:rPr>
        <w:t xml:space="preserve">International students and English language learners. </w:t>
      </w:r>
    </w:p>
    <w:p w14:paraId="6511AE4C" w14:textId="228C54AD" w:rsidR="00E871E1" w:rsidRPr="00056731" w:rsidRDefault="00441C23" w:rsidP="00441C23">
      <w:pPr>
        <w:pStyle w:val="ListParagraph"/>
        <w:numPr>
          <w:ilvl w:val="0"/>
          <w:numId w:val="6"/>
        </w:numPr>
        <w:tabs>
          <w:tab w:val="left" w:pos="6210"/>
        </w:tabs>
        <w:spacing w:after="160" w:line="480" w:lineRule="auto"/>
        <w:rPr>
          <w:rFonts w:eastAsia="Calibri"/>
        </w:rPr>
      </w:pPr>
      <w:r w:rsidRPr="00056731">
        <w:rPr>
          <w:rFonts w:eastAsia="Calibri"/>
        </w:rPr>
        <w:t>Instructors at institutions of higher education.</w:t>
      </w:r>
    </w:p>
    <w:p w14:paraId="49EC8AEF" w14:textId="1640EBBE" w:rsidR="00E871E1" w:rsidRPr="00056731" w:rsidRDefault="00441C23" w:rsidP="00441C23">
      <w:pPr>
        <w:pStyle w:val="ListParagraph"/>
        <w:numPr>
          <w:ilvl w:val="0"/>
          <w:numId w:val="6"/>
        </w:numPr>
        <w:tabs>
          <w:tab w:val="left" w:pos="6210"/>
        </w:tabs>
        <w:spacing w:after="160" w:line="480" w:lineRule="auto"/>
        <w:rPr>
          <w:rFonts w:eastAsia="Calibri"/>
          <w:i/>
          <w:iCs/>
        </w:rPr>
      </w:pPr>
      <w:r w:rsidRPr="00056731">
        <w:rPr>
          <w:rFonts w:eastAsia="Calibri"/>
        </w:rPr>
        <w:t>Companies which create algorithms to</w:t>
      </w:r>
      <w:r w:rsidR="00E871E1" w:rsidRPr="00056731">
        <w:rPr>
          <w:rFonts w:eastAsia="Calibri"/>
        </w:rPr>
        <w:t xml:space="preserve"> detect AI-generated text. </w:t>
      </w:r>
    </w:p>
    <w:p w14:paraId="129AE026" w14:textId="75B4E569" w:rsidR="00E871E1" w:rsidRPr="00056731" w:rsidRDefault="00E871E1" w:rsidP="00441C23">
      <w:pPr>
        <w:pStyle w:val="ListParagraph"/>
        <w:numPr>
          <w:ilvl w:val="0"/>
          <w:numId w:val="6"/>
        </w:numPr>
        <w:tabs>
          <w:tab w:val="left" w:pos="6210"/>
        </w:tabs>
        <w:spacing w:after="160" w:line="480" w:lineRule="auto"/>
        <w:rPr>
          <w:rFonts w:eastAsia="Calibri"/>
        </w:rPr>
      </w:pPr>
      <w:r w:rsidRPr="00056731">
        <w:rPr>
          <w:rFonts w:eastAsia="Calibri"/>
        </w:rPr>
        <w:t>Administrative personnel—Instructor supervisors are responsible for overseeing professors</w:t>
      </w:r>
      <w:r w:rsidR="00441C23" w:rsidRPr="00056731">
        <w:rPr>
          <w:rFonts w:eastAsia="Calibri"/>
        </w:rPr>
        <w:t>/instructors</w:t>
      </w:r>
      <w:r w:rsidRPr="00056731">
        <w:rPr>
          <w:rFonts w:eastAsia="Calibri"/>
        </w:rPr>
        <w:t>. They must understand the relevant processes to address any issues with these detectors. These supervisors need a thorough understanding of the potential impacts of AI detectors to explore possible solutions efficiently.</w:t>
      </w:r>
    </w:p>
    <w:p w14:paraId="4E6982AF" w14:textId="5C48962B" w:rsidR="00E871E1" w:rsidRPr="00056731" w:rsidRDefault="00E871E1" w:rsidP="00441C23">
      <w:pPr>
        <w:pStyle w:val="ListParagraph"/>
        <w:numPr>
          <w:ilvl w:val="0"/>
          <w:numId w:val="6"/>
        </w:numPr>
        <w:tabs>
          <w:tab w:val="left" w:pos="6210"/>
        </w:tabs>
        <w:spacing w:after="160" w:line="480" w:lineRule="auto"/>
        <w:rPr>
          <w:rFonts w:eastAsia="Calibri"/>
        </w:rPr>
      </w:pPr>
      <w:r w:rsidRPr="00056731">
        <w:rPr>
          <w:rFonts w:eastAsia="Calibri"/>
        </w:rPr>
        <w:lastRenderedPageBreak/>
        <w:t>National, State, and local governments—these agencies are ultimately responsible for providing training in the use of AI detectors. They need to have a clear understanding of the regulations and policies that govern these technologies. This includes knowing the effectiveness of, and how to use, “AI humanizers.”</w:t>
      </w:r>
      <w:bookmarkEnd w:id="3"/>
    </w:p>
    <w:p w14:paraId="77A76E87" w14:textId="26C5D8AC" w:rsidR="00441C23" w:rsidRPr="00056731" w:rsidRDefault="00441C23" w:rsidP="00441C23">
      <w:pPr>
        <w:spacing w:line="480" w:lineRule="auto"/>
        <w:ind w:firstLine="720"/>
        <w:rPr>
          <w:rFonts w:eastAsia="Calibri"/>
        </w:rPr>
      </w:pPr>
      <w:r w:rsidRPr="00056731">
        <w:rPr>
          <w:rFonts w:eastAsia="Calibri"/>
        </w:rPr>
        <w:t xml:space="preserve">Any bias against ELLs may stem from issues in the training data or algorithms used. Addressing these problems for this group is more manageable and can encourage a broader discussion on the best ways to train such algorithms </w:t>
      </w:r>
      <w:r w:rsidRPr="00056731">
        <w:rPr>
          <w:rFonts w:eastAsia="Calibri"/>
        </w:rPr>
        <w:fldChar w:fldCharType="begin"/>
      </w:r>
      <w:r w:rsidRPr="00056731">
        <w:rPr>
          <w:rFonts w:eastAsia="Calibri"/>
        </w:rPr>
        <w:instrText xml:space="preserve"> ADDIN EN.CITE &lt;EndNote&gt;&lt;Cite&gt;&lt;Author&gt;Williams&lt;/Author&gt;&lt;Year&gt;2025&lt;/Year&gt;&lt;RecNum&gt;679&lt;/RecNum&gt;&lt;DisplayText&gt;(Williams, 2025)&lt;/DisplayText&gt;&lt;record&gt;&lt;rec-number&gt;679&lt;/rec-number&gt;&lt;foreign-keys&gt;&lt;key app="EN" db-id="sf59zpzpuatrasexdzk59x29pv2xfae29x00" timestamp="1758996125"&gt;679&lt;/key&gt;&lt;/foreign-keys&gt;&lt;ref-type name="Web Page"&gt;12&lt;/ref-type&gt;&lt;contributors&gt;&lt;authors&gt;&lt;author&gt;Williams, Randi&lt;/author&gt;&lt;/authors&gt;&lt;/contributors&gt;&lt;titles&gt;&lt;title&gt;Algorithmic Justice League - Unmasking AI harms and biases&lt;/title&gt;&lt;/titles&gt;&lt;dates&gt;&lt;year&gt;2025&lt;/year&gt;&lt;/dates&gt;&lt;urls&gt;&lt;related-urls&gt;&lt;url&gt;https://www.ajl.org/&lt;/url&gt;&lt;/related-urls&gt;&lt;/urls&gt;&lt;language&gt;en&lt;/language&gt;&lt;access-date&gt;2025-09-27 18:00:15&lt;/access-date&gt;&lt;/record&gt;&lt;/Cite&gt;&lt;/EndNote&gt;</w:instrText>
      </w:r>
      <w:r w:rsidRPr="00056731">
        <w:rPr>
          <w:rFonts w:eastAsia="Calibri"/>
        </w:rPr>
        <w:fldChar w:fldCharType="separate"/>
      </w:r>
      <w:r w:rsidRPr="00056731">
        <w:rPr>
          <w:rFonts w:eastAsia="Calibri"/>
        </w:rPr>
        <w:t>(</w:t>
      </w:r>
      <w:hyperlink w:anchor="_ENREF_42" w:tooltip="Williams, 2025 #679" w:history="1">
        <w:r w:rsidR="00A04AEF" w:rsidRPr="00056731">
          <w:rPr>
            <w:rFonts w:eastAsia="Calibri"/>
          </w:rPr>
          <w:t>Williams, 2025</w:t>
        </w:r>
      </w:hyperlink>
      <w:r w:rsidRPr="00056731">
        <w:rPr>
          <w:rFonts w:eastAsia="Calibri"/>
        </w:rPr>
        <w:t>)</w:t>
      </w:r>
      <w:r w:rsidRPr="00056731">
        <w:rPr>
          <w:rFonts w:eastAsia="Calibri"/>
        </w:rPr>
        <w:fldChar w:fldCharType="end"/>
      </w:r>
      <w:r w:rsidRPr="00056731">
        <w:rPr>
          <w:rFonts w:eastAsia="Calibri"/>
        </w:rPr>
        <w:t xml:space="preserve">. The larger concern about AI use and privacy is so important that the White House issued an AI Bill of Rights in 2022 </w:t>
      </w:r>
      <w:r w:rsidRPr="00056731">
        <w:rPr>
          <w:rFonts w:eastAsia="Calibri"/>
        </w:rPr>
        <w:fldChar w:fldCharType="begin"/>
      </w:r>
      <w:r w:rsidRPr="00056731">
        <w:rPr>
          <w:rFonts w:eastAsia="Calibri"/>
        </w:rPr>
        <w:instrText xml:space="preserve"> ADDIN EN.CITE &lt;EndNote&gt;&lt;Cite&gt;&lt;Author&gt;White_House&lt;/Author&gt;&lt;Year&gt;2022&lt;/Year&gt;&lt;RecNum&gt;680&lt;/RecNum&gt;&lt;DisplayText&gt;(White_House, 2022)&lt;/DisplayText&gt;&lt;record&gt;&lt;rec-number&gt;680&lt;/rec-number&gt;&lt;foreign-keys&gt;&lt;key app="EN" db-id="sf59zpzpuatrasexdzk59x29pv2xfae29x00" timestamp="1759000618"&gt;680&lt;/key&gt;&lt;/foreign-keys&gt;&lt;ref-type name="Blog"&gt;56&lt;/ref-type&gt;&lt;contributors&gt;&lt;authors&gt;&lt;author&gt;White_House&lt;/author&gt;&lt;/authors&gt;&lt;/contributors&gt;&lt;titles&gt;&lt;title&gt;Blueprint for an AI Bill of Rights | OSTP&lt;/title&gt;&lt;secondary-title&gt;The White House&lt;/secondary-title&gt;&lt;/titles&gt;&lt;dates&gt;&lt;year&gt;2022&lt;/year&gt;&lt;/dates&gt;&lt;urls&gt;&lt;related-urls&gt;&lt;url&gt;https://bidenwhitehouse.archives.gov/ostp/ai-bill-of-rights/&lt;/url&gt;&lt;/related-urls&gt;&lt;/urls&gt;&lt;language&gt;en-US&lt;/language&gt;&lt;access-date&gt;2025-09-27 19:16:17&lt;/access-date&gt;&lt;/record&gt;&lt;/Cite&gt;&lt;/EndNote&gt;</w:instrText>
      </w:r>
      <w:r w:rsidRPr="00056731">
        <w:rPr>
          <w:rFonts w:eastAsia="Calibri"/>
        </w:rPr>
        <w:fldChar w:fldCharType="separate"/>
      </w:r>
      <w:r w:rsidRPr="00056731">
        <w:rPr>
          <w:rFonts w:eastAsia="Calibri"/>
        </w:rPr>
        <w:t>(</w:t>
      </w:r>
      <w:hyperlink w:anchor="_ENREF_40" w:tooltip="White_House, 2022 #680" w:history="1">
        <w:r w:rsidR="00A04AEF" w:rsidRPr="00056731">
          <w:rPr>
            <w:rFonts w:eastAsia="Calibri"/>
          </w:rPr>
          <w:t>White_House, 2022</w:t>
        </w:r>
      </w:hyperlink>
      <w:r w:rsidRPr="00056731">
        <w:rPr>
          <w:rFonts w:eastAsia="Calibri"/>
        </w:rPr>
        <w:t>)</w:t>
      </w:r>
      <w:r w:rsidRPr="00056731">
        <w:rPr>
          <w:rFonts w:eastAsia="Calibri"/>
        </w:rPr>
        <w:fldChar w:fldCharType="end"/>
      </w:r>
      <w:r w:rsidRPr="00056731">
        <w:rPr>
          <w:rFonts w:eastAsia="Calibri"/>
        </w:rPr>
        <w:t xml:space="preserve">. This specific issue is discussed in the </w:t>
      </w:r>
      <w:hyperlink r:id="rId7" w:tgtFrame="_blank" w:history="1">
        <w:r w:rsidRPr="00056731">
          <w:rPr>
            <w:rStyle w:val="Hyperlink"/>
            <w:rFonts w:eastAsia="Calibri"/>
          </w:rPr>
          <w:t>Human Alternatives, Consideration, and Fallback</w:t>
        </w:r>
      </w:hyperlink>
      <w:r w:rsidRPr="00056731">
        <w:rPr>
          <w:rFonts w:eastAsia="Calibri"/>
        </w:rPr>
        <w:t xml:space="preserve"> section of that document. </w:t>
      </w:r>
    </w:p>
    <w:p w14:paraId="6D482C99" w14:textId="6CBD722D" w:rsidR="00441C23" w:rsidRPr="00056731" w:rsidRDefault="00441C23" w:rsidP="00441C23">
      <w:pPr>
        <w:spacing w:line="480" w:lineRule="auto"/>
        <w:ind w:firstLine="720"/>
        <w:rPr>
          <w:rFonts w:eastAsia="Calibri"/>
        </w:rPr>
      </w:pPr>
      <w:r w:rsidRPr="00056731">
        <w:rPr>
          <w:rFonts w:eastAsia="Calibri"/>
        </w:rPr>
        <w:t>Studying the use and training of AI detectors helps address the broader ethical issues involved in developing any model or neural network. Just like with computer security, ethical considerations must be part of the process from the very beginning. </w:t>
      </w:r>
    </w:p>
    <w:p w14:paraId="6FD2C688" w14:textId="56CB3DD5" w:rsidR="00430857" w:rsidRPr="00056731" w:rsidRDefault="00430857" w:rsidP="0091232E">
      <w:pPr>
        <w:pStyle w:val="Heading2"/>
        <w:rPr>
          <w:rFonts w:ascii="Times New Roman" w:hAnsi="Times New Roman" w:cs="Times New Roman"/>
          <w:color w:val="auto"/>
          <w:sz w:val="24"/>
          <w:szCs w:val="24"/>
        </w:rPr>
      </w:pPr>
      <w:r w:rsidRPr="00056731">
        <w:rPr>
          <w:rFonts w:ascii="Times New Roman" w:hAnsi="Times New Roman" w:cs="Times New Roman"/>
          <w:b/>
          <w:bCs/>
          <w:color w:val="auto"/>
          <w:sz w:val="24"/>
          <w:szCs w:val="24"/>
        </w:rPr>
        <w:t>A</w:t>
      </w:r>
      <w:r w:rsidRPr="00056731">
        <w:rPr>
          <w:rFonts w:ascii="Times New Roman" w:hAnsi="Times New Roman" w:cs="Times New Roman"/>
          <w:color w:val="auto"/>
          <w:sz w:val="24"/>
          <w:szCs w:val="24"/>
        </w:rPr>
        <w:t xml:space="preserve"> </w:t>
      </w:r>
      <w:r w:rsidRPr="00056731">
        <w:rPr>
          <w:rFonts w:ascii="Times New Roman" w:hAnsi="Times New Roman" w:cs="Times New Roman"/>
          <w:b/>
          <w:bCs/>
          <w:color w:val="auto"/>
          <w:sz w:val="24"/>
          <w:szCs w:val="24"/>
        </w:rPr>
        <w:t>timeline</w:t>
      </w:r>
      <w:r w:rsidRPr="00056731">
        <w:rPr>
          <w:rFonts w:ascii="Times New Roman" w:hAnsi="Times New Roman" w:cs="Times New Roman"/>
          <w:color w:val="auto"/>
          <w:sz w:val="24"/>
          <w:szCs w:val="24"/>
        </w:rPr>
        <w:t xml:space="preserve"> </w:t>
      </w:r>
      <w:r w:rsidR="00944903" w:rsidRPr="00056731">
        <w:rPr>
          <w:rFonts w:ascii="Times New Roman" w:hAnsi="Times New Roman" w:cs="Times New Roman"/>
          <w:color w:val="auto"/>
          <w:sz w:val="24"/>
          <w:szCs w:val="24"/>
        </w:rPr>
        <w:t>for</w:t>
      </w:r>
      <w:r w:rsidRPr="00056731">
        <w:rPr>
          <w:rFonts w:ascii="Times New Roman" w:hAnsi="Times New Roman" w:cs="Times New Roman"/>
          <w:color w:val="auto"/>
          <w:sz w:val="24"/>
          <w:szCs w:val="24"/>
        </w:rPr>
        <w:t xml:space="preserve"> </w:t>
      </w:r>
      <w:r w:rsidR="00C15395" w:rsidRPr="00056731">
        <w:rPr>
          <w:rFonts w:ascii="Times New Roman" w:hAnsi="Times New Roman" w:cs="Times New Roman"/>
          <w:color w:val="auto"/>
          <w:sz w:val="24"/>
          <w:szCs w:val="24"/>
        </w:rPr>
        <w:t xml:space="preserve">how and </w:t>
      </w:r>
      <w:r w:rsidRPr="00056731">
        <w:rPr>
          <w:rFonts w:ascii="Times New Roman" w:hAnsi="Times New Roman" w:cs="Times New Roman"/>
          <w:color w:val="auto"/>
          <w:sz w:val="24"/>
          <w:szCs w:val="24"/>
        </w:rPr>
        <w:t xml:space="preserve">when each step </w:t>
      </w:r>
      <w:r w:rsidR="00C15395" w:rsidRPr="00056731">
        <w:rPr>
          <w:rFonts w:ascii="Times New Roman" w:hAnsi="Times New Roman" w:cs="Times New Roman"/>
          <w:color w:val="auto"/>
          <w:sz w:val="24"/>
          <w:szCs w:val="24"/>
        </w:rPr>
        <w:t>of the policy</w:t>
      </w:r>
      <w:r w:rsidRPr="00056731">
        <w:rPr>
          <w:rFonts w:ascii="Times New Roman" w:hAnsi="Times New Roman" w:cs="Times New Roman"/>
          <w:color w:val="auto"/>
          <w:sz w:val="24"/>
          <w:szCs w:val="24"/>
        </w:rPr>
        <w:t xml:space="preserve"> </w:t>
      </w:r>
      <w:r w:rsidR="00C15395" w:rsidRPr="00056731">
        <w:rPr>
          <w:rFonts w:ascii="Times New Roman" w:hAnsi="Times New Roman" w:cs="Times New Roman"/>
          <w:color w:val="auto"/>
          <w:sz w:val="24"/>
          <w:szCs w:val="24"/>
        </w:rPr>
        <w:t>might be i</w:t>
      </w:r>
      <w:r w:rsidRPr="00056731">
        <w:rPr>
          <w:rFonts w:ascii="Times New Roman" w:hAnsi="Times New Roman" w:cs="Times New Roman"/>
          <w:color w:val="auto"/>
          <w:sz w:val="24"/>
          <w:szCs w:val="24"/>
        </w:rPr>
        <w:t>mplement</w:t>
      </w:r>
      <w:r w:rsidR="00C15395" w:rsidRPr="00056731">
        <w:rPr>
          <w:rFonts w:ascii="Times New Roman" w:hAnsi="Times New Roman" w:cs="Times New Roman"/>
          <w:color w:val="auto"/>
          <w:sz w:val="24"/>
          <w:szCs w:val="24"/>
        </w:rPr>
        <w:t>ed</w:t>
      </w:r>
      <w:r w:rsidRPr="00056731">
        <w:rPr>
          <w:rFonts w:ascii="Times New Roman" w:hAnsi="Times New Roman" w:cs="Times New Roman"/>
          <w:color w:val="auto"/>
          <w:sz w:val="24"/>
          <w:szCs w:val="24"/>
        </w:rPr>
        <w:t xml:space="preserve"> is </w:t>
      </w:r>
      <w:r w:rsidR="00944903" w:rsidRPr="00056731">
        <w:rPr>
          <w:rFonts w:ascii="Times New Roman" w:hAnsi="Times New Roman" w:cs="Times New Roman"/>
          <w:color w:val="auto"/>
          <w:sz w:val="24"/>
          <w:szCs w:val="24"/>
        </w:rPr>
        <w:t>provid</w:t>
      </w:r>
      <w:r w:rsidRPr="00056731">
        <w:rPr>
          <w:rFonts w:ascii="Times New Roman" w:hAnsi="Times New Roman" w:cs="Times New Roman"/>
          <w:color w:val="auto"/>
          <w:sz w:val="24"/>
          <w:szCs w:val="24"/>
        </w:rPr>
        <w:t>ed below.</w:t>
      </w:r>
    </w:p>
    <w:tbl>
      <w:tblPr>
        <w:tblStyle w:val="TableGrid"/>
        <w:tblW w:w="11520" w:type="dxa"/>
        <w:tblInd w:w="-1085" w:type="dxa"/>
        <w:tblLook w:val="04A0" w:firstRow="1" w:lastRow="0" w:firstColumn="1" w:lastColumn="0" w:noHBand="0" w:noVBand="1"/>
      </w:tblPr>
      <w:tblGrid>
        <w:gridCol w:w="3510"/>
        <w:gridCol w:w="1440"/>
        <w:gridCol w:w="3960"/>
        <w:gridCol w:w="2610"/>
      </w:tblGrid>
      <w:tr w:rsidR="00944903" w:rsidRPr="00056731" w14:paraId="4668A070" w14:textId="77777777" w:rsidTr="00C15395">
        <w:tc>
          <w:tcPr>
            <w:tcW w:w="3510" w:type="dxa"/>
            <w:shd w:val="clear" w:color="auto" w:fill="215E99" w:themeFill="text2" w:themeFillTint="BF"/>
            <w:vAlign w:val="center"/>
          </w:tcPr>
          <w:p w14:paraId="14CF4BD6" w14:textId="65F9B1F6" w:rsidR="00430857" w:rsidRPr="00056731" w:rsidRDefault="00430857" w:rsidP="00944903">
            <w:pPr>
              <w:spacing w:line="480" w:lineRule="auto"/>
              <w:jc w:val="center"/>
              <w:rPr>
                <w:b/>
                <w:bCs/>
                <w:color w:val="FFFFFF" w:themeColor="background1"/>
              </w:rPr>
            </w:pPr>
            <w:r w:rsidRPr="00056731">
              <w:rPr>
                <w:b/>
                <w:bCs/>
                <w:color w:val="FFFFFF" w:themeColor="background1"/>
              </w:rPr>
              <w:t>Phase</w:t>
            </w:r>
          </w:p>
        </w:tc>
        <w:tc>
          <w:tcPr>
            <w:tcW w:w="1440" w:type="dxa"/>
            <w:shd w:val="clear" w:color="auto" w:fill="215E99" w:themeFill="text2" w:themeFillTint="BF"/>
            <w:vAlign w:val="center"/>
          </w:tcPr>
          <w:p w14:paraId="6F9D0424" w14:textId="3FDC1960" w:rsidR="00430857" w:rsidRPr="00056731" w:rsidRDefault="00430857" w:rsidP="00944903">
            <w:pPr>
              <w:spacing w:line="480" w:lineRule="auto"/>
              <w:jc w:val="center"/>
              <w:rPr>
                <w:b/>
                <w:bCs/>
                <w:color w:val="FFFFFF" w:themeColor="background1"/>
              </w:rPr>
            </w:pPr>
            <w:r w:rsidRPr="00056731">
              <w:rPr>
                <w:b/>
                <w:bCs/>
                <w:color w:val="FFFFFF" w:themeColor="background1"/>
              </w:rPr>
              <w:t>Duration</w:t>
            </w:r>
          </w:p>
        </w:tc>
        <w:tc>
          <w:tcPr>
            <w:tcW w:w="3960" w:type="dxa"/>
            <w:shd w:val="clear" w:color="auto" w:fill="215E99" w:themeFill="text2" w:themeFillTint="BF"/>
            <w:vAlign w:val="center"/>
          </w:tcPr>
          <w:p w14:paraId="75B4CA24" w14:textId="5C7876BE" w:rsidR="00430857" w:rsidRPr="00056731" w:rsidRDefault="00430857" w:rsidP="00944903">
            <w:pPr>
              <w:spacing w:line="480" w:lineRule="auto"/>
              <w:jc w:val="center"/>
              <w:rPr>
                <w:b/>
                <w:bCs/>
                <w:color w:val="FFFFFF" w:themeColor="background1"/>
              </w:rPr>
            </w:pPr>
            <w:r w:rsidRPr="00056731">
              <w:rPr>
                <w:b/>
                <w:bCs/>
                <w:color w:val="FFFFFF" w:themeColor="background1"/>
              </w:rPr>
              <w:t>Main Goal</w:t>
            </w:r>
          </w:p>
        </w:tc>
        <w:tc>
          <w:tcPr>
            <w:tcW w:w="2610" w:type="dxa"/>
            <w:shd w:val="clear" w:color="auto" w:fill="215E99" w:themeFill="text2" w:themeFillTint="BF"/>
            <w:vAlign w:val="center"/>
          </w:tcPr>
          <w:p w14:paraId="33BBCB07" w14:textId="3DA4EA4D" w:rsidR="00430857" w:rsidRPr="00056731" w:rsidRDefault="00430857" w:rsidP="00944903">
            <w:pPr>
              <w:spacing w:line="480" w:lineRule="auto"/>
              <w:jc w:val="center"/>
              <w:rPr>
                <w:b/>
                <w:bCs/>
                <w:color w:val="FFFFFF" w:themeColor="background1"/>
              </w:rPr>
            </w:pPr>
            <w:r w:rsidRPr="00056731">
              <w:rPr>
                <w:b/>
                <w:bCs/>
                <w:color w:val="FFFFFF" w:themeColor="background1"/>
              </w:rPr>
              <w:t>Decision Point</w:t>
            </w:r>
          </w:p>
        </w:tc>
      </w:tr>
      <w:tr w:rsidR="00430857" w:rsidRPr="00056731" w14:paraId="05EFC8E9" w14:textId="77777777" w:rsidTr="00056731">
        <w:tc>
          <w:tcPr>
            <w:tcW w:w="3510" w:type="dxa"/>
            <w:tcBorders>
              <w:bottom w:val="single" w:sz="4" w:space="0" w:color="auto"/>
            </w:tcBorders>
          </w:tcPr>
          <w:p w14:paraId="36DFBACF" w14:textId="63CC6065" w:rsidR="00430857" w:rsidRPr="00056731" w:rsidRDefault="00430857" w:rsidP="00430857">
            <w:pPr>
              <w:spacing w:line="480" w:lineRule="auto"/>
            </w:pPr>
            <w:r w:rsidRPr="00056731">
              <w:t>0 – Initiation &amp; Governance</w:t>
            </w:r>
          </w:p>
        </w:tc>
        <w:tc>
          <w:tcPr>
            <w:tcW w:w="1440" w:type="dxa"/>
            <w:tcBorders>
              <w:bottom w:val="single" w:sz="4" w:space="0" w:color="auto"/>
            </w:tcBorders>
          </w:tcPr>
          <w:p w14:paraId="400E7409" w14:textId="76430AF2" w:rsidR="00430857" w:rsidRPr="00056731" w:rsidRDefault="00430857" w:rsidP="00430857">
            <w:pPr>
              <w:spacing w:line="480" w:lineRule="auto"/>
            </w:pPr>
            <w:r w:rsidRPr="00056731">
              <w:t>2 weeks</w:t>
            </w:r>
          </w:p>
        </w:tc>
        <w:tc>
          <w:tcPr>
            <w:tcW w:w="3960" w:type="dxa"/>
            <w:tcBorders>
              <w:bottom w:val="single" w:sz="4" w:space="0" w:color="auto"/>
            </w:tcBorders>
          </w:tcPr>
          <w:p w14:paraId="05865923" w14:textId="6A93265E" w:rsidR="00430857" w:rsidRPr="00056731" w:rsidRDefault="00430857" w:rsidP="00430857">
            <w:pPr>
              <w:spacing w:line="480" w:lineRule="auto"/>
            </w:pPr>
            <w:r w:rsidRPr="00056731">
              <w:t>Secure sponsorship, define scope, assemble steering team</w:t>
            </w:r>
          </w:p>
        </w:tc>
        <w:tc>
          <w:tcPr>
            <w:tcW w:w="2610" w:type="dxa"/>
            <w:tcBorders>
              <w:bottom w:val="single" w:sz="4" w:space="0" w:color="auto"/>
            </w:tcBorders>
          </w:tcPr>
          <w:p w14:paraId="0E163B5B" w14:textId="5CE695DF" w:rsidR="00430857" w:rsidRPr="00056731" w:rsidRDefault="00430857" w:rsidP="00430857">
            <w:pPr>
              <w:spacing w:line="480" w:lineRule="auto"/>
            </w:pPr>
            <w:r w:rsidRPr="00056731">
              <w:t>Go/No Go to Phase 1</w:t>
            </w:r>
          </w:p>
        </w:tc>
      </w:tr>
      <w:tr w:rsidR="00056731" w:rsidRPr="00056731" w14:paraId="3781137F" w14:textId="77777777" w:rsidTr="00056731">
        <w:tc>
          <w:tcPr>
            <w:tcW w:w="3510" w:type="dxa"/>
            <w:shd w:val="clear" w:color="auto" w:fill="F2F2F2" w:themeFill="background1" w:themeFillShade="F2"/>
          </w:tcPr>
          <w:p w14:paraId="5AFB449F" w14:textId="2928C186" w:rsidR="00430857" w:rsidRPr="00056731" w:rsidRDefault="00430857" w:rsidP="00430857">
            <w:pPr>
              <w:spacing w:line="480" w:lineRule="auto"/>
            </w:pPr>
            <w:r w:rsidRPr="00056731">
              <w:t>1 – Discovery &amp; Requirements</w:t>
            </w:r>
          </w:p>
        </w:tc>
        <w:tc>
          <w:tcPr>
            <w:tcW w:w="1440" w:type="dxa"/>
            <w:shd w:val="clear" w:color="auto" w:fill="F2F2F2" w:themeFill="background1" w:themeFillShade="F2"/>
          </w:tcPr>
          <w:p w14:paraId="74846784" w14:textId="775E1A8F" w:rsidR="00430857" w:rsidRPr="00056731" w:rsidRDefault="00430857" w:rsidP="00430857">
            <w:pPr>
              <w:spacing w:line="480" w:lineRule="auto"/>
            </w:pPr>
            <w:r w:rsidRPr="00056731">
              <w:t>4 weeks</w:t>
            </w:r>
          </w:p>
        </w:tc>
        <w:tc>
          <w:tcPr>
            <w:tcW w:w="3960" w:type="dxa"/>
            <w:shd w:val="clear" w:color="auto" w:fill="F2F2F2" w:themeFill="background1" w:themeFillShade="F2"/>
          </w:tcPr>
          <w:p w14:paraId="16843867" w14:textId="772531AA" w:rsidR="00430857" w:rsidRPr="00056731" w:rsidRDefault="00430857" w:rsidP="00430857">
            <w:pPr>
              <w:spacing w:line="480" w:lineRule="auto"/>
            </w:pPr>
            <w:r w:rsidRPr="00430857">
              <w:t>Gather evidence, map workflows, capture stakeholder</w:t>
            </w:r>
            <w:r w:rsidRPr="00056731">
              <w:t xml:space="preserve"> needs</w:t>
            </w:r>
          </w:p>
        </w:tc>
        <w:tc>
          <w:tcPr>
            <w:tcW w:w="2610" w:type="dxa"/>
            <w:shd w:val="clear" w:color="auto" w:fill="F2F2F2" w:themeFill="background1" w:themeFillShade="F2"/>
          </w:tcPr>
          <w:p w14:paraId="69748E39" w14:textId="215A5CF1" w:rsidR="00430857" w:rsidRPr="00056731" w:rsidRDefault="00430857" w:rsidP="00430857">
            <w:pPr>
              <w:spacing w:line="480" w:lineRule="auto"/>
            </w:pPr>
            <w:r w:rsidRPr="00056731">
              <w:t xml:space="preserve">Approve Requirements </w:t>
            </w:r>
            <w:r w:rsidRPr="00430857">
              <w:t>→</w:t>
            </w:r>
            <w:r w:rsidRPr="00056731">
              <w:t xml:space="preserve"> Phase 2</w:t>
            </w:r>
          </w:p>
        </w:tc>
      </w:tr>
      <w:tr w:rsidR="00430857" w:rsidRPr="00056731" w14:paraId="587C943D" w14:textId="77777777" w:rsidTr="00056731">
        <w:tc>
          <w:tcPr>
            <w:tcW w:w="3510" w:type="dxa"/>
            <w:tcBorders>
              <w:bottom w:val="single" w:sz="4" w:space="0" w:color="auto"/>
            </w:tcBorders>
          </w:tcPr>
          <w:p w14:paraId="6DD5D377" w14:textId="3FCD9EBB" w:rsidR="00430857" w:rsidRPr="00056731" w:rsidRDefault="00430857" w:rsidP="00430857">
            <w:pPr>
              <w:spacing w:line="480" w:lineRule="auto"/>
            </w:pPr>
            <w:r w:rsidRPr="00056731">
              <w:t>2 – Policy Draft &amp; Legal Review</w:t>
            </w:r>
          </w:p>
        </w:tc>
        <w:tc>
          <w:tcPr>
            <w:tcW w:w="1440" w:type="dxa"/>
            <w:tcBorders>
              <w:bottom w:val="single" w:sz="4" w:space="0" w:color="auto"/>
            </w:tcBorders>
          </w:tcPr>
          <w:p w14:paraId="3F1E5E63" w14:textId="7C31F274" w:rsidR="00430857" w:rsidRPr="00056731" w:rsidRDefault="00430857" w:rsidP="00430857">
            <w:pPr>
              <w:spacing w:line="480" w:lineRule="auto"/>
            </w:pPr>
            <w:r w:rsidRPr="00056731">
              <w:t>3 weeks</w:t>
            </w:r>
          </w:p>
        </w:tc>
        <w:tc>
          <w:tcPr>
            <w:tcW w:w="3960" w:type="dxa"/>
            <w:tcBorders>
              <w:bottom w:val="single" w:sz="4" w:space="0" w:color="auto"/>
            </w:tcBorders>
          </w:tcPr>
          <w:p w14:paraId="0B17D402" w14:textId="015CA230" w:rsidR="00430857" w:rsidRPr="00056731" w:rsidRDefault="00944903" w:rsidP="00430857">
            <w:pPr>
              <w:spacing w:line="480" w:lineRule="auto"/>
            </w:pPr>
            <w:r w:rsidRPr="00430857">
              <w:t>Write policy language, embed bias</w:t>
            </w:r>
            <w:r w:rsidRPr="00430857">
              <w:noBreakHyphen/>
              <w:t>mitigation clauses, obtain legal sign</w:t>
            </w:r>
            <w:r w:rsidRPr="00430857">
              <w:noBreakHyphen/>
            </w:r>
            <w:r w:rsidRPr="00056731">
              <w:t>off</w:t>
            </w:r>
          </w:p>
        </w:tc>
        <w:tc>
          <w:tcPr>
            <w:tcW w:w="2610" w:type="dxa"/>
            <w:tcBorders>
              <w:bottom w:val="single" w:sz="4" w:space="0" w:color="auto"/>
            </w:tcBorders>
          </w:tcPr>
          <w:p w14:paraId="2C2D149D" w14:textId="161158C1" w:rsidR="00430857" w:rsidRPr="00056731" w:rsidRDefault="00944903" w:rsidP="00430857">
            <w:pPr>
              <w:spacing w:line="480" w:lineRule="auto"/>
            </w:pPr>
            <w:r w:rsidRPr="00430857">
              <w:t>Legal Sign</w:t>
            </w:r>
            <w:r w:rsidRPr="00430857">
              <w:noBreakHyphen/>
              <w:t>off →</w:t>
            </w:r>
            <w:r w:rsidRPr="00056731">
              <w:t xml:space="preserve"> Phase 3</w:t>
            </w:r>
          </w:p>
        </w:tc>
      </w:tr>
      <w:tr w:rsidR="00056731" w:rsidRPr="00056731" w14:paraId="79671339" w14:textId="77777777" w:rsidTr="00056731">
        <w:tc>
          <w:tcPr>
            <w:tcW w:w="3510" w:type="dxa"/>
            <w:shd w:val="clear" w:color="auto" w:fill="F2F2F2" w:themeFill="background1" w:themeFillShade="F2"/>
          </w:tcPr>
          <w:p w14:paraId="3E4FD3C2" w14:textId="52B04C2E" w:rsidR="00430857" w:rsidRPr="00056731" w:rsidRDefault="00944903" w:rsidP="00430857">
            <w:pPr>
              <w:spacing w:line="480" w:lineRule="auto"/>
            </w:pPr>
            <w:r w:rsidRPr="00056731">
              <w:lastRenderedPageBreak/>
              <w:t xml:space="preserve">3 - </w:t>
            </w:r>
            <w:r w:rsidRPr="00430857">
              <w:t>Technical Pilot</w:t>
            </w:r>
          </w:p>
        </w:tc>
        <w:tc>
          <w:tcPr>
            <w:tcW w:w="1440" w:type="dxa"/>
            <w:shd w:val="clear" w:color="auto" w:fill="F2F2F2" w:themeFill="background1" w:themeFillShade="F2"/>
          </w:tcPr>
          <w:p w14:paraId="177B8D06" w14:textId="087175AB" w:rsidR="00430857" w:rsidRPr="00056731" w:rsidRDefault="00944903" w:rsidP="00430857">
            <w:pPr>
              <w:spacing w:line="480" w:lineRule="auto"/>
            </w:pPr>
            <w:r w:rsidRPr="00056731">
              <w:t>6 weeks</w:t>
            </w:r>
            <w:r w:rsidR="00C15395" w:rsidRPr="00056731">
              <w:t xml:space="preserve"> / </w:t>
            </w:r>
            <w:r w:rsidRPr="00056731">
              <w:t>1 semester</w:t>
            </w:r>
          </w:p>
        </w:tc>
        <w:tc>
          <w:tcPr>
            <w:tcW w:w="3960" w:type="dxa"/>
            <w:shd w:val="clear" w:color="auto" w:fill="F2F2F2" w:themeFill="background1" w:themeFillShade="F2"/>
          </w:tcPr>
          <w:p w14:paraId="79DDE6F5" w14:textId="367B066D" w:rsidR="00430857" w:rsidRPr="00056731" w:rsidRDefault="00944903" w:rsidP="00430857">
            <w:pPr>
              <w:spacing w:line="480" w:lineRule="auto"/>
            </w:pPr>
            <w:r w:rsidRPr="00430857">
              <w:t>Deploy a limited</w:t>
            </w:r>
            <w:r w:rsidRPr="00430857">
              <w:noBreakHyphen/>
              <w:t>scope detector</w:t>
            </w:r>
            <w:r w:rsidRPr="00430857">
              <w:noBreakHyphen/>
              <w:t>plus</w:t>
            </w:r>
            <w:r w:rsidRPr="00430857">
              <w:noBreakHyphen/>
              <w:t>human</w:t>
            </w:r>
            <w:r w:rsidRPr="00430857">
              <w:noBreakHyphen/>
              <w:t>review workflow in 2</w:t>
            </w:r>
            <w:r w:rsidRPr="00430857">
              <w:noBreakHyphen/>
              <w:t>3 course</w:t>
            </w:r>
            <w:r w:rsidRPr="00056731">
              <w:t>s</w:t>
            </w:r>
          </w:p>
        </w:tc>
        <w:tc>
          <w:tcPr>
            <w:tcW w:w="2610" w:type="dxa"/>
            <w:shd w:val="clear" w:color="auto" w:fill="F2F2F2" w:themeFill="background1" w:themeFillShade="F2"/>
          </w:tcPr>
          <w:p w14:paraId="50F245A8" w14:textId="1FAAA710" w:rsidR="00430857" w:rsidRPr="00056731" w:rsidRDefault="00944903" w:rsidP="00430857">
            <w:pPr>
              <w:spacing w:line="480" w:lineRule="auto"/>
            </w:pPr>
            <w:r w:rsidRPr="00430857">
              <w:t>Pilot Evaluation → Phase</w:t>
            </w:r>
            <w:r w:rsidRPr="00056731">
              <w:t xml:space="preserve"> 4</w:t>
            </w:r>
          </w:p>
        </w:tc>
      </w:tr>
      <w:tr w:rsidR="00430857" w:rsidRPr="00056731" w14:paraId="4A95168D" w14:textId="77777777" w:rsidTr="00056731">
        <w:tc>
          <w:tcPr>
            <w:tcW w:w="3510" w:type="dxa"/>
            <w:tcBorders>
              <w:bottom w:val="single" w:sz="4" w:space="0" w:color="auto"/>
            </w:tcBorders>
          </w:tcPr>
          <w:p w14:paraId="02595FB5" w14:textId="52F4E41B" w:rsidR="00430857" w:rsidRPr="00056731" w:rsidRDefault="00944903" w:rsidP="00430857">
            <w:pPr>
              <w:spacing w:line="480" w:lineRule="auto"/>
            </w:pPr>
            <w:r w:rsidRPr="00056731">
              <w:t xml:space="preserve">4 - </w:t>
            </w:r>
            <w:r w:rsidRPr="00430857">
              <w:t>Full</w:t>
            </w:r>
            <w:r w:rsidRPr="00430857">
              <w:noBreakHyphen/>
              <w:t>Scale Roll</w:t>
            </w:r>
            <w:r w:rsidRPr="00430857">
              <w:noBreakHyphen/>
              <w:t>ou</w:t>
            </w:r>
            <w:r w:rsidRPr="00056731">
              <w:t>t</w:t>
            </w:r>
          </w:p>
        </w:tc>
        <w:tc>
          <w:tcPr>
            <w:tcW w:w="1440" w:type="dxa"/>
            <w:tcBorders>
              <w:bottom w:val="single" w:sz="4" w:space="0" w:color="auto"/>
            </w:tcBorders>
          </w:tcPr>
          <w:p w14:paraId="39B948BE" w14:textId="57AB0D53" w:rsidR="00430857" w:rsidRPr="00056731" w:rsidRDefault="00944903" w:rsidP="00430857">
            <w:pPr>
              <w:spacing w:line="480" w:lineRule="auto"/>
            </w:pPr>
            <w:r w:rsidRPr="00056731">
              <w:t>8 weeks</w:t>
            </w:r>
            <w:r w:rsidR="00C15395" w:rsidRPr="00056731">
              <w:t xml:space="preserve"> / </w:t>
            </w:r>
            <w:r w:rsidRPr="00056731">
              <w:t>2 semesters</w:t>
            </w:r>
          </w:p>
        </w:tc>
        <w:tc>
          <w:tcPr>
            <w:tcW w:w="3960" w:type="dxa"/>
            <w:tcBorders>
              <w:bottom w:val="single" w:sz="4" w:space="0" w:color="auto"/>
            </w:tcBorders>
          </w:tcPr>
          <w:p w14:paraId="14287E64" w14:textId="61F2B00E" w:rsidR="00430857" w:rsidRPr="00056731" w:rsidRDefault="00944903" w:rsidP="00430857">
            <w:pPr>
              <w:spacing w:line="480" w:lineRule="auto"/>
            </w:pPr>
            <w:r w:rsidRPr="00430857">
              <w:t>Institution</w:t>
            </w:r>
            <w:r w:rsidRPr="00430857">
              <w:noBreakHyphen/>
              <w:t>wide adoption, training, support infrastructur</w:t>
            </w:r>
            <w:r w:rsidRPr="00056731">
              <w:t>e</w:t>
            </w:r>
          </w:p>
        </w:tc>
        <w:tc>
          <w:tcPr>
            <w:tcW w:w="2610" w:type="dxa"/>
            <w:tcBorders>
              <w:bottom w:val="single" w:sz="4" w:space="0" w:color="auto"/>
            </w:tcBorders>
          </w:tcPr>
          <w:p w14:paraId="708572E1" w14:textId="3D1A70E2" w:rsidR="00430857" w:rsidRPr="00056731" w:rsidRDefault="00944903" w:rsidP="00430857">
            <w:pPr>
              <w:spacing w:line="480" w:lineRule="auto"/>
            </w:pPr>
            <w:r w:rsidRPr="00430857">
              <w:t>Roll</w:t>
            </w:r>
            <w:r w:rsidRPr="00430857">
              <w:noBreakHyphen/>
              <w:t>out Review → Phase 5</w:t>
            </w:r>
          </w:p>
        </w:tc>
      </w:tr>
      <w:tr w:rsidR="00056731" w:rsidRPr="00056731" w14:paraId="3B107AB5" w14:textId="77777777" w:rsidTr="00056731">
        <w:tc>
          <w:tcPr>
            <w:tcW w:w="3510" w:type="dxa"/>
            <w:shd w:val="clear" w:color="auto" w:fill="F2F2F2" w:themeFill="background1" w:themeFillShade="F2"/>
          </w:tcPr>
          <w:p w14:paraId="548EFFF4" w14:textId="7CCDF137" w:rsidR="00430857" w:rsidRPr="00056731" w:rsidRDefault="00944903" w:rsidP="00430857">
            <w:pPr>
              <w:spacing w:line="480" w:lineRule="auto"/>
            </w:pPr>
            <w:r w:rsidRPr="00056731">
              <w:t xml:space="preserve">5 - </w:t>
            </w:r>
            <w:r w:rsidRPr="00430857">
              <w:t>Monitoring &amp; Continuous Improvement</w:t>
            </w:r>
          </w:p>
        </w:tc>
        <w:tc>
          <w:tcPr>
            <w:tcW w:w="1440" w:type="dxa"/>
            <w:shd w:val="clear" w:color="auto" w:fill="F2F2F2" w:themeFill="background1" w:themeFillShade="F2"/>
          </w:tcPr>
          <w:p w14:paraId="0CFE2097" w14:textId="605E0B53" w:rsidR="00430857" w:rsidRPr="00056731" w:rsidRDefault="00944903" w:rsidP="00430857">
            <w:pPr>
              <w:spacing w:line="480" w:lineRule="auto"/>
            </w:pPr>
            <w:r w:rsidRPr="00056731">
              <w:t>Ongoing - Quarterly</w:t>
            </w:r>
          </w:p>
        </w:tc>
        <w:tc>
          <w:tcPr>
            <w:tcW w:w="3960" w:type="dxa"/>
            <w:shd w:val="clear" w:color="auto" w:fill="F2F2F2" w:themeFill="background1" w:themeFillShade="F2"/>
          </w:tcPr>
          <w:p w14:paraId="0C34F861" w14:textId="6A05CAE3" w:rsidR="00430857" w:rsidRPr="00056731" w:rsidRDefault="00944903" w:rsidP="00430857">
            <w:pPr>
              <w:spacing w:line="480" w:lineRule="auto"/>
            </w:pPr>
            <w:r w:rsidRPr="00430857">
              <w:t>Track metrics, refine policy, update tools</w:t>
            </w:r>
          </w:p>
        </w:tc>
        <w:tc>
          <w:tcPr>
            <w:tcW w:w="2610" w:type="dxa"/>
            <w:shd w:val="clear" w:color="auto" w:fill="F2F2F2" w:themeFill="background1" w:themeFillShade="F2"/>
          </w:tcPr>
          <w:p w14:paraId="67296B91" w14:textId="1813329D" w:rsidR="00430857" w:rsidRPr="00056731" w:rsidRDefault="00944903" w:rsidP="00430857">
            <w:pPr>
              <w:spacing w:line="480" w:lineRule="auto"/>
            </w:pPr>
            <w:r w:rsidRPr="00430857">
              <w:t>Annual Review (renew or revise)</w:t>
            </w:r>
          </w:p>
        </w:tc>
      </w:tr>
    </w:tbl>
    <w:p w14:paraId="444B5DE6" w14:textId="63254E8A" w:rsidR="006966F5" w:rsidRPr="00056731" w:rsidRDefault="006966F5" w:rsidP="006966F5">
      <w:pPr>
        <w:spacing w:line="480" w:lineRule="auto"/>
        <w:ind w:firstLine="720"/>
      </w:pPr>
      <w:r w:rsidRPr="00056731">
        <w:br w:type="page"/>
      </w:r>
    </w:p>
    <w:p w14:paraId="160F6412" w14:textId="77777777" w:rsidR="00091B2D" w:rsidRPr="00056731" w:rsidRDefault="00091B2D" w:rsidP="004765BA"/>
    <w:p w14:paraId="45667B77" w14:textId="4D8E8983" w:rsidR="0089581E" w:rsidRPr="00056731" w:rsidRDefault="0089581E" w:rsidP="0089581E">
      <w:pPr>
        <w:pStyle w:val="Heading2"/>
        <w:rPr>
          <w:rFonts w:ascii="Times New Roman" w:hAnsi="Times New Roman" w:cs="Times New Roman"/>
          <w:sz w:val="24"/>
          <w:szCs w:val="24"/>
        </w:rPr>
      </w:pPr>
      <w:bookmarkStart w:id="4" w:name="_Toc213321061"/>
      <w:bookmarkStart w:id="5" w:name="_Toc213321355"/>
      <w:bookmarkStart w:id="6" w:name="_Toc213529650"/>
      <w:r w:rsidRPr="00056731">
        <w:rPr>
          <w:rFonts w:ascii="Times New Roman" w:hAnsi="Times New Roman" w:cs="Times New Roman"/>
          <w:sz w:val="24"/>
          <w:szCs w:val="24"/>
        </w:rPr>
        <w:t>Appendix I – AI usage</w:t>
      </w:r>
      <w:bookmarkEnd w:id="4"/>
      <w:bookmarkEnd w:id="5"/>
      <w:bookmarkEnd w:id="6"/>
      <w:r w:rsidRPr="00056731">
        <w:rPr>
          <w:rFonts w:ascii="Times New Roman" w:hAnsi="Times New Roman" w:cs="Times New Roman"/>
          <w:sz w:val="24"/>
          <w:szCs w:val="24"/>
        </w:rPr>
        <w:t xml:space="preserve"> </w:t>
      </w:r>
    </w:p>
    <w:p w14:paraId="079B627E" w14:textId="77777777" w:rsidR="0089581E" w:rsidRPr="00056731" w:rsidRDefault="0089581E" w:rsidP="0089581E">
      <w:pPr>
        <w:pStyle w:val="ListParagraph"/>
        <w:numPr>
          <w:ilvl w:val="0"/>
          <w:numId w:val="2"/>
        </w:numPr>
      </w:pPr>
      <w:r w:rsidRPr="00056731">
        <w:t>Grammarly (</w:t>
      </w:r>
      <w:hyperlink r:id="rId8" w:history="1">
        <w:r w:rsidRPr="00056731">
          <w:rPr>
            <w:rStyle w:val="Hyperlink"/>
          </w:rPr>
          <w:t>https://app.grammarly.com/</w:t>
        </w:r>
      </w:hyperlink>
      <w:r w:rsidRPr="00056731">
        <w:t xml:space="preserve">) </w:t>
      </w:r>
    </w:p>
    <w:p w14:paraId="6F1E4294" w14:textId="77777777" w:rsidR="0089581E" w:rsidRPr="00056731" w:rsidRDefault="0089581E" w:rsidP="0089581E">
      <w:pPr>
        <w:pStyle w:val="ListParagraph"/>
        <w:numPr>
          <w:ilvl w:val="1"/>
          <w:numId w:val="2"/>
        </w:numPr>
      </w:pPr>
      <w:r w:rsidRPr="00056731">
        <w:t>Throughout the paper, both the spelling and grammar were checked using Grammarly.</w:t>
      </w:r>
    </w:p>
    <w:p w14:paraId="76ED1A8E" w14:textId="77777777" w:rsidR="0089581E" w:rsidRPr="00056731" w:rsidRDefault="0089581E" w:rsidP="0089581E">
      <w:pPr>
        <w:pStyle w:val="ListParagraph"/>
        <w:numPr>
          <w:ilvl w:val="1"/>
          <w:numId w:val="2"/>
        </w:numPr>
      </w:pPr>
      <w:r w:rsidRPr="00056731">
        <w:t xml:space="preserve">There were no “exchanges”. </w:t>
      </w:r>
    </w:p>
    <w:p w14:paraId="01209DEB" w14:textId="77777777" w:rsidR="0089581E" w:rsidRPr="00056731" w:rsidRDefault="0089581E" w:rsidP="0089581E">
      <w:pPr>
        <w:pStyle w:val="ListParagraph"/>
        <w:numPr>
          <w:ilvl w:val="1"/>
          <w:numId w:val="2"/>
        </w:numPr>
      </w:pPr>
      <w:r w:rsidRPr="00056731">
        <w:t>Grammarly suggested changes to wording and corrected spelling. Changes were not always accepted.</w:t>
      </w:r>
    </w:p>
    <w:p w14:paraId="5B56FC3D" w14:textId="77777777" w:rsidR="0089581E" w:rsidRPr="00056731" w:rsidRDefault="0089581E" w:rsidP="0089581E">
      <w:pPr>
        <w:pStyle w:val="ListParagraph"/>
        <w:numPr>
          <w:ilvl w:val="1"/>
          <w:numId w:val="2"/>
        </w:numPr>
      </w:pPr>
      <w:r w:rsidRPr="00056731">
        <w:t>Grammarly was chosen to ensure consistent word choice throughout.</w:t>
      </w:r>
    </w:p>
    <w:p w14:paraId="33178F06" w14:textId="77777777" w:rsidR="0089581E" w:rsidRPr="00056731" w:rsidRDefault="0089581E" w:rsidP="0089581E">
      <w:pPr>
        <w:pStyle w:val="ListParagraph"/>
        <w:numPr>
          <w:ilvl w:val="0"/>
          <w:numId w:val="2"/>
        </w:numPr>
      </w:pPr>
      <w:r w:rsidRPr="00056731">
        <w:t>Google summaries</w:t>
      </w:r>
    </w:p>
    <w:p w14:paraId="29D69679" w14:textId="77777777" w:rsidR="0089581E" w:rsidRPr="00056731" w:rsidRDefault="0089581E" w:rsidP="0089581E">
      <w:pPr>
        <w:pStyle w:val="ListParagraph"/>
        <w:numPr>
          <w:ilvl w:val="1"/>
          <w:numId w:val="2"/>
        </w:numPr>
      </w:pPr>
      <w:r w:rsidRPr="00056731">
        <w:t>Primarily used for finding relevant case studies and sources</w:t>
      </w:r>
    </w:p>
    <w:p w14:paraId="285769C3" w14:textId="77777777" w:rsidR="0089581E" w:rsidRPr="00056731" w:rsidRDefault="0089581E" w:rsidP="0089581E">
      <w:pPr>
        <w:pStyle w:val="ListParagraph"/>
        <w:numPr>
          <w:ilvl w:val="1"/>
          <w:numId w:val="2"/>
        </w:numPr>
      </w:pPr>
      <w:r w:rsidRPr="00056731">
        <w:t>Some summaries generated by searches were used as a basis for some of the written material</w:t>
      </w:r>
    </w:p>
    <w:p w14:paraId="3C813475" w14:textId="77777777" w:rsidR="0089581E" w:rsidRPr="00056731" w:rsidRDefault="0089581E" w:rsidP="0089581E">
      <w:pPr>
        <w:pStyle w:val="ListParagraph"/>
        <w:numPr>
          <w:ilvl w:val="0"/>
          <w:numId w:val="2"/>
        </w:numPr>
      </w:pPr>
      <w:r w:rsidRPr="00056731">
        <w:t>EndNote 2025-1 (</w:t>
      </w:r>
      <w:hyperlink r:id="rId9" w:history="1">
        <w:r w:rsidRPr="00056731">
          <w:rPr>
            <w:rStyle w:val="Hyperlink"/>
          </w:rPr>
          <w:t>https://endnote.com/</w:t>
        </w:r>
      </w:hyperlink>
      <w:r w:rsidRPr="00056731">
        <w:t xml:space="preserve">) </w:t>
      </w:r>
    </w:p>
    <w:p w14:paraId="43C64572" w14:textId="77777777" w:rsidR="0089581E" w:rsidRPr="00056731" w:rsidRDefault="0089581E" w:rsidP="0089581E">
      <w:pPr>
        <w:pStyle w:val="ListParagraph"/>
        <w:numPr>
          <w:ilvl w:val="1"/>
          <w:numId w:val="2"/>
        </w:numPr>
      </w:pPr>
      <w:r w:rsidRPr="00056731">
        <w:t>EndNote was used to create the bibliography</w:t>
      </w:r>
    </w:p>
    <w:p w14:paraId="2862F132" w14:textId="77777777" w:rsidR="0089581E" w:rsidRPr="00056731" w:rsidRDefault="0089581E" w:rsidP="0089581E">
      <w:pPr>
        <w:pStyle w:val="ListParagraph"/>
        <w:numPr>
          <w:ilvl w:val="1"/>
          <w:numId w:val="2"/>
        </w:numPr>
      </w:pPr>
      <w:r w:rsidRPr="00056731">
        <w:t>EndNote was used to create in-text citations</w:t>
      </w:r>
    </w:p>
    <w:p w14:paraId="76CBC947" w14:textId="77777777" w:rsidR="0089581E" w:rsidRPr="00056731" w:rsidRDefault="0089581E" w:rsidP="0089581E">
      <w:pPr>
        <w:pStyle w:val="ListParagraph"/>
        <w:numPr>
          <w:ilvl w:val="1"/>
          <w:numId w:val="2"/>
        </w:numPr>
      </w:pPr>
      <w:r w:rsidRPr="00056731">
        <w:t>EndNote was chosen to ensure that APA style was used both in the in-text citations and the bibliography. The APA style, which EndNote provides, has been modified to include features such as line numbers.</w:t>
      </w:r>
    </w:p>
    <w:p w14:paraId="02F598E4" w14:textId="77777777" w:rsidR="0089581E" w:rsidRPr="00056731" w:rsidRDefault="0089581E" w:rsidP="0089581E">
      <w:pPr>
        <w:pStyle w:val="ListParagraph"/>
        <w:numPr>
          <w:ilvl w:val="0"/>
          <w:numId w:val="2"/>
        </w:numPr>
      </w:pPr>
      <w:r w:rsidRPr="00056731">
        <w:t>Lumo AI chatbot from Proton</w:t>
      </w:r>
    </w:p>
    <w:p w14:paraId="22F70C1E" w14:textId="016B7DC8" w:rsidR="0089581E" w:rsidRPr="00056731" w:rsidRDefault="0089581E" w:rsidP="0089581E">
      <w:pPr>
        <w:pStyle w:val="ListParagraph"/>
        <w:numPr>
          <w:ilvl w:val="1"/>
          <w:numId w:val="2"/>
        </w:numPr>
      </w:pPr>
      <w:r w:rsidRPr="00056731">
        <w:t>Lumo was used to evaluate this writing and to suggest possible corrections (this was done prior to making changes)</w:t>
      </w:r>
    </w:p>
    <w:p w14:paraId="7A989198" w14:textId="5355640C" w:rsidR="0089581E" w:rsidRPr="00056731" w:rsidRDefault="0089581E" w:rsidP="0089581E">
      <w:pPr>
        <w:pStyle w:val="ListParagraph"/>
        <w:numPr>
          <w:ilvl w:val="2"/>
          <w:numId w:val="2"/>
        </w:numPr>
      </w:pPr>
      <w:r w:rsidRPr="00056731">
        <w:t xml:space="preserve">Link to conversation: </w:t>
      </w:r>
      <w:r w:rsidR="00790FDA" w:rsidRPr="00056731">
        <w:t>https://lumo.proton.me/u/5/c/d483b174-4cac-41ac-be92-90d25b790426</w:t>
      </w:r>
    </w:p>
    <w:p w14:paraId="4A167BFD" w14:textId="35FEBCDB" w:rsidR="0089581E" w:rsidRPr="00056731" w:rsidRDefault="0089581E" w:rsidP="0089581E">
      <w:pPr>
        <w:pStyle w:val="ListParagraph"/>
        <w:numPr>
          <w:ilvl w:val="2"/>
          <w:numId w:val="2"/>
        </w:numPr>
      </w:pPr>
      <w:r w:rsidRPr="00056731">
        <w:t xml:space="preserve">Prompt used: </w:t>
      </w:r>
      <w:r w:rsidR="00766804" w:rsidRPr="00056731">
        <w:t>“evaluate the word document based on the rubric.” Both documents were uploaded to the Lumo chatbot.</w:t>
      </w:r>
    </w:p>
    <w:p w14:paraId="5B9F77D8" w14:textId="35693580" w:rsidR="0089581E" w:rsidRPr="00056731" w:rsidRDefault="0089581E" w:rsidP="0089581E">
      <w:pPr>
        <w:pStyle w:val="ListParagraph"/>
        <w:numPr>
          <w:ilvl w:val="2"/>
          <w:numId w:val="2"/>
        </w:numPr>
      </w:pPr>
      <w:r w:rsidRPr="00056731">
        <w:t xml:space="preserve">Full conversation:  </w:t>
      </w:r>
      <w:hyperlink w:anchor="_Appendix_II_-" w:history="1">
        <w:r w:rsidR="00CF7C58" w:rsidRPr="00056731">
          <w:rPr>
            <w:rStyle w:val="Hyperlink"/>
          </w:rPr>
          <w:t xml:space="preserve">Appendix </w:t>
        </w:r>
        <w:r w:rsidR="00766804" w:rsidRPr="00056731">
          <w:rPr>
            <w:rStyle w:val="Hyperlink"/>
          </w:rPr>
          <w:t>II</w:t>
        </w:r>
      </w:hyperlink>
    </w:p>
    <w:p w14:paraId="0FC578A2" w14:textId="77777777" w:rsidR="0089581E" w:rsidRPr="00056731" w:rsidRDefault="0089581E" w:rsidP="0089581E">
      <w:pPr>
        <w:pStyle w:val="ListParagraph"/>
        <w:numPr>
          <w:ilvl w:val="0"/>
          <w:numId w:val="2"/>
        </w:numPr>
      </w:pPr>
      <w:r w:rsidRPr="00056731">
        <w:t>The Comet Assistant search engine from Perplexity was used to search for sources</w:t>
      </w:r>
    </w:p>
    <w:p w14:paraId="371A59B9" w14:textId="6512CE4C" w:rsidR="00B63ED8" w:rsidRPr="00056731" w:rsidRDefault="00AA6DED" w:rsidP="0089581E">
      <w:pPr>
        <w:pStyle w:val="ListParagraph"/>
        <w:numPr>
          <w:ilvl w:val="0"/>
          <w:numId w:val="2"/>
        </w:numPr>
      </w:pPr>
      <w:hyperlink r:id="rId10" w:history="1">
        <w:proofErr w:type="spellStart"/>
        <w:r w:rsidRPr="00056731">
          <w:rPr>
            <w:rStyle w:val="Hyperlink"/>
          </w:rPr>
          <w:t>Writefull</w:t>
        </w:r>
        <w:proofErr w:type="spellEnd"/>
      </w:hyperlink>
      <w:r w:rsidRPr="00056731">
        <w:t xml:space="preserve"> word plugin (free version) was used to correct some word choices.</w:t>
      </w:r>
    </w:p>
    <w:p w14:paraId="25B18631" w14:textId="77777777" w:rsidR="0089581E" w:rsidRPr="00056731" w:rsidRDefault="0089581E" w:rsidP="0089581E"/>
    <w:p w14:paraId="2675C724" w14:textId="22D1C493" w:rsidR="0089581E" w:rsidRPr="00056731" w:rsidRDefault="00790FDA" w:rsidP="0089581E">
      <w:pPr>
        <w:ind w:left="720"/>
      </w:pPr>
      <w:r w:rsidRPr="00056731">
        <w:t>The various AI tools were used to identify different sources and case studies, including summaries and searches, to support the existing content and multiple ideas I presented through searches. These tools also helped in annotating this document with EndNote and checking spelling and grammar throughout using Grammarly</w:t>
      </w:r>
      <w:r w:rsidR="00813B0F" w:rsidRPr="00056731">
        <w:t xml:space="preserve"> and </w:t>
      </w:r>
      <w:proofErr w:type="spellStart"/>
      <w:r w:rsidR="00813B0F" w:rsidRPr="00056731">
        <w:t>Writefull</w:t>
      </w:r>
      <w:proofErr w:type="spellEnd"/>
      <w:r w:rsidRPr="00056731">
        <w:t>. Although I could have completed this paper without AI, using AI made it easier to locate and identify the resources and relevant case studies I would have eventually found. Grammarly's error checking also made writing much simpler.</w:t>
      </w:r>
    </w:p>
    <w:p w14:paraId="0F65728B" w14:textId="3510802F" w:rsidR="0089581E" w:rsidRPr="00056731" w:rsidRDefault="00790FDA" w:rsidP="0089581E">
      <w:pPr>
        <w:ind w:left="720"/>
      </w:pPr>
      <w:r w:rsidRPr="00056731">
        <w:t>For</w:t>
      </w:r>
      <w:r w:rsidR="0089581E" w:rsidRPr="00056731">
        <w:t xml:space="preserve"> annotation, EndNote 2025-1 was used; additional work was needed to </w:t>
      </w:r>
      <w:r w:rsidRPr="00056731">
        <w:t>impor</w:t>
      </w:r>
      <w:r w:rsidR="0089581E" w:rsidRPr="00056731">
        <w:t>t all citations into an EndNote library and then cite them in this document (due to technical difficulties). I still would use EndNote again as a citation tool.</w:t>
      </w:r>
    </w:p>
    <w:p w14:paraId="195FBE85" w14:textId="77777777" w:rsidR="00C87C85" w:rsidRPr="00056731" w:rsidRDefault="00C87C85" w:rsidP="0089581E">
      <w:pPr>
        <w:ind w:left="720"/>
      </w:pPr>
    </w:p>
    <w:p w14:paraId="410F8851" w14:textId="115BB532" w:rsidR="00D92B81" w:rsidRPr="00056731" w:rsidRDefault="00790FDA" w:rsidP="00D92B81">
      <w:pPr>
        <w:ind w:left="720"/>
      </w:pPr>
      <w:r w:rsidRPr="00056731">
        <w:t>Various AI-enabled features, listed above, contributed significantly to this paper by highlighting its strengths and weaknesses and suggesting ways I could enhance the final version. Lumo proposed the Power interest stakeholder matrix and the rollout timeline as methods to improve the paper.</w:t>
      </w:r>
    </w:p>
    <w:p w14:paraId="4346DC7B" w14:textId="3D743C8F" w:rsidR="00766804" w:rsidRPr="00056731" w:rsidRDefault="0089581E" w:rsidP="00766804">
      <w:pPr>
        <w:pStyle w:val="Heading2"/>
        <w:rPr>
          <w:rFonts w:ascii="Times New Roman" w:hAnsi="Times New Roman" w:cs="Times New Roman"/>
          <w:b/>
          <w:bCs/>
          <w:sz w:val="24"/>
          <w:szCs w:val="24"/>
        </w:rPr>
      </w:pPr>
      <w:bookmarkStart w:id="7" w:name="_Appendix_II_-"/>
      <w:bookmarkEnd w:id="7"/>
      <w:r w:rsidRPr="00056731">
        <w:rPr>
          <w:rFonts w:ascii="Times New Roman" w:hAnsi="Times New Roman" w:cs="Times New Roman"/>
          <w:sz w:val="24"/>
          <w:szCs w:val="24"/>
        </w:rPr>
        <w:br w:type="page"/>
      </w:r>
      <w:r w:rsidR="00766804" w:rsidRPr="00056731">
        <w:rPr>
          <w:rFonts w:ascii="Times New Roman" w:hAnsi="Times New Roman" w:cs="Times New Roman"/>
          <w:b/>
          <w:bCs/>
          <w:color w:val="auto"/>
          <w:sz w:val="24"/>
          <w:szCs w:val="24"/>
        </w:rPr>
        <w:lastRenderedPageBreak/>
        <w:t>Appendix II - AI Usage - full conversation</w:t>
      </w:r>
    </w:p>
    <w:p w14:paraId="5C7A1E3D" w14:textId="77777777" w:rsidR="00790FDA" w:rsidRPr="00790FDA" w:rsidRDefault="00790FDA" w:rsidP="00790FDA">
      <w:r w:rsidRPr="00790FDA">
        <w:t>Below each rubric section I’ve noted how the paper performs, assigned the appropriate point band, and offered concrete suggestions for improvement. Scores are summed at the end for the final percentage.</w:t>
      </w:r>
    </w:p>
    <w:p w14:paraId="53E6F681" w14:textId="77777777" w:rsidR="00790FDA" w:rsidRPr="00790FDA" w:rsidRDefault="00BF4D29" w:rsidP="00790FDA">
      <w:r w:rsidRPr="00BF4D29">
        <w:rPr>
          <w:noProof/>
          <w14:ligatures w14:val="standardContextual"/>
        </w:rPr>
        <w:pict w14:anchorId="64F81B46">
          <v:rect id="_x0000_i1034" alt="" style="width:468pt;height:.05pt;mso-width-percent:0;mso-height-percent:0;mso-width-percent:0;mso-height-percent:0" o:hralign="center" o:hrstd="t" o:hr="t" fillcolor="#a0a0a0" stroked="f"/>
        </w:pict>
      </w:r>
    </w:p>
    <w:p w14:paraId="5E8BA5BA" w14:textId="65343355" w:rsidR="00790FDA" w:rsidRPr="00790FDA" w:rsidRDefault="00790FDA" w:rsidP="00790FDA">
      <w:r w:rsidRPr="00790FDA">
        <w:t>1️ Problem Identification &amp; Ethical Context (30 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64"/>
        <w:gridCol w:w="2196"/>
      </w:tblGrid>
      <w:tr w:rsidR="00790FDA" w:rsidRPr="00790FDA" w14:paraId="6AC03ED6" w14:textId="77777777" w:rsidTr="00790FDA">
        <w:trPr>
          <w:tblHeader/>
          <w:tblCellSpacing w:w="15" w:type="dxa"/>
        </w:trPr>
        <w:tc>
          <w:tcPr>
            <w:tcW w:w="0" w:type="auto"/>
            <w:vAlign w:val="center"/>
            <w:hideMark/>
          </w:tcPr>
          <w:p w14:paraId="2E61BBDE" w14:textId="77777777" w:rsidR="00790FDA" w:rsidRPr="00790FDA" w:rsidRDefault="00790FDA" w:rsidP="00790FDA">
            <w:pPr>
              <w:rPr>
                <w:b/>
                <w:bCs/>
              </w:rPr>
            </w:pPr>
            <w:r w:rsidRPr="00790FDA">
              <w:rPr>
                <w:b/>
                <w:bCs/>
              </w:rPr>
              <w:t>Observation</w:t>
            </w:r>
          </w:p>
        </w:tc>
        <w:tc>
          <w:tcPr>
            <w:tcW w:w="0" w:type="auto"/>
            <w:vAlign w:val="center"/>
            <w:hideMark/>
          </w:tcPr>
          <w:p w14:paraId="767111AE" w14:textId="77777777" w:rsidR="00790FDA" w:rsidRPr="00790FDA" w:rsidRDefault="00790FDA" w:rsidP="00790FDA">
            <w:pPr>
              <w:rPr>
                <w:b/>
                <w:bCs/>
              </w:rPr>
            </w:pPr>
            <w:r w:rsidRPr="00790FDA">
              <w:rPr>
                <w:b/>
                <w:bCs/>
              </w:rPr>
              <w:t>Rating</w:t>
            </w:r>
          </w:p>
        </w:tc>
      </w:tr>
      <w:tr w:rsidR="00790FDA" w:rsidRPr="00790FDA" w14:paraId="44E98D58" w14:textId="77777777" w:rsidTr="00790FDA">
        <w:trPr>
          <w:tblCellSpacing w:w="15" w:type="dxa"/>
        </w:trPr>
        <w:tc>
          <w:tcPr>
            <w:tcW w:w="0" w:type="auto"/>
            <w:vAlign w:val="center"/>
            <w:hideMark/>
          </w:tcPr>
          <w:p w14:paraId="6C37970B" w14:textId="77777777" w:rsidR="00790FDA" w:rsidRPr="00790FDA" w:rsidRDefault="00790FDA" w:rsidP="00790FDA">
            <w:r w:rsidRPr="00790FDA">
              <w:rPr>
                <w:b/>
                <w:bCs/>
              </w:rPr>
              <w:t>Clarity of the ethical issue</w:t>
            </w:r>
            <w:r w:rsidRPr="00790FDA">
              <w:t> – The introduction clearly states that AI</w:t>
            </w:r>
            <w:r w:rsidRPr="00790FDA">
              <w:noBreakHyphen/>
              <w:t>detector tools pose bias, fairness, and civil</w:t>
            </w:r>
            <w:r w:rsidRPr="00790FDA">
              <w:noBreakHyphen/>
              <w:t>rights problems for English</w:t>
            </w:r>
            <w:r w:rsidRPr="00790FDA">
              <w:noBreakHyphen/>
              <w:t>Language</w:t>
            </w:r>
            <w:r w:rsidRPr="00790FDA">
              <w:noBreakHyphen/>
              <w:t>Learner (ELL) students. The link to Title IV and the AI Bill of Rights is explicit.</w:t>
            </w:r>
          </w:p>
        </w:tc>
        <w:tc>
          <w:tcPr>
            <w:tcW w:w="0" w:type="auto"/>
            <w:vAlign w:val="center"/>
            <w:hideMark/>
          </w:tcPr>
          <w:p w14:paraId="2BAA7224" w14:textId="77777777" w:rsidR="00790FDA" w:rsidRPr="00790FDA" w:rsidRDefault="00790FDA" w:rsidP="00790FDA">
            <w:r w:rsidRPr="00790FDA">
              <w:rPr>
                <w:b/>
                <w:bCs/>
              </w:rPr>
              <w:t>Exemplary</w:t>
            </w:r>
            <w:r w:rsidRPr="00790FDA">
              <w:t> (15 pts)</w:t>
            </w:r>
          </w:p>
        </w:tc>
      </w:tr>
      <w:tr w:rsidR="00790FDA" w:rsidRPr="00790FDA" w14:paraId="3AB2D593" w14:textId="77777777" w:rsidTr="00790FDA">
        <w:trPr>
          <w:tblCellSpacing w:w="15" w:type="dxa"/>
        </w:trPr>
        <w:tc>
          <w:tcPr>
            <w:tcW w:w="0" w:type="auto"/>
            <w:vAlign w:val="center"/>
            <w:hideMark/>
          </w:tcPr>
          <w:p w14:paraId="4EE040A2" w14:textId="77777777" w:rsidR="00790FDA" w:rsidRPr="00790FDA" w:rsidRDefault="00790FDA" w:rsidP="00790FDA">
            <w:r w:rsidRPr="00790FDA">
              <w:rPr>
                <w:b/>
                <w:bCs/>
              </w:rPr>
              <w:t>Depth of research</w:t>
            </w:r>
            <w:r w:rsidRPr="00790FDA">
              <w:t> – The paper cites &gt; 30 sources, including recent studies (Furze 2024, Mathewson 2023, Stanford study, OCR memo 2025). The literature review, however, sometimes reads as a catalog of citations rather than a tightly argued problem statement.</w:t>
            </w:r>
          </w:p>
        </w:tc>
        <w:tc>
          <w:tcPr>
            <w:tcW w:w="0" w:type="auto"/>
            <w:vAlign w:val="center"/>
            <w:hideMark/>
          </w:tcPr>
          <w:p w14:paraId="0C1C74A0" w14:textId="77777777" w:rsidR="00790FDA" w:rsidRPr="00790FDA" w:rsidRDefault="00790FDA" w:rsidP="00790FDA">
            <w:r w:rsidRPr="00790FDA">
              <w:rPr>
                <w:b/>
                <w:bCs/>
              </w:rPr>
              <w:t>Proficient</w:t>
            </w:r>
            <w:r w:rsidRPr="00790FDA">
              <w:t> (11</w:t>
            </w:r>
            <w:r w:rsidRPr="00790FDA">
              <w:noBreakHyphen/>
              <w:t>13 pts)</w:t>
            </w:r>
          </w:p>
        </w:tc>
      </w:tr>
      <w:tr w:rsidR="00790FDA" w:rsidRPr="00790FDA" w14:paraId="58263E81" w14:textId="77777777" w:rsidTr="00790FDA">
        <w:trPr>
          <w:tblCellSpacing w:w="15" w:type="dxa"/>
        </w:trPr>
        <w:tc>
          <w:tcPr>
            <w:tcW w:w="0" w:type="auto"/>
            <w:vAlign w:val="center"/>
            <w:hideMark/>
          </w:tcPr>
          <w:p w14:paraId="79B82BC2" w14:textId="77777777" w:rsidR="00790FDA" w:rsidRPr="00790FDA" w:rsidRDefault="00790FDA" w:rsidP="00790FDA">
            <w:r w:rsidRPr="00790FDA">
              <w:rPr>
                <w:b/>
                <w:bCs/>
              </w:rPr>
              <w:t>Ethical framing</w:t>
            </w:r>
            <w:r w:rsidRPr="00790FDA">
              <w:t> – Both deontological (duty to treat students equally) and consequentialist (harm from false positives) perspectives are discussed, showing good ethical breadth.</w:t>
            </w:r>
          </w:p>
        </w:tc>
        <w:tc>
          <w:tcPr>
            <w:tcW w:w="0" w:type="auto"/>
            <w:vAlign w:val="center"/>
            <w:hideMark/>
          </w:tcPr>
          <w:p w14:paraId="2973BCFF" w14:textId="77777777" w:rsidR="00790FDA" w:rsidRPr="00790FDA" w:rsidRDefault="00790FDA" w:rsidP="00790FDA">
            <w:r w:rsidRPr="00790FDA">
              <w:rPr>
                <w:b/>
                <w:bCs/>
              </w:rPr>
              <w:t>Exemplary</w:t>
            </w:r>
          </w:p>
        </w:tc>
      </w:tr>
    </w:tbl>
    <w:p w14:paraId="4E38B9B9" w14:textId="77777777" w:rsidR="00790FDA" w:rsidRPr="00790FDA" w:rsidRDefault="00790FDA" w:rsidP="00790FDA">
      <w:r w:rsidRPr="00790FDA">
        <w:rPr>
          <w:b/>
          <w:bCs/>
        </w:rPr>
        <w:t>Score:</w:t>
      </w:r>
      <w:r w:rsidRPr="00790FDA">
        <w:t> 13 pts (solid problem definition with room to tighten the narrative).</w:t>
      </w:r>
    </w:p>
    <w:p w14:paraId="7139C665" w14:textId="77777777" w:rsidR="00790FDA" w:rsidRPr="00790FDA" w:rsidRDefault="00BF4D29" w:rsidP="00790FDA">
      <w:r w:rsidRPr="00BF4D29">
        <w:rPr>
          <w:noProof/>
          <w14:ligatures w14:val="standardContextual"/>
        </w:rPr>
        <w:pict w14:anchorId="5E2A124F">
          <v:rect id="_x0000_i1033" alt="" style="width:468pt;height:.05pt;mso-width-percent:0;mso-height-percent:0;mso-width-percent:0;mso-height-percent:0" o:hralign="center" o:hrstd="t" o:hr="t" fillcolor="#a0a0a0" stroked="f"/>
        </w:pict>
      </w:r>
    </w:p>
    <w:p w14:paraId="507D08E0" w14:textId="1EA224FD" w:rsidR="00790FDA" w:rsidRPr="00790FDA" w:rsidRDefault="00790FDA" w:rsidP="00790FDA">
      <w:r w:rsidRPr="00790FDA">
        <w:t>2️ Research &amp; Use of Sources (30 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64"/>
        <w:gridCol w:w="2196"/>
      </w:tblGrid>
      <w:tr w:rsidR="00790FDA" w:rsidRPr="00790FDA" w14:paraId="65AAF260" w14:textId="77777777" w:rsidTr="00790FDA">
        <w:trPr>
          <w:tblHeader/>
          <w:tblCellSpacing w:w="15" w:type="dxa"/>
        </w:trPr>
        <w:tc>
          <w:tcPr>
            <w:tcW w:w="0" w:type="auto"/>
            <w:vAlign w:val="center"/>
            <w:hideMark/>
          </w:tcPr>
          <w:p w14:paraId="67CA60B3" w14:textId="77777777" w:rsidR="00790FDA" w:rsidRPr="00790FDA" w:rsidRDefault="00790FDA" w:rsidP="00790FDA">
            <w:pPr>
              <w:rPr>
                <w:b/>
                <w:bCs/>
              </w:rPr>
            </w:pPr>
            <w:r w:rsidRPr="00790FDA">
              <w:rPr>
                <w:b/>
                <w:bCs/>
              </w:rPr>
              <w:t>Observation</w:t>
            </w:r>
          </w:p>
        </w:tc>
        <w:tc>
          <w:tcPr>
            <w:tcW w:w="0" w:type="auto"/>
            <w:vAlign w:val="center"/>
            <w:hideMark/>
          </w:tcPr>
          <w:p w14:paraId="59EC9F5F" w14:textId="77777777" w:rsidR="00790FDA" w:rsidRPr="00790FDA" w:rsidRDefault="00790FDA" w:rsidP="00790FDA">
            <w:pPr>
              <w:rPr>
                <w:b/>
                <w:bCs/>
              </w:rPr>
            </w:pPr>
            <w:r w:rsidRPr="00790FDA">
              <w:rPr>
                <w:b/>
                <w:bCs/>
              </w:rPr>
              <w:t>Rating</w:t>
            </w:r>
          </w:p>
        </w:tc>
      </w:tr>
      <w:tr w:rsidR="00790FDA" w:rsidRPr="00790FDA" w14:paraId="77106E14" w14:textId="77777777" w:rsidTr="00790FDA">
        <w:trPr>
          <w:tblCellSpacing w:w="15" w:type="dxa"/>
        </w:trPr>
        <w:tc>
          <w:tcPr>
            <w:tcW w:w="0" w:type="auto"/>
            <w:vAlign w:val="center"/>
            <w:hideMark/>
          </w:tcPr>
          <w:p w14:paraId="6A21382C" w14:textId="77777777" w:rsidR="00790FDA" w:rsidRPr="00790FDA" w:rsidRDefault="00790FDA" w:rsidP="00790FDA">
            <w:r w:rsidRPr="00790FDA">
              <w:rPr>
                <w:b/>
                <w:bCs/>
              </w:rPr>
              <w:t>Quantity</w:t>
            </w:r>
            <w:r w:rsidRPr="00790FDA">
              <w:t> – &gt; 30 references, well beyond the 12</w:t>
            </w:r>
            <w:r w:rsidRPr="00790FDA">
              <w:noBreakHyphen/>
              <w:t>source minimum.</w:t>
            </w:r>
          </w:p>
        </w:tc>
        <w:tc>
          <w:tcPr>
            <w:tcW w:w="0" w:type="auto"/>
            <w:vAlign w:val="center"/>
            <w:hideMark/>
          </w:tcPr>
          <w:p w14:paraId="1774CE06" w14:textId="77777777" w:rsidR="00790FDA" w:rsidRPr="00790FDA" w:rsidRDefault="00790FDA" w:rsidP="00790FDA">
            <w:r w:rsidRPr="00790FDA">
              <w:rPr>
                <w:b/>
                <w:bCs/>
              </w:rPr>
              <w:t>Exemplary</w:t>
            </w:r>
            <w:r w:rsidRPr="00790FDA">
              <w:t> (15 pts)</w:t>
            </w:r>
          </w:p>
        </w:tc>
      </w:tr>
      <w:tr w:rsidR="00790FDA" w:rsidRPr="00790FDA" w14:paraId="22F2F57F" w14:textId="77777777" w:rsidTr="00790FDA">
        <w:trPr>
          <w:tblCellSpacing w:w="15" w:type="dxa"/>
        </w:trPr>
        <w:tc>
          <w:tcPr>
            <w:tcW w:w="0" w:type="auto"/>
            <w:vAlign w:val="center"/>
            <w:hideMark/>
          </w:tcPr>
          <w:p w14:paraId="4C5BF46B" w14:textId="77777777" w:rsidR="00790FDA" w:rsidRPr="00790FDA" w:rsidRDefault="00790FDA" w:rsidP="00790FDA">
            <w:r w:rsidRPr="00790FDA">
              <w:rPr>
                <w:b/>
                <w:bCs/>
              </w:rPr>
              <w:t>Credibility</w:t>
            </w:r>
            <w:r w:rsidRPr="00790FDA">
              <w:t> – Sources include peer</w:t>
            </w:r>
            <w:r w:rsidRPr="00790FDA">
              <w:noBreakHyphen/>
              <w:t>reviewed articles, institutional policy documents, and reputable news outlets.</w:t>
            </w:r>
          </w:p>
        </w:tc>
        <w:tc>
          <w:tcPr>
            <w:tcW w:w="0" w:type="auto"/>
            <w:vAlign w:val="center"/>
            <w:hideMark/>
          </w:tcPr>
          <w:p w14:paraId="7EBC9026" w14:textId="77777777" w:rsidR="00790FDA" w:rsidRPr="00790FDA" w:rsidRDefault="00790FDA" w:rsidP="00790FDA">
            <w:r w:rsidRPr="00790FDA">
              <w:rPr>
                <w:b/>
                <w:bCs/>
              </w:rPr>
              <w:t>Exemplary</w:t>
            </w:r>
          </w:p>
        </w:tc>
      </w:tr>
      <w:tr w:rsidR="00790FDA" w:rsidRPr="00790FDA" w14:paraId="775B83C6" w14:textId="77777777" w:rsidTr="00790FDA">
        <w:trPr>
          <w:tblCellSpacing w:w="15" w:type="dxa"/>
        </w:trPr>
        <w:tc>
          <w:tcPr>
            <w:tcW w:w="0" w:type="auto"/>
            <w:vAlign w:val="center"/>
            <w:hideMark/>
          </w:tcPr>
          <w:p w14:paraId="5DC0CDFF" w14:textId="77777777" w:rsidR="00790FDA" w:rsidRPr="00790FDA" w:rsidRDefault="00790FDA" w:rsidP="00790FDA">
            <w:r w:rsidRPr="00790FDA">
              <w:rPr>
                <w:b/>
                <w:bCs/>
              </w:rPr>
              <w:t>Integration</w:t>
            </w:r>
            <w:r w:rsidRPr="00790FDA">
              <w:t> – Citations are frequent, but many appear as parenthetical listings without explicit analysis of how each source supports a claim. A few sections read like a literature dump.</w:t>
            </w:r>
          </w:p>
        </w:tc>
        <w:tc>
          <w:tcPr>
            <w:tcW w:w="0" w:type="auto"/>
            <w:vAlign w:val="center"/>
            <w:hideMark/>
          </w:tcPr>
          <w:p w14:paraId="48AB86B4" w14:textId="77777777" w:rsidR="00790FDA" w:rsidRPr="00790FDA" w:rsidRDefault="00790FDA" w:rsidP="00790FDA">
            <w:r w:rsidRPr="00790FDA">
              <w:rPr>
                <w:b/>
                <w:bCs/>
              </w:rPr>
              <w:t>Proficient</w:t>
            </w:r>
            <w:r w:rsidRPr="00790FDA">
              <w:t> (11</w:t>
            </w:r>
            <w:r w:rsidRPr="00790FDA">
              <w:noBreakHyphen/>
              <w:t>13 pts)</w:t>
            </w:r>
          </w:p>
        </w:tc>
      </w:tr>
      <w:tr w:rsidR="00790FDA" w:rsidRPr="00790FDA" w14:paraId="5FB080A5" w14:textId="77777777" w:rsidTr="00790FDA">
        <w:trPr>
          <w:tblCellSpacing w:w="15" w:type="dxa"/>
        </w:trPr>
        <w:tc>
          <w:tcPr>
            <w:tcW w:w="0" w:type="auto"/>
            <w:vAlign w:val="center"/>
            <w:hideMark/>
          </w:tcPr>
          <w:p w14:paraId="0CDB41B6" w14:textId="77777777" w:rsidR="00790FDA" w:rsidRPr="00790FDA" w:rsidRDefault="00790FDA" w:rsidP="00790FDA">
            <w:r w:rsidRPr="00790FDA">
              <w:rPr>
                <w:b/>
                <w:bCs/>
              </w:rPr>
              <w:t>Critical use</w:t>
            </w:r>
            <w:r w:rsidRPr="00790FDA">
              <w:t> – The paper occasionally contrasts findings (e.g., Stanford vs. Turnitin) but could deepen critique of methodology (sample size, bias in training data).</w:t>
            </w:r>
          </w:p>
        </w:tc>
        <w:tc>
          <w:tcPr>
            <w:tcW w:w="0" w:type="auto"/>
            <w:vAlign w:val="center"/>
            <w:hideMark/>
          </w:tcPr>
          <w:p w14:paraId="5274A37B" w14:textId="77777777" w:rsidR="00790FDA" w:rsidRPr="00790FDA" w:rsidRDefault="00790FDA" w:rsidP="00790FDA">
            <w:r w:rsidRPr="00790FDA">
              <w:rPr>
                <w:b/>
                <w:bCs/>
              </w:rPr>
              <w:t>Proficient</w:t>
            </w:r>
          </w:p>
        </w:tc>
      </w:tr>
    </w:tbl>
    <w:p w14:paraId="1144276A" w14:textId="77777777" w:rsidR="00790FDA" w:rsidRPr="00790FDA" w:rsidRDefault="00790FDA" w:rsidP="00790FDA">
      <w:r w:rsidRPr="00790FDA">
        <w:rPr>
          <w:b/>
          <w:bCs/>
        </w:rPr>
        <w:t>Score:</w:t>
      </w:r>
      <w:r w:rsidRPr="00790FDA">
        <w:t xml:space="preserve"> 27 pts (excellent breadth; stronger synthesis would push it </w:t>
      </w:r>
      <w:proofErr w:type="gramStart"/>
      <w:r w:rsidRPr="00790FDA">
        <w:t>to</w:t>
      </w:r>
      <w:proofErr w:type="gramEnd"/>
      <w:r w:rsidRPr="00790FDA">
        <w:t xml:space="preserve"> full exemplary).</w:t>
      </w:r>
    </w:p>
    <w:p w14:paraId="7EA8CF71" w14:textId="77777777" w:rsidR="00790FDA" w:rsidRPr="00790FDA" w:rsidRDefault="00BF4D29" w:rsidP="00790FDA">
      <w:r w:rsidRPr="00BF4D29">
        <w:rPr>
          <w:noProof/>
          <w14:ligatures w14:val="standardContextual"/>
        </w:rPr>
        <w:pict w14:anchorId="07BABDB4">
          <v:rect id="_x0000_i1032" alt="" style="width:468pt;height:.05pt;mso-width-percent:0;mso-height-percent:0;mso-width-percent:0;mso-height-percent:0" o:hralign="center" o:hrstd="t" o:hr="t" fillcolor="#a0a0a0" stroked="f"/>
        </w:pict>
      </w:r>
    </w:p>
    <w:p w14:paraId="2D2B1C43" w14:textId="4D71C0F8" w:rsidR="00790FDA" w:rsidRPr="00790FDA" w:rsidRDefault="00790FDA" w:rsidP="00790FDA">
      <w:r w:rsidRPr="00790FDA">
        <w:t>3️ Stakeholder Analysis (20 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64"/>
        <w:gridCol w:w="2196"/>
      </w:tblGrid>
      <w:tr w:rsidR="00790FDA" w:rsidRPr="00790FDA" w14:paraId="18C8088B" w14:textId="77777777" w:rsidTr="00790FDA">
        <w:trPr>
          <w:tblHeader/>
          <w:tblCellSpacing w:w="15" w:type="dxa"/>
        </w:trPr>
        <w:tc>
          <w:tcPr>
            <w:tcW w:w="0" w:type="auto"/>
            <w:vAlign w:val="center"/>
            <w:hideMark/>
          </w:tcPr>
          <w:p w14:paraId="69E7F3B4" w14:textId="77777777" w:rsidR="00790FDA" w:rsidRPr="00790FDA" w:rsidRDefault="00790FDA" w:rsidP="00790FDA">
            <w:pPr>
              <w:rPr>
                <w:b/>
                <w:bCs/>
              </w:rPr>
            </w:pPr>
            <w:r w:rsidRPr="00790FDA">
              <w:rPr>
                <w:b/>
                <w:bCs/>
              </w:rPr>
              <w:t>Observation</w:t>
            </w:r>
          </w:p>
        </w:tc>
        <w:tc>
          <w:tcPr>
            <w:tcW w:w="0" w:type="auto"/>
            <w:vAlign w:val="center"/>
            <w:hideMark/>
          </w:tcPr>
          <w:p w14:paraId="027D3788" w14:textId="77777777" w:rsidR="00790FDA" w:rsidRPr="00790FDA" w:rsidRDefault="00790FDA" w:rsidP="00790FDA">
            <w:pPr>
              <w:rPr>
                <w:b/>
                <w:bCs/>
              </w:rPr>
            </w:pPr>
            <w:r w:rsidRPr="00790FDA">
              <w:rPr>
                <w:b/>
                <w:bCs/>
              </w:rPr>
              <w:t>Rating</w:t>
            </w:r>
          </w:p>
        </w:tc>
      </w:tr>
      <w:tr w:rsidR="00790FDA" w:rsidRPr="00790FDA" w14:paraId="0DFFDF72" w14:textId="77777777" w:rsidTr="00790FDA">
        <w:trPr>
          <w:tblCellSpacing w:w="15" w:type="dxa"/>
        </w:trPr>
        <w:tc>
          <w:tcPr>
            <w:tcW w:w="0" w:type="auto"/>
            <w:vAlign w:val="center"/>
            <w:hideMark/>
          </w:tcPr>
          <w:p w14:paraId="4CFC6F73" w14:textId="77777777" w:rsidR="00790FDA" w:rsidRPr="00790FDA" w:rsidRDefault="00790FDA" w:rsidP="00790FDA">
            <w:r w:rsidRPr="00790FDA">
              <w:rPr>
                <w:b/>
                <w:bCs/>
              </w:rPr>
              <w:t>Identification</w:t>
            </w:r>
            <w:r w:rsidRPr="00790FDA">
              <w:t> – All major groups are listed (ELL students, instructors, AI</w:t>
            </w:r>
            <w:r w:rsidRPr="00790FDA">
              <w:noBreakHyphen/>
              <w:t>detector vendors, legal/compliance office, state agencies, etc.).</w:t>
            </w:r>
          </w:p>
        </w:tc>
        <w:tc>
          <w:tcPr>
            <w:tcW w:w="0" w:type="auto"/>
            <w:vAlign w:val="center"/>
            <w:hideMark/>
          </w:tcPr>
          <w:p w14:paraId="0B4C6D0A" w14:textId="77777777" w:rsidR="00790FDA" w:rsidRPr="00790FDA" w:rsidRDefault="00790FDA" w:rsidP="00790FDA">
            <w:r w:rsidRPr="00790FDA">
              <w:rPr>
                <w:b/>
                <w:bCs/>
              </w:rPr>
              <w:t>Exemplary</w:t>
            </w:r>
            <w:r w:rsidRPr="00790FDA">
              <w:t> (20 pts)</w:t>
            </w:r>
          </w:p>
        </w:tc>
      </w:tr>
      <w:tr w:rsidR="00790FDA" w:rsidRPr="00790FDA" w14:paraId="519EEC76" w14:textId="77777777" w:rsidTr="00790FDA">
        <w:trPr>
          <w:tblCellSpacing w:w="15" w:type="dxa"/>
        </w:trPr>
        <w:tc>
          <w:tcPr>
            <w:tcW w:w="0" w:type="auto"/>
            <w:vAlign w:val="center"/>
            <w:hideMark/>
          </w:tcPr>
          <w:p w14:paraId="2C2BBE7B" w14:textId="77777777" w:rsidR="00790FDA" w:rsidRPr="00790FDA" w:rsidRDefault="00790FDA" w:rsidP="00790FDA">
            <w:r w:rsidRPr="00790FDA">
              <w:rPr>
                <w:b/>
                <w:bCs/>
              </w:rPr>
              <w:t>Depth of analysis</w:t>
            </w:r>
            <w:r w:rsidRPr="00790FDA">
              <w:t> – Interests, concerns, and power levels are described, and a Power</w:t>
            </w:r>
            <w:r w:rsidRPr="00790FDA">
              <w:noBreakHyphen/>
              <w:t>Interest matrix is included. However, the analysis often stays at the descriptive level; deeper exploration of power dynamics (e.g., faculty pressure from administration) would enrich it.</w:t>
            </w:r>
          </w:p>
        </w:tc>
        <w:tc>
          <w:tcPr>
            <w:tcW w:w="0" w:type="auto"/>
            <w:vAlign w:val="center"/>
            <w:hideMark/>
          </w:tcPr>
          <w:p w14:paraId="253732A7" w14:textId="77777777" w:rsidR="00790FDA" w:rsidRPr="00790FDA" w:rsidRDefault="00790FDA" w:rsidP="00790FDA">
            <w:r w:rsidRPr="00790FDA">
              <w:rPr>
                <w:b/>
                <w:bCs/>
              </w:rPr>
              <w:t>Proficient</w:t>
            </w:r>
            <w:r w:rsidRPr="00790FDA">
              <w:t> (15</w:t>
            </w:r>
            <w:r w:rsidRPr="00790FDA">
              <w:noBreakHyphen/>
              <w:t>19 pts)</w:t>
            </w:r>
          </w:p>
        </w:tc>
      </w:tr>
    </w:tbl>
    <w:p w14:paraId="58E242C2" w14:textId="77777777" w:rsidR="00790FDA" w:rsidRPr="00790FDA" w:rsidRDefault="00790FDA" w:rsidP="00790FDA">
      <w:r w:rsidRPr="00790FDA">
        <w:rPr>
          <w:b/>
          <w:bCs/>
        </w:rPr>
        <w:t>Score:</w:t>
      </w:r>
      <w:r w:rsidRPr="00790FDA">
        <w:t> 18 pts (comprehensive identification, moderate analytical depth).</w:t>
      </w:r>
    </w:p>
    <w:p w14:paraId="7B27E8C9" w14:textId="77777777" w:rsidR="00790FDA" w:rsidRPr="00790FDA" w:rsidRDefault="00BF4D29" w:rsidP="00790FDA">
      <w:r w:rsidRPr="00BF4D29">
        <w:rPr>
          <w:noProof/>
          <w14:ligatures w14:val="standardContextual"/>
        </w:rPr>
        <w:pict w14:anchorId="5E6942AB">
          <v:rect id="_x0000_i1031" alt="" style="width:468pt;height:.05pt;mso-width-percent:0;mso-height-percent:0;mso-width-percent:0;mso-height-percent:0" o:hralign="center" o:hrstd="t" o:hr="t" fillcolor="#a0a0a0" stroked="f"/>
        </w:pict>
      </w:r>
    </w:p>
    <w:p w14:paraId="451A5ED4" w14:textId="0F944D68" w:rsidR="00790FDA" w:rsidRPr="00790FDA" w:rsidRDefault="00790FDA" w:rsidP="00790FDA">
      <w:r w:rsidRPr="00790FDA">
        <w:lastRenderedPageBreak/>
        <w:t>4️ Policy Advocacy &amp; Feasibility (20 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64"/>
        <w:gridCol w:w="2196"/>
      </w:tblGrid>
      <w:tr w:rsidR="00790FDA" w:rsidRPr="00790FDA" w14:paraId="0D341AE6" w14:textId="77777777" w:rsidTr="00790FDA">
        <w:trPr>
          <w:tblHeader/>
          <w:tblCellSpacing w:w="15" w:type="dxa"/>
        </w:trPr>
        <w:tc>
          <w:tcPr>
            <w:tcW w:w="0" w:type="auto"/>
            <w:vAlign w:val="center"/>
            <w:hideMark/>
          </w:tcPr>
          <w:p w14:paraId="1FB4D5F1" w14:textId="77777777" w:rsidR="00790FDA" w:rsidRPr="00790FDA" w:rsidRDefault="00790FDA" w:rsidP="00790FDA">
            <w:pPr>
              <w:rPr>
                <w:b/>
                <w:bCs/>
              </w:rPr>
            </w:pPr>
            <w:r w:rsidRPr="00790FDA">
              <w:rPr>
                <w:b/>
                <w:bCs/>
              </w:rPr>
              <w:t>Observation</w:t>
            </w:r>
          </w:p>
        </w:tc>
        <w:tc>
          <w:tcPr>
            <w:tcW w:w="0" w:type="auto"/>
            <w:vAlign w:val="center"/>
            <w:hideMark/>
          </w:tcPr>
          <w:p w14:paraId="778039BE" w14:textId="77777777" w:rsidR="00790FDA" w:rsidRPr="00790FDA" w:rsidRDefault="00790FDA" w:rsidP="00790FDA">
            <w:pPr>
              <w:rPr>
                <w:b/>
                <w:bCs/>
              </w:rPr>
            </w:pPr>
            <w:r w:rsidRPr="00790FDA">
              <w:rPr>
                <w:b/>
                <w:bCs/>
              </w:rPr>
              <w:t>Rating</w:t>
            </w:r>
          </w:p>
        </w:tc>
      </w:tr>
      <w:tr w:rsidR="00790FDA" w:rsidRPr="00790FDA" w14:paraId="497B084F" w14:textId="77777777" w:rsidTr="00790FDA">
        <w:trPr>
          <w:tblCellSpacing w:w="15" w:type="dxa"/>
        </w:trPr>
        <w:tc>
          <w:tcPr>
            <w:tcW w:w="0" w:type="auto"/>
            <w:vAlign w:val="center"/>
            <w:hideMark/>
          </w:tcPr>
          <w:p w14:paraId="22F89A2F" w14:textId="77777777" w:rsidR="00790FDA" w:rsidRPr="00790FDA" w:rsidRDefault="00790FDA" w:rsidP="00790FDA">
            <w:r w:rsidRPr="00790FDA">
              <w:rPr>
                <w:b/>
                <w:bCs/>
              </w:rPr>
              <w:t>Policy proposal</w:t>
            </w:r>
            <w:r w:rsidRPr="00790FDA">
              <w:t> – A “top</w:t>
            </w:r>
            <w:r w:rsidRPr="00790FDA">
              <w:noBreakHyphen/>
              <w:t>down” institutional policy requiring human review, transparency of false</w:t>
            </w:r>
            <w:r w:rsidRPr="00790FDA">
              <w:noBreakHyphen/>
              <w:t>positive rates, and an appeals process is clearly articulated. Sample syllabus language is provided.</w:t>
            </w:r>
          </w:p>
        </w:tc>
        <w:tc>
          <w:tcPr>
            <w:tcW w:w="0" w:type="auto"/>
            <w:vAlign w:val="center"/>
            <w:hideMark/>
          </w:tcPr>
          <w:p w14:paraId="363FD27E" w14:textId="77777777" w:rsidR="00790FDA" w:rsidRPr="00790FDA" w:rsidRDefault="00790FDA" w:rsidP="00790FDA">
            <w:r w:rsidRPr="00790FDA">
              <w:rPr>
                <w:b/>
                <w:bCs/>
              </w:rPr>
              <w:t>Exemplary</w:t>
            </w:r>
            <w:r w:rsidRPr="00790FDA">
              <w:t> (20 pts)</w:t>
            </w:r>
          </w:p>
        </w:tc>
      </w:tr>
      <w:tr w:rsidR="00790FDA" w:rsidRPr="00790FDA" w14:paraId="551946F7" w14:textId="77777777" w:rsidTr="00790FDA">
        <w:trPr>
          <w:tblCellSpacing w:w="15" w:type="dxa"/>
        </w:trPr>
        <w:tc>
          <w:tcPr>
            <w:tcW w:w="0" w:type="auto"/>
            <w:vAlign w:val="center"/>
            <w:hideMark/>
          </w:tcPr>
          <w:p w14:paraId="0FFAA50E" w14:textId="77777777" w:rsidR="00790FDA" w:rsidRPr="00790FDA" w:rsidRDefault="00790FDA" w:rsidP="00790FDA">
            <w:r w:rsidRPr="00790FDA">
              <w:rPr>
                <w:b/>
                <w:bCs/>
              </w:rPr>
              <w:t>Research support</w:t>
            </w:r>
            <w:r w:rsidRPr="00790FDA">
              <w:t> – Each recommendation is backed by multiple citations (legal, empirical, institutional precedents).</w:t>
            </w:r>
          </w:p>
        </w:tc>
        <w:tc>
          <w:tcPr>
            <w:tcW w:w="0" w:type="auto"/>
            <w:vAlign w:val="center"/>
            <w:hideMark/>
          </w:tcPr>
          <w:p w14:paraId="1D9AC236" w14:textId="77777777" w:rsidR="00790FDA" w:rsidRPr="00790FDA" w:rsidRDefault="00790FDA" w:rsidP="00790FDA">
            <w:r w:rsidRPr="00790FDA">
              <w:rPr>
                <w:b/>
                <w:bCs/>
              </w:rPr>
              <w:t>Exemplary</w:t>
            </w:r>
          </w:p>
        </w:tc>
      </w:tr>
      <w:tr w:rsidR="00790FDA" w:rsidRPr="00790FDA" w14:paraId="22E22A24" w14:textId="77777777" w:rsidTr="00790FDA">
        <w:trPr>
          <w:tblCellSpacing w:w="15" w:type="dxa"/>
        </w:trPr>
        <w:tc>
          <w:tcPr>
            <w:tcW w:w="0" w:type="auto"/>
            <w:vAlign w:val="center"/>
            <w:hideMark/>
          </w:tcPr>
          <w:p w14:paraId="45C45828" w14:textId="77777777" w:rsidR="00790FDA" w:rsidRPr="00790FDA" w:rsidRDefault="00790FDA" w:rsidP="00790FDA">
            <w:r w:rsidRPr="00790FDA">
              <w:rPr>
                <w:b/>
                <w:bCs/>
              </w:rPr>
              <w:t>Feasibility</w:t>
            </w:r>
            <w:r w:rsidRPr="00790FDA">
              <w:t> – Cost estimates (e.g., Pangram $5 /student/</w:t>
            </w:r>
            <w:proofErr w:type="spellStart"/>
            <w:r w:rsidRPr="00790FDA">
              <w:t>yr</w:t>
            </w:r>
            <w:proofErr w:type="spellEnd"/>
            <w:r w:rsidRPr="00790FDA">
              <w:t>) and implementation timeline are outlined, but the rollout plan could be more granular (training modules, responsible offices, milestones).</w:t>
            </w:r>
          </w:p>
        </w:tc>
        <w:tc>
          <w:tcPr>
            <w:tcW w:w="0" w:type="auto"/>
            <w:vAlign w:val="center"/>
            <w:hideMark/>
          </w:tcPr>
          <w:p w14:paraId="1876DBFD" w14:textId="77777777" w:rsidR="00790FDA" w:rsidRPr="00790FDA" w:rsidRDefault="00790FDA" w:rsidP="00790FDA">
            <w:r w:rsidRPr="00790FDA">
              <w:rPr>
                <w:b/>
                <w:bCs/>
              </w:rPr>
              <w:t>Proficient</w:t>
            </w:r>
            <w:r w:rsidRPr="00790FDA">
              <w:t> (15</w:t>
            </w:r>
            <w:r w:rsidRPr="00790FDA">
              <w:noBreakHyphen/>
              <w:t>19 pts)</w:t>
            </w:r>
          </w:p>
        </w:tc>
      </w:tr>
    </w:tbl>
    <w:p w14:paraId="59776784" w14:textId="77777777" w:rsidR="00790FDA" w:rsidRPr="00790FDA" w:rsidRDefault="00790FDA" w:rsidP="00790FDA">
      <w:r w:rsidRPr="00790FDA">
        <w:rPr>
          <w:b/>
          <w:bCs/>
        </w:rPr>
        <w:t>Score:</w:t>
      </w:r>
      <w:r w:rsidRPr="00790FDA">
        <w:t> 18 pts (well</w:t>
      </w:r>
      <w:r w:rsidRPr="00790FDA">
        <w:noBreakHyphen/>
        <w:t>grounded policy, needs finer operational detail).</w:t>
      </w:r>
    </w:p>
    <w:p w14:paraId="54CB14E2" w14:textId="77777777" w:rsidR="00790FDA" w:rsidRPr="00790FDA" w:rsidRDefault="00BF4D29" w:rsidP="00790FDA">
      <w:r w:rsidRPr="00BF4D29">
        <w:rPr>
          <w:noProof/>
          <w14:ligatures w14:val="standardContextual"/>
        </w:rPr>
        <w:pict w14:anchorId="2A8E343C">
          <v:rect id="_x0000_i1030" alt="" style="width:468pt;height:.05pt;mso-width-percent:0;mso-height-percent:0;mso-width-percent:0;mso-height-percent:0" o:hralign="center" o:hrstd="t" o:hr="t" fillcolor="#a0a0a0" stroked="f"/>
        </w:pict>
      </w:r>
    </w:p>
    <w:p w14:paraId="0DED0B74" w14:textId="476A5943" w:rsidR="00790FDA" w:rsidRPr="00790FDA" w:rsidRDefault="00790FDA" w:rsidP="00790FDA">
      <w:r w:rsidRPr="00790FDA">
        <w:t>5️ Critique &amp; Unintended Consequences (20 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64"/>
        <w:gridCol w:w="2196"/>
      </w:tblGrid>
      <w:tr w:rsidR="00790FDA" w:rsidRPr="00790FDA" w14:paraId="5EFA4947" w14:textId="77777777" w:rsidTr="00790FDA">
        <w:trPr>
          <w:tblHeader/>
          <w:tblCellSpacing w:w="15" w:type="dxa"/>
        </w:trPr>
        <w:tc>
          <w:tcPr>
            <w:tcW w:w="0" w:type="auto"/>
            <w:vAlign w:val="center"/>
            <w:hideMark/>
          </w:tcPr>
          <w:p w14:paraId="59DD2373" w14:textId="77777777" w:rsidR="00790FDA" w:rsidRPr="00790FDA" w:rsidRDefault="00790FDA" w:rsidP="00790FDA">
            <w:pPr>
              <w:rPr>
                <w:b/>
                <w:bCs/>
              </w:rPr>
            </w:pPr>
            <w:r w:rsidRPr="00790FDA">
              <w:rPr>
                <w:b/>
                <w:bCs/>
              </w:rPr>
              <w:t>Observation</w:t>
            </w:r>
          </w:p>
        </w:tc>
        <w:tc>
          <w:tcPr>
            <w:tcW w:w="0" w:type="auto"/>
            <w:vAlign w:val="center"/>
            <w:hideMark/>
          </w:tcPr>
          <w:p w14:paraId="13A5E977" w14:textId="77777777" w:rsidR="00790FDA" w:rsidRPr="00790FDA" w:rsidRDefault="00790FDA" w:rsidP="00790FDA">
            <w:pPr>
              <w:rPr>
                <w:b/>
                <w:bCs/>
              </w:rPr>
            </w:pPr>
            <w:r w:rsidRPr="00790FDA">
              <w:rPr>
                <w:b/>
                <w:bCs/>
              </w:rPr>
              <w:t>Rating</w:t>
            </w:r>
          </w:p>
        </w:tc>
      </w:tr>
      <w:tr w:rsidR="00790FDA" w:rsidRPr="00790FDA" w14:paraId="0AA7D2C2" w14:textId="77777777" w:rsidTr="00790FDA">
        <w:trPr>
          <w:tblCellSpacing w:w="15" w:type="dxa"/>
        </w:trPr>
        <w:tc>
          <w:tcPr>
            <w:tcW w:w="0" w:type="auto"/>
            <w:vAlign w:val="center"/>
            <w:hideMark/>
          </w:tcPr>
          <w:p w14:paraId="42DA1AD5" w14:textId="77777777" w:rsidR="00790FDA" w:rsidRPr="00790FDA" w:rsidRDefault="00790FDA" w:rsidP="00790FDA">
            <w:r w:rsidRPr="00790FDA">
              <w:rPr>
                <w:b/>
                <w:bCs/>
              </w:rPr>
              <w:t>Anticipating critiques</w:t>
            </w:r>
            <w:r w:rsidRPr="00790FDA">
              <w:t> – The paper acknowledges faculty workload, potential re</w:t>
            </w:r>
            <w:r w:rsidRPr="00790FDA">
              <w:noBreakHyphen/>
              <w:t>introduction of bias via human review, and the risk of bureaucratic overload.</w:t>
            </w:r>
          </w:p>
        </w:tc>
        <w:tc>
          <w:tcPr>
            <w:tcW w:w="0" w:type="auto"/>
            <w:vAlign w:val="center"/>
            <w:hideMark/>
          </w:tcPr>
          <w:p w14:paraId="444448C0" w14:textId="77777777" w:rsidR="00790FDA" w:rsidRPr="00790FDA" w:rsidRDefault="00790FDA" w:rsidP="00790FDA">
            <w:r w:rsidRPr="00790FDA">
              <w:rPr>
                <w:b/>
                <w:bCs/>
              </w:rPr>
              <w:t>Exemplary</w:t>
            </w:r>
          </w:p>
        </w:tc>
      </w:tr>
      <w:tr w:rsidR="00790FDA" w:rsidRPr="00790FDA" w14:paraId="2041C7C4" w14:textId="77777777" w:rsidTr="00790FDA">
        <w:trPr>
          <w:tblCellSpacing w:w="15" w:type="dxa"/>
        </w:trPr>
        <w:tc>
          <w:tcPr>
            <w:tcW w:w="0" w:type="auto"/>
            <w:vAlign w:val="center"/>
            <w:hideMark/>
          </w:tcPr>
          <w:p w14:paraId="634D0A42" w14:textId="77777777" w:rsidR="00790FDA" w:rsidRPr="00790FDA" w:rsidRDefault="00790FDA" w:rsidP="00790FDA">
            <w:r w:rsidRPr="00790FDA">
              <w:rPr>
                <w:b/>
                <w:bCs/>
              </w:rPr>
              <w:t>Response quality</w:t>
            </w:r>
            <w:r w:rsidRPr="00790FDA">
              <w:t> – Mitigations (bias</w:t>
            </w:r>
            <w:r w:rsidRPr="00790FDA">
              <w:noBreakHyphen/>
              <w:t>training, standardized rubrics) are suggested, but concrete evidence (e.g., pilot data) is lacking.</w:t>
            </w:r>
          </w:p>
        </w:tc>
        <w:tc>
          <w:tcPr>
            <w:tcW w:w="0" w:type="auto"/>
            <w:vAlign w:val="center"/>
            <w:hideMark/>
          </w:tcPr>
          <w:p w14:paraId="1D8F5F25" w14:textId="77777777" w:rsidR="00790FDA" w:rsidRPr="00790FDA" w:rsidRDefault="00790FDA" w:rsidP="00790FDA">
            <w:r w:rsidRPr="00790FDA">
              <w:rPr>
                <w:b/>
                <w:bCs/>
              </w:rPr>
              <w:t>Proficient</w:t>
            </w:r>
            <w:r w:rsidRPr="00790FDA">
              <w:t> (15</w:t>
            </w:r>
            <w:r w:rsidRPr="00790FDA">
              <w:noBreakHyphen/>
              <w:t>19 pts)</w:t>
            </w:r>
          </w:p>
        </w:tc>
      </w:tr>
      <w:tr w:rsidR="00790FDA" w:rsidRPr="00790FDA" w14:paraId="30E70D02" w14:textId="77777777" w:rsidTr="00790FDA">
        <w:trPr>
          <w:tblCellSpacing w:w="15" w:type="dxa"/>
        </w:trPr>
        <w:tc>
          <w:tcPr>
            <w:tcW w:w="0" w:type="auto"/>
            <w:vAlign w:val="center"/>
            <w:hideMark/>
          </w:tcPr>
          <w:p w14:paraId="16995BF5" w14:textId="77777777" w:rsidR="00790FDA" w:rsidRPr="00790FDA" w:rsidRDefault="00790FDA" w:rsidP="00790FDA">
            <w:r w:rsidRPr="00790FDA">
              <w:rPr>
                <w:b/>
                <w:bCs/>
              </w:rPr>
              <w:t>Discussion of unintended effects</w:t>
            </w:r>
            <w:r w:rsidRPr="00790FDA">
              <w:t> – Covers visa</w:t>
            </w:r>
            <w:r w:rsidRPr="00790FDA">
              <w:noBreakHyphen/>
              <w:t>status threats, emotional distress, and possible chilling effect on ELL participation.</w:t>
            </w:r>
          </w:p>
        </w:tc>
        <w:tc>
          <w:tcPr>
            <w:tcW w:w="0" w:type="auto"/>
            <w:vAlign w:val="center"/>
            <w:hideMark/>
          </w:tcPr>
          <w:p w14:paraId="146990DC" w14:textId="77777777" w:rsidR="00790FDA" w:rsidRPr="00790FDA" w:rsidRDefault="00790FDA" w:rsidP="00790FDA">
            <w:r w:rsidRPr="00790FDA">
              <w:rPr>
                <w:b/>
                <w:bCs/>
              </w:rPr>
              <w:t>Exemplary</w:t>
            </w:r>
          </w:p>
        </w:tc>
      </w:tr>
    </w:tbl>
    <w:p w14:paraId="2AEACB56" w14:textId="77777777" w:rsidR="00790FDA" w:rsidRPr="00790FDA" w:rsidRDefault="00790FDA" w:rsidP="00790FDA">
      <w:r w:rsidRPr="00790FDA">
        <w:rPr>
          <w:b/>
          <w:bCs/>
        </w:rPr>
        <w:t>Score:</w:t>
      </w:r>
      <w:r w:rsidRPr="00790FDA">
        <w:t> 17 pts (strong awareness; could benefit from empirical backing).</w:t>
      </w:r>
    </w:p>
    <w:p w14:paraId="0C877245" w14:textId="77777777" w:rsidR="00790FDA" w:rsidRPr="00790FDA" w:rsidRDefault="00BF4D29" w:rsidP="00790FDA">
      <w:r w:rsidRPr="00BF4D29">
        <w:rPr>
          <w:noProof/>
          <w14:ligatures w14:val="standardContextual"/>
        </w:rPr>
        <w:pict w14:anchorId="78A18B67">
          <v:rect id="_x0000_i1029" alt="" style="width:468pt;height:.05pt;mso-width-percent:0;mso-height-percent:0;mso-width-percent:0;mso-height-percent:0" o:hralign="center" o:hrstd="t" o:hr="t" fillcolor="#a0a0a0" stroked="f"/>
        </w:pict>
      </w:r>
    </w:p>
    <w:p w14:paraId="4337743E" w14:textId="55EF27F2" w:rsidR="00790FDA" w:rsidRPr="00790FDA" w:rsidRDefault="00790FDA" w:rsidP="00790FDA">
      <w:r w:rsidRPr="00790FDA">
        <w:t>6️ Clarity &amp; Organization (10 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83"/>
        <w:gridCol w:w="1877"/>
      </w:tblGrid>
      <w:tr w:rsidR="00790FDA" w:rsidRPr="00790FDA" w14:paraId="7EAED980" w14:textId="77777777" w:rsidTr="00790FDA">
        <w:trPr>
          <w:tblHeader/>
          <w:tblCellSpacing w:w="15" w:type="dxa"/>
        </w:trPr>
        <w:tc>
          <w:tcPr>
            <w:tcW w:w="0" w:type="auto"/>
            <w:vAlign w:val="center"/>
            <w:hideMark/>
          </w:tcPr>
          <w:p w14:paraId="41734AAF" w14:textId="77777777" w:rsidR="00790FDA" w:rsidRPr="00790FDA" w:rsidRDefault="00790FDA" w:rsidP="00790FDA">
            <w:pPr>
              <w:rPr>
                <w:b/>
                <w:bCs/>
              </w:rPr>
            </w:pPr>
            <w:r w:rsidRPr="00790FDA">
              <w:rPr>
                <w:b/>
                <w:bCs/>
              </w:rPr>
              <w:t>Observation</w:t>
            </w:r>
          </w:p>
        </w:tc>
        <w:tc>
          <w:tcPr>
            <w:tcW w:w="0" w:type="auto"/>
            <w:vAlign w:val="center"/>
            <w:hideMark/>
          </w:tcPr>
          <w:p w14:paraId="7F050572" w14:textId="77777777" w:rsidR="00790FDA" w:rsidRPr="00790FDA" w:rsidRDefault="00790FDA" w:rsidP="00790FDA">
            <w:pPr>
              <w:rPr>
                <w:b/>
                <w:bCs/>
              </w:rPr>
            </w:pPr>
            <w:r w:rsidRPr="00790FDA">
              <w:rPr>
                <w:b/>
                <w:bCs/>
              </w:rPr>
              <w:t>Rating</w:t>
            </w:r>
          </w:p>
        </w:tc>
      </w:tr>
      <w:tr w:rsidR="00790FDA" w:rsidRPr="00790FDA" w14:paraId="2ED53913" w14:textId="77777777" w:rsidTr="00790FDA">
        <w:trPr>
          <w:tblCellSpacing w:w="15" w:type="dxa"/>
        </w:trPr>
        <w:tc>
          <w:tcPr>
            <w:tcW w:w="0" w:type="auto"/>
            <w:vAlign w:val="center"/>
            <w:hideMark/>
          </w:tcPr>
          <w:p w14:paraId="14DB03B5" w14:textId="77777777" w:rsidR="00790FDA" w:rsidRPr="00790FDA" w:rsidRDefault="00790FDA" w:rsidP="00790FDA">
            <w:r w:rsidRPr="00790FDA">
              <w:rPr>
                <w:b/>
                <w:bCs/>
              </w:rPr>
              <w:t>Structure</w:t>
            </w:r>
            <w:r w:rsidRPr="00790FDA">
              <w:t> – The paper follows a logical flow (intro → policy → stakeholder matrix → alternatives → appendices). Headings are clear.</w:t>
            </w:r>
          </w:p>
        </w:tc>
        <w:tc>
          <w:tcPr>
            <w:tcW w:w="0" w:type="auto"/>
            <w:vAlign w:val="center"/>
            <w:hideMark/>
          </w:tcPr>
          <w:p w14:paraId="3129E223" w14:textId="77777777" w:rsidR="00790FDA" w:rsidRPr="00790FDA" w:rsidRDefault="00790FDA" w:rsidP="00790FDA">
            <w:r w:rsidRPr="00790FDA">
              <w:rPr>
                <w:b/>
                <w:bCs/>
              </w:rPr>
              <w:t>Exemplary</w:t>
            </w:r>
            <w:r w:rsidRPr="00790FDA">
              <w:t> (5 pts)</w:t>
            </w:r>
          </w:p>
        </w:tc>
      </w:tr>
      <w:tr w:rsidR="00790FDA" w:rsidRPr="00790FDA" w14:paraId="41CF6A04" w14:textId="77777777" w:rsidTr="00790FDA">
        <w:trPr>
          <w:tblCellSpacing w:w="15" w:type="dxa"/>
        </w:trPr>
        <w:tc>
          <w:tcPr>
            <w:tcW w:w="0" w:type="auto"/>
            <w:vAlign w:val="center"/>
            <w:hideMark/>
          </w:tcPr>
          <w:p w14:paraId="44FB5802" w14:textId="77777777" w:rsidR="00790FDA" w:rsidRPr="00790FDA" w:rsidRDefault="00790FDA" w:rsidP="00790FDA">
            <w:r w:rsidRPr="00790FDA">
              <w:rPr>
                <w:b/>
                <w:bCs/>
              </w:rPr>
              <w:t>Readability</w:t>
            </w:r>
            <w:r w:rsidRPr="00790FDA">
              <w:t> – Dense citation blocks interrupt narrative; stray markup symbols (“*”, “#”) and occasional awkward phrasing detract from polish.</w:t>
            </w:r>
          </w:p>
        </w:tc>
        <w:tc>
          <w:tcPr>
            <w:tcW w:w="0" w:type="auto"/>
            <w:vAlign w:val="center"/>
            <w:hideMark/>
          </w:tcPr>
          <w:p w14:paraId="796C10DA" w14:textId="77777777" w:rsidR="00790FDA" w:rsidRPr="00790FDA" w:rsidRDefault="00790FDA" w:rsidP="00790FDA">
            <w:r w:rsidRPr="00790FDA">
              <w:rPr>
                <w:b/>
                <w:bCs/>
              </w:rPr>
              <w:t>Proficient</w:t>
            </w:r>
            <w:r w:rsidRPr="00790FDA">
              <w:t> (4 pts)</w:t>
            </w:r>
          </w:p>
        </w:tc>
      </w:tr>
      <w:tr w:rsidR="00790FDA" w:rsidRPr="00790FDA" w14:paraId="25D20F71" w14:textId="77777777" w:rsidTr="00790FDA">
        <w:trPr>
          <w:tblCellSpacing w:w="15" w:type="dxa"/>
        </w:trPr>
        <w:tc>
          <w:tcPr>
            <w:tcW w:w="0" w:type="auto"/>
            <w:vAlign w:val="center"/>
            <w:hideMark/>
          </w:tcPr>
          <w:p w14:paraId="4D22E7CE" w14:textId="77777777" w:rsidR="00790FDA" w:rsidRPr="00790FDA" w:rsidRDefault="00790FDA" w:rsidP="00790FDA">
            <w:r w:rsidRPr="00790FDA">
              <w:rPr>
                <w:b/>
                <w:bCs/>
              </w:rPr>
              <w:t>Grammar</w:t>
            </w:r>
            <w:r w:rsidRPr="00790FDA">
              <w:t> – Minor typographical errors, but no major impediments.</w:t>
            </w:r>
          </w:p>
        </w:tc>
        <w:tc>
          <w:tcPr>
            <w:tcW w:w="0" w:type="auto"/>
            <w:vAlign w:val="center"/>
            <w:hideMark/>
          </w:tcPr>
          <w:p w14:paraId="4F23A732" w14:textId="77777777" w:rsidR="00790FDA" w:rsidRPr="00790FDA" w:rsidRDefault="00790FDA" w:rsidP="00790FDA">
            <w:r w:rsidRPr="00790FDA">
              <w:rPr>
                <w:b/>
                <w:bCs/>
              </w:rPr>
              <w:t>Exemplary</w:t>
            </w:r>
          </w:p>
        </w:tc>
      </w:tr>
    </w:tbl>
    <w:p w14:paraId="06A73992" w14:textId="77777777" w:rsidR="00790FDA" w:rsidRPr="00790FDA" w:rsidRDefault="00790FDA" w:rsidP="00790FDA">
      <w:r w:rsidRPr="00790FDA">
        <w:rPr>
          <w:b/>
          <w:bCs/>
        </w:rPr>
        <w:t>Score:</w:t>
      </w:r>
      <w:r w:rsidRPr="00790FDA">
        <w:t> 8 pts.</w:t>
      </w:r>
    </w:p>
    <w:p w14:paraId="58584F82" w14:textId="77777777" w:rsidR="00790FDA" w:rsidRPr="00790FDA" w:rsidRDefault="00BF4D29" w:rsidP="00790FDA">
      <w:r w:rsidRPr="00BF4D29">
        <w:rPr>
          <w:noProof/>
          <w14:ligatures w14:val="standardContextual"/>
        </w:rPr>
        <w:pict w14:anchorId="381ED358">
          <v:rect id="_x0000_i1028" alt="" style="width:468pt;height:.05pt;mso-width-percent:0;mso-height-percent:0;mso-width-percent:0;mso-height-percent:0" o:hralign="center" o:hrstd="t" o:hr="t" fillcolor="#a0a0a0" stroked="f"/>
        </w:pict>
      </w:r>
    </w:p>
    <w:p w14:paraId="4EEF1447" w14:textId="52DC4920" w:rsidR="00790FDA" w:rsidRPr="00790FDA" w:rsidRDefault="00790FDA" w:rsidP="00790FDA">
      <w:r w:rsidRPr="00790FDA">
        <w:t>7️ Appendix on AI Use (5 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02"/>
        <w:gridCol w:w="1758"/>
      </w:tblGrid>
      <w:tr w:rsidR="00790FDA" w:rsidRPr="00790FDA" w14:paraId="2ABFBCFC" w14:textId="77777777" w:rsidTr="00790FDA">
        <w:trPr>
          <w:tblHeader/>
          <w:tblCellSpacing w:w="15" w:type="dxa"/>
        </w:trPr>
        <w:tc>
          <w:tcPr>
            <w:tcW w:w="0" w:type="auto"/>
            <w:vAlign w:val="center"/>
            <w:hideMark/>
          </w:tcPr>
          <w:p w14:paraId="44E9D0C4" w14:textId="77777777" w:rsidR="00790FDA" w:rsidRPr="00790FDA" w:rsidRDefault="00790FDA" w:rsidP="00790FDA">
            <w:pPr>
              <w:rPr>
                <w:b/>
                <w:bCs/>
              </w:rPr>
            </w:pPr>
            <w:r w:rsidRPr="00790FDA">
              <w:rPr>
                <w:b/>
                <w:bCs/>
              </w:rPr>
              <w:t>Observation</w:t>
            </w:r>
          </w:p>
        </w:tc>
        <w:tc>
          <w:tcPr>
            <w:tcW w:w="0" w:type="auto"/>
            <w:vAlign w:val="center"/>
            <w:hideMark/>
          </w:tcPr>
          <w:p w14:paraId="58FADB66" w14:textId="77777777" w:rsidR="00790FDA" w:rsidRPr="00790FDA" w:rsidRDefault="00790FDA" w:rsidP="00790FDA">
            <w:pPr>
              <w:rPr>
                <w:b/>
                <w:bCs/>
              </w:rPr>
            </w:pPr>
            <w:r w:rsidRPr="00790FDA">
              <w:rPr>
                <w:b/>
                <w:bCs/>
              </w:rPr>
              <w:t>Rating</w:t>
            </w:r>
          </w:p>
        </w:tc>
      </w:tr>
      <w:tr w:rsidR="00790FDA" w:rsidRPr="00790FDA" w14:paraId="32C3FB15" w14:textId="77777777" w:rsidTr="00790FDA">
        <w:trPr>
          <w:tblCellSpacing w:w="15" w:type="dxa"/>
        </w:trPr>
        <w:tc>
          <w:tcPr>
            <w:tcW w:w="0" w:type="auto"/>
            <w:vAlign w:val="center"/>
            <w:hideMark/>
          </w:tcPr>
          <w:p w14:paraId="18C1DCBA" w14:textId="77777777" w:rsidR="00790FDA" w:rsidRPr="00790FDA" w:rsidRDefault="00790FDA" w:rsidP="00790FDA">
            <w:r w:rsidRPr="00790FDA">
              <w:rPr>
                <w:b/>
                <w:bCs/>
              </w:rPr>
              <w:t>Documentation</w:t>
            </w:r>
            <w:r w:rsidRPr="00790FDA">
              <w:t xml:space="preserve"> – Appendix I lists tools used (Grammarly, EndNote, Lumo, Perplexity, </w:t>
            </w:r>
            <w:proofErr w:type="spellStart"/>
            <w:r w:rsidRPr="00790FDA">
              <w:t>Writefull</w:t>
            </w:r>
            <w:proofErr w:type="spellEnd"/>
            <w:r w:rsidRPr="00790FDA">
              <w:t>) with brief purpose statements.</w:t>
            </w:r>
          </w:p>
        </w:tc>
        <w:tc>
          <w:tcPr>
            <w:tcW w:w="0" w:type="auto"/>
            <w:vAlign w:val="center"/>
            <w:hideMark/>
          </w:tcPr>
          <w:p w14:paraId="603D827E" w14:textId="77777777" w:rsidR="00790FDA" w:rsidRPr="00790FDA" w:rsidRDefault="00790FDA" w:rsidP="00790FDA">
            <w:r w:rsidRPr="00790FDA">
              <w:rPr>
                <w:b/>
                <w:bCs/>
              </w:rPr>
              <w:t>Proficient</w:t>
            </w:r>
          </w:p>
        </w:tc>
      </w:tr>
      <w:tr w:rsidR="00790FDA" w:rsidRPr="00790FDA" w14:paraId="290D8E78" w14:textId="77777777" w:rsidTr="00790FDA">
        <w:trPr>
          <w:tblCellSpacing w:w="15" w:type="dxa"/>
        </w:trPr>
        <w:tc>
          <w:tcPr>
            <w:tcW w:w="0" w:type="auto"/>
            <w:vAlign w:val="center"/>
            <w:hideMark/>
          </w:tcPr>
          <w:p w14:paraId="23843045" w14:textId="77777777" w:rsidR="00790FDA" w:rsidRPr="00790FDA" w:rsidRDefault="00790FDA" w:rsidP="00790FDA">
            <w:r w:rsidRPr="00790FDA">
              <w:rPr>
                <w:b/>
                <w:bCs/>
              </w:rPr>
              <w:t>Full exchanges</w:t>
            </w:r>
            <w:r w:rsidRPr="00790FDA">
              <w:t> – The Lumo conversation link is provided, but the actual transcript is not included in the appendix. The rubric asks for “full exchanges.”</w:t>
            </w:r>
          </w:p>
        </w:tc>
        <w:tc>
          <w:tcPr>
            <w:tcW w:w="0" w:type="auto"/>
            <w:vAlign w:val="center"/>
            <w:hideMark/>
          </w:tcPr>
          <w:p w14:paraId="213C802A" w14:textId="77777777" w:rsidR="00790FDA" w:rsidRPr="00790FDA" w:rsidRDefault="00790FDA" w:rsidP="00790FDA">
            <w:r w:rsidRPr="00790FDA">
              <w:rPr>
                <w:b/>
                <w:bCs/>
              </w:rPr>
              <w:t>Needs Improvement</w:t>
            </w:r>
          </w:p>
        </w:tc>
      </w:tr>
      <w:tr w:rsidR="00790FDA" w:rsidRPr="00790FDA" w14:paraId="28015FDB" w14:textId="77777777" w:rsidTr="00790FDA">
        <w:trPr>
          <w:tblCellSpacing w:w="15" w:type="dxa"/>
        </w:trPr>
        <w:tc>
          <w:tcPr>
            <w:tcW w:w="0" w:type="auto"/>
            <w:vAlign w:val="center"/>
            <w:hideMark/>
          </w:tcPr>
          <w:p w14:paraId="081F68D0" w14:textId="77777777" w:rsidR="00790FDA" w:rsidRPr="00790FDA" w:rsidRDefault="00790FDA" w:rsidP="00790FDA">
            <w:r w:rsidRPr="00790FDA">
              <w:rPr>
                <w:b/>
                <w:bCs/>
              </w:rPr>
              <w:t>Reflection</w:t>
            </w:r>
            <w:r w:rsidRPr="00790FDA">
              <w:t> – The author reflects on how AI eased source discovery and editing, but deeper critical analysis of how AI may have shaped argumentation is limited.</w:t>
            </w:r>
          </w:p>
        </w:tc>
        <w:tc>
          <w:tcPr>
            <w:tcW w:w="0" w:type="auto"/>
            <w:vAlign w:val="center"/>
            <w:hideMark/>
          </w:tcPr>
          <w:p w14:paraId="3804B786" w14:textId="77777777" w:rsidR="00790FDA" w:rsidRPr="00790FDA" w:rsidRDefault="00790FDA" w:rsidP="00790FDA">
            <w:r w:rsidRPr="00790FDA">
              <w:rPr>
                <w:b/>
                <w:bCs/>
              </w:rPr>
              <w:t>Satisfactory</w:t>
            </w:r>
          </w:p>
        </w:tc>
      </w:tr>
    </w:tbl>
    <w:p w14:paraId="57C715AC" w14:textId="77777777" w:rsidR="00790FDA" w:rsidRPr="00790FDA" w:rsidRDefault="00790FDA" w:rsidP="00790FDA">
      <w:r w:rsidRPr="00790FDA">
        <w:rPr>
          <w:b/>
          <w:bCs/>
        </w:rPr>
        <w:lastRenderedPageBreak/>
        <w:t>Score:</w:t>
      </w:r>
      <w:r w:rsidRPr="00790FDA">
        <w:t> 2 pts (partial fulfillment; include full transcripts and richer reflection to reach higher bands).</w:t>
      </w:r>
    </w:p>
    <w:p w14:paraId="0B973B68" w14:textId="77777777" w:rsidR="00790FDA" w:rsidRPr="00790FDA" w:rsidRDefault="00BF4D29" w:rsidP="00790FDA">
      <w:r w:rsidRPr="00BF4D29">
        <w:rPr>
          <w:noProof/>
          <w14:ligatures w14:val="standardContextual"/>
        </w:rPr>
        <w:pict w14:anchorId="493576F6">
          <v:rect id="_x0000_i1027" alt="" style="width:468pt;height:.05pt;mso-width-percent:0;mso-height-percent:0;mso-width-percent:0;mso-height-percent:0" o:hralign="center" o:hrstd="t" o:hr="t" fillcolor="#a0a0a0" stroked="f"/>
        </w:pict>
      </w:r>
    </w:p>
    <w:p w14:paraId="43CEC90B" w14:textId="77777777" w:rsidR="00790FDA" w:rsidRPr="00790FDA" w:rsidRDefault="00790FDA" w:rsidP="00790FDA">
      <w:r w:rsidRPr="00790FDA">
        <w:rPr>
          <w:b/>
          <w:bCs/>
        </w:rPr>
        <w:t>Total Score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48"/>
        <w:gridCol w:w="1521"/>
        <w:gridCol w:w="542"/>
      </w:tblGrid>
      <w:tr w:rsidR="00790FDA" w:rsidRPr="00790FDA" w14:paraId="4E3A9D2E" w14:textId="77777777" w:rsidTr="00790FDA">
        <w:trPr>
          <w:tblHeader/>
          <w:tblCellSpacing w:w="15" w:type="dxa"/>
        </w:trPr>
        <w:tc>
          <w:tcPr>
            <w:tcW w:w="0" w:type="auto"/>
            <w:vAlign w:val="center"/>
            <w:hideMark/>
          </w:tcPr>
          <w:p w14:paraId="6F0370AD" w14:textId="77777777" w:rsidR="00790FDA" w:rsidRPr="00790FDA" w:rsidRDefault="00790FDA" w:rsidP="00790FDA">
            <w:pPr>
              <w:rPr>
                <w:b/>
                <w:bCs/>
              </w:rPr>
            </w:pPr>
            <w:r w:rsidRPr="00790FDA">
              <w:rPr>
                <w:b/>
                <w:bCs/>
              </w:rPr>
              <w:t>Section</w:t>
            </w:r>
          </w:p>
        </w:tc>
        <w:tc>
          <w:tcPr>
            <w:tcW w:w="0" w:type="auto"/>
            <w:vAlign w:val="center"/>
            <w:hideMark/>
          </w:tcPr>
          <w:p w14:paraId="72069A33" w14:textId="77777777" w:rsidR="00790FDA" w:rsidRPr="00790FDA" w:rsidRDefault="00790FDA" w:rsidP="00790FDA">
            <w:pPr>
              <w:rPr>
                <w:b/>
                <w:bCs/>
              </w:rPr>
            </w:pPr>
            <w:r w:rsidRPr="00790FDA">
              <w:rPr>
                <w:b/>
                <w:bCs/>
              </w:rPr>
              <w:t>Points Earned</w:t>
            </w:r>
          </w:p>
        </w:tc>
        <w:tc>
          <w:tcPr>
            <w:tcW w:w="0" w:type="auto"/>
            <w:vAlign w:val="center"/>
            <w:hideMark/>
          </w:tcPr>
          <w:p w14:paraId="02569263" w14:textId="77777777" w:rsidR="00790FDA" w:rsidRPr="00790FDA" w:rsidRDefault="00790FDA" w:rsidP="00790FDA">
            <w:pPr>
              <w:rPr>
                <w:b/>
                <w:bCs/>
              </w:rPr>
            </w:pPr>
            <w:r w:rsidRPr="00790FDA">
              <w:rPr>
                <w:b/>
                <w:bCs/>
              </w:rPr>
              <w:t>Max</w:t>
            </w:r>
          </w:p>
        </w:tc>
      </w:tr>
      <w:tr w:rsidR="00790FDA" w:rsidRPr="00790FDA" w14:paraId="6A377F5A" w14:textId="77777777" w:rsidTr="00790FDA">
        <w:trPr>
          <w:tblCellSpacing w:w="15" w:type="dxa"/>
        </w:trPr>
        <w:tc>
          <w:tcPr>
            <w:tcW w:w="0" w:type="auto"/>
            <w:vAlign w:val="center"/>
            <w:hideMark/>
          </w:tcPr>
          <w:p w14:paraId="39ACD6EA" w14:textId="77777777" w:rsidR="00790FDA" w:rsidRPr="00790FDA" w:rsidRDefault="00790FDA" w:rsidP="00790FDA">
            <w:r w:rsidRPr="00790FDA">
              <w:t>Problem Identification &amp; Ethical Context</w:t>
            </w:r>
          </w:p>
        </w:tc>
        <w:tc>
          <w:tcPr>
            <w:tcW w:w="0" w:type="auto"/>
            <w:vAlign w:val="center"/>
            <w:hideMark/>
          </w:tcPr>
          <w:p w14:paraId="36BD9A63" w14:textId="77777777" w:rsidR="00790FDA" w:rsidRPr="00790FDA" w:rsidRDefault="00790FDA" w:rsidP="00790FDA">
            <w:r w:rsidRPr="00790FDA">
              <w:t>13</w:t>
            </w:r>
          </w:p>
        </w:tc>
        <w:tc>
          <w:tcPr>
            <w:tcW w:w="0" w:type="auto"/>
            <w:vAlign w:val="center"/>
            <w:hideMark/>
          </w:tcPr>
          <w:p w14:paraId="22D89777" w14:textId="77777777" w:rsidR="00790FDA" w:rsidRPr="00790FDA" w:rsidRDefault="00790FDA" w:rsidP="00790FDA">
            <w:r w:rsidRPr="00790FDA">
              <w:t>15</w:t>
            </w:r>
          </w:p>
        </w:tc>
      </w:tr>
      <w:tr w:rsidR="00790FDA" w:rsidRPr="00790FDA" w14:paraId="77A6B75E" w14:textId="77777777" w:rsidTr="00790FDA">
        <w:trPr>
          <w:tblCellSpacing w:w="15" w:type="dxa"/>
        </w:trPr>
        <w:tc>
          <w:tcPr>
            <w:tcW w:w="0" w:type="auto"/>
            <w:vAlign w:val="center"/>
            <w:hideMark/>
          </w:tcPr>
          <w:p w14:paraId="6E1D98B4" w14:textId="77777777" w:rsidR="00790FDA" w:rsidRPr="00790FDA" w:rsidRDefault="00790FDA" w:rsidP="00790FDA">
            <w:r w:rsidRPr="00790FDA">
              <w:t>Research &amp; Use of Sources</w:t>
            </w:r>
          </w:p>
        </w:tc>
        <w:tc>
          <w:tcPr>
            <w:tcW w:w="0" w:type="auto"/>
            <w:vAlign w:val="center"/>
            <w:hideMark/>
          </w:tcPr>
          <w:p w14:paraId="007818A5" w14:textId="77777777" w:rsidR="00790FDA" w:rsidRPr="00790FDA" w:rsidRDefault="00790FDA" w:rsidP="00790FDA">
            <w:r w:rsidRPr="00790FDA">
              <w:t>27</w:t>
            </w:r>
          </w:p>
        </w:tc>
        <w:tc>
          <w:tcPr>
            <w:tcW w:w="0" w:type="auto"/>
            <w:vAlign w:val="center"/>
            <w:hideMark/>
          </w:tcPr>
          <w:p w14:paraId="1A56311C" w14:textId="77777777" w:rsidR="00790FDA" w:rsidRPr="00790FDA" w:rsidRDefault="00790FDA" w:rsidP="00790FDA">
            <w:r w:rsidRPr="00790FDA">
              <w:t>30</w:t>
            </w:r>
          </w:p>
        </w:tc>
      </w:tr>
      <w:tr w:rsidR="00790FDA" w:rsidRPr="00790FDA" w14:paraId="1A4DA86E" w14:textId="77777777" w:rsidTr="00790FDA">
        <w:trPr>
          <w:tblCellSpacing w:w="15" w:type="dxa"/>
        </w:trPr>
        <w:tc>
          <w:tcPr>
            <w:tcW w:w="0" w:type="auto"/>
            <w:vAlign w:val="center"/>
            <w:hideMark/>
          </w:tcPr>
          <w:p w14:paraId="51D57F54" w14:textId="77777777" w:rsidR="00790FDA" w:rsidRPr="00790FDA" w:rsidRDefault="00790FDA" w:rsidP="00790FDA">
            <w:r w:rsidRPr="00790FDA">
              <w:t>Stakeholder Analysis</w:t>
            </w:r>
          </w:p>
        </w:tc>
        <w:tc>
          <w:tcPr>
            <w:tcW w:w="0" w:type="auto"/>
            <w:vAlign w:val="center"/>
            <w:hideMark/>
          </w:tcPr>
          <w:p w14:paraId="0682AA96" w14:textId="77777777" w:rsidR="00790FDA" w:rsidRPr="00790FDA" w:rsidRDefault="00790FDA" w:rsidP="00790FDA">
            <w:r w:rsidRPr="00790FDA">
              <w:t>18</w:t>
            </w:r>
          </w:p>
        </w:tc>
        <w:tc>
          <w:tcPr>
            <w:tcW w:w="0" w:type="auto"/>
            <w:vAlign w:val="center"/>
            <w:hideMark/>
          </w:tcPr>
          <w:p w14:paraId="5DD6F3A3" w14:textId="77777777" w:rsidR="00790FDA" w:rsidRPr="00790FDA" w:rsidRDefault="00790FDA" w:rsidP="00790FDA">
            <w:r w:rsidRPr="00790FDA">
              <w:t>20</w:t>
            </w:r>
          </w:p>
        </w:tc>
      </w:tr>
      <w:tr w:rsidR="00790FDA" w:rsidRPr="00790FDA" w14:paraId="03B50C05" w14:textId="77777777" w:rsidTr="00790FDA">
        <w:trPr>
          <w:tblCellSpacing w:w="15" w:type="dxa"/>
        </w:trPr>
        <w:tc>
          <w:tcPr>
            <w:tcW w:w="0" w:type="auto"/>
            <w:vAlign w:val="center"/>
            <w:hideMark/>
          </w:tcPr>
          <w:p w14:paraId="3043533D" w14:textId="77777777" w:rsidR="00790FDA" w:rsidRPr="00790FDA" w:rsidRDefault="00790FDA" w:rsidP="00790FDA">
            <w:r w:rsidRPr="00790FDA">
              <w:t>Policy Advocacy &amp; Feasibility</w:t>
            </w:r>
          </w:p>
        </w:tc>
        <w:tc>
          <w:tcPr>
            <w:tcW w:w="0" w:type="auto"/>
            <w:vAlign w:val="center"/>
            <w:hideMark/>
          </w:tcPr>
          <w:p w14:paraId="21DD0562" w14:textId="77777777" w:rsidR="00790FDA" w:rsidRPr="00790FDA" w:rsidRDefault="00790FDA" w:rsidP="00790FDA">
            <w:r w:rsidRPr="00790FDA">
              <w:t>18</w:t>
            </w:r>
          </w:p>
        </w:tc>
        <w:tc>
          <w:tcPr>
            <w:tcW w:w="0" w:type="auto"/>
            <w:vAlign w:val="center"/>
            <w:hideMark/>
          </w:tcPr>
          <w:p w14:paraId="37243940" w14:textId="77777777" w:rsidR="00790FDA" w:rsidRPr="00790FDA" w:rsidRDefault="00790FDA" w:rsidP="00790FDA">
            <w:r w:rsidRPr="00790FDA">
              <w:t>20</w:t>
            </w:r>
          </w:p>
        </w:tc>
      </w:tr>
      <w:tr w:rsidR="00790FDA" w:rsidRPr="00790FDA" w14:paraId="7D46E410" w14:textId="77777777" w:rsidTr="00790FDA">
        <w:trPr>
          <w:tblCellSpacing w:w="15" w:type="dxa"/>
        </w:trPr>
        <w:tc>
          <w:tcPr>
            <w:tcW w:w="0" w:type="auto"/>
            <w:vAlign w:val="center"/>
            <w:hideMark/>
          </w:tcPr>
          <w:p w14:paraId="539ABF08" w14:textId="77777777" w:rsidR="00790FDA" w:rsidRPr="00790FDA" w:rsidRDefault="00790FDA" w:rsidP="00790FDA">
            <w:r w:rsidRPr="00790FDA">
              <w:t>Critique &amp; Unintended Consequences</w:t>
            </w:r>
          </w:p>
        </w:tc>
        <w:tc>
          <w:tcPr>
            <w:tcW w:w="0" w:type="auto"/>
            <w:vAlign w:val="center"/>
            <w:hideMark/>
          </w:tcPr>
          <w:p w14:paraId="729F7DFB" w14:textId="77777777" w:rsidR="00790FDA" w:rsidRPr="00790FDA" w:rsidRDefault="00790FDA" w:rsidP="00790FDA">
            <w:r w:rsidRPr="00790FDA">
              <w:t>17</w:t>
            </w:r>
          </w:p>
        </w:tc>
        <w:tc>
          <w:tcPr>
            <w:tcW w:w="0" w:type="auto"/>
            <w:vAlign w:val="center"/>
            <w:hideMark/>
          </w:tcPr>
          <w:p w14:paraId="6BB0EB7C" w14:textId="77777777" w:rsidR="00790FDA" w:rsidRPr="00790FDA" w:rsidRDefault="00790FDA" w:rsidP="00790FDA">
            <w:r w:rsidRPr="00790FDA">
              <w:t>20</w:t>
            </w:r>
          </w:p>
        </w:tc>
      </w:tr>
      <w:tr w:rsidR="00790FDA" w:rsidRPr="00790FDA" w14:paraId="75647956" w14:textId="77777777" w:rsidTr="00790FDA">
        <w:trPr>
          <w:tblCellSpacing w:w="15" w:type="dxa"/>
        </w:trPr>
        <w:tc>
          <w:tcPr>
            <w:tcW w:w="0" w:type="auto"/>
            <w:vAlign w:val="center"/>
            <w:hideMark/>
          </w:tcPr>
          <w:p w14:paraId="23A828EF" w14:textId="77777777" w:rsidR="00790FDA" w:rsidRPr="00790FDA" w:rsidRDefault="00790FDA" w:rsidP="00790FDA">
            <w:r w:rsidRPr="00790FDA">
              <w:t>Clarity &amp; Organization</w:t>
            </w:r>
          </w:p>
        </w:tc>
        <w:tc>
          <w:tcPr>
            <w:tcW w:w="0" w:type="auto"/>
            <w:vAlign w:val="center"/>
            <w:hideMark/>
          </w:tcPr>
          <w:p w14:paraId="05371AB1" w14:textId="77777777" w:rsidR="00790FDA" w:rsidRPr="00790FDA" w:rsidRDefault="00790FDA" w:rsidP="00790FDA">
            <w:r w:rsidRPr="00790FDA">
              <w:t>8</w:t>
            </w:r>
          </w:p>
        </w:tc>
        <w:tc>
          <w:tcPr>
            <w:tcW w:w="0" w:type="auto"/>
            <w:vAlign w:val="center"/>
            <w:hideMark/>
          </w:tcPr>
          <w:p w14:paraId="2E079ED1" w14:textId="77777777" w:rsidR="00790FDA" w:rsidRPr="00790FDA" w:rsidRDefault="00790FDA" w:rsidP="00790FDA">
            <w:r w:rsidRPr="00790FDA">
              <w:t>10</w:t>
            </w:r>
          </w:p>
        </w:tc>
      </w:tr>
      <w:tr w:rsidR="00790FDA" w:rsidRPr="00790FDA" w14:paraId="77C2E96B" w14:textId="77777777" w:rsidTr="00790FDA">
        <w:trPr>
          <w:tblCellSpacing w:w="15" w:type="dxa"/>
        </w:trPr>
        <w:tc>
          <w:tcPr>
            <w:tcW w:w="0" w:type="auto"/>
            <w:vAlign w:val="center"/>
            <w:hideMark/>
          </w:tcPr>
          <w:p w14:paraId="2A8FC809" w14:textId="77777777" w:rsidR="00790FDA" w:rsidRPr="00790FDA" w:rsidRDefault="00790FDA" w:rsidP="00790FDA">
            <w:r w:rsidRPr="00790FDA">
              <w:t>Appendix on AI Use</w:t>
            </w:r>
          </w:p>
        </w:tc>
        <w:tc>
          <w:tcPr>
            <w:tcW w:w="0" w:type="auto"/>
            <w:vAlign w:val="center"/>
            <w:hideMark/>
          </w:tcPr>
          <w:p w14:paraId="68F9DB68" w14:textId="77777777" w:rsidR="00790FDA" w:rsidRPr="00790FDA" w:rsidRDefault="00790FDA" w:rsidP="00790FDA">
            <w:r w:rsidRPr="00790FDA">
              <w:t>2</w:t>
            </w:r>
          </w:p>
        </w:tc>
        <w:tc>
          <w:tcPr>
            <w:tcW w:w="0" w:type="auto"/>
            <w:vAlign w:val="center"/>
            <w:hideMark/>
          </w:tcPr>
          <w:p w14:paraId="54631253" w14:textId="77777777" w:rsidR="00790FDA" w:rsidRPr="00790FDA" w:rsidRDefault="00790FDA" w:rsidP="00790FDA">
            <w:r w:rsidRPr="00790FDA">
              <w:t>5</w:t>
            </w:r>
          </w:p>
        </w:tc>
      </w:tr>
      <w:tr w:rsidR="00790FDA" w:rsidRPr="00790FDA" w14:paraId="001F2E9A" w14:textId="77777777" w:rsidTr="00790FDA">
        <w:trPr>
          <w:tblCellSpacing w:w="15" w:type="dxa"/>
        </w:trPr>
        <w:tc>
          <w:tcPr>
            <w:tcW w:w="0" w:type="auto"/>
            <w:vAlign w:val="center"/>
            <w:hideMark/>
          </w:tcPr>
          <w:p w14:paraId="0B81A3F6" w14:textId="77777777" w:rsidR="00790FDA" w:rsidRPr="00790FDA" w:rsidRDefault="00790FDA" w:rsidP="00790FDA">
            <w:r w:rsidRPr="00790FDA">
              <w:rPr>
                <w:b/>
                <w:bCs/>
              </w:rPr>
              <w:t>Grand Total</w:t>
            </w:r>
          </w:p>
        </w:tc>
        <w:tc>
          <w:tcPr>
            <w:tcW w:w="0" w:type="auto"/>
            <w:vAlign w:val="center"/>
            <w:hideMark/>
          </w:tcPr>
          <w:p w14:paraId="077BD209" w14:textId="77777777" w:rsidR="00790FDA" w:rsidRPr="00790FDA" w:rsidRDefault="00790FDA" w:rsidP="00790FDA">
            <w:r w:rsidRPr="00790FDA">
              <w:rPr>
                <w:b/>
                <w:bCs/>
              </w:rPr>
              <w:t>103</w:t>
            </w:r>
          </w:p>
        </w:tc>
        <w:tc>
          <w:tcPr>
            <w:tcW w:w="0" w:type="auto"/>
            <w:vAlign w:val="center"/>
            <w:hideMark/>
          </w:tcPr>
          <w:p w14:paraId="3435698E" w14:textId="77777777" w:rsidR="00790FDA" w:rsidRPr="00790FDA" w:rsidRDefault="00790FDA" w:rsidP="00790FDA">
            <w:r w:rsidRPr="00790FDA">
              <w:rPr>
                <w:b/>
                <w:bCs/>
              </w:rPr>
              <w:t>120</w:t>
            </w:r>
          </w:p>
        </w:tc>
      </w:tr>
    </w:tbl>
    <w:p w14:paraId="474B7E65" w14:textId="57B610ED" w:rsidR="00790FDA" w:rsidRPr="00790FDA" w:rsidRDefault="00790FDA" w:rsidP="00790FDA">
      <w:r w:rsidRPr="00790FDA">
        <w:rPr>
          <w:b/>
          <w:bCs/>
        </w:rPr>
        <w:t>Percentage:</w:t>
      </w:r>
      <w:r w:rsidRPr="00790FDA">
        <w:t> 103</w:t>
      </w:r>
      <w:r w:rsidRPr="00056731">
        <w:t>/</w:t>
      </w:r>
      <w:r w:rsidRPr="00790FDA">
        <w:t>120</w:t>
      </w:r>
      <w:r w:rsidRPr="00056731">
        <w:t xml:space="preserve"> = </w:t>
      </w:r>
      <w:proofErr w:type="spellStart"/>
      <w:r w:rsidRPr="00790FDA">
        <w:t>approx</w:t>
      </w:r>
      <w:proofErr w:type="spellEnd"/>
      <w:r w:rsidRPr="00790FDA">
        <w:t xml:space="preserve"> 86%</w:t>
      </w:r>
    </w:p>
    <w:p w14:paraId="363CC83A" w14:textId="77777777" w:rsidR="00790FDA" w:rsidRPr="00790FDA" w:rsidRDefault="00790FDA" w:rsidP="00790FDA">
      <w:r w:rsidRPr="00790FDA">
        <w:rPr>
          <w:b/>
          <w:bCs/>
        </w:rPr>
        <w:t>Grade (out of 100):</w:t>
      </w:r>
      <w:r w:rsidRPr="00790FDA">
        <w:t> ≈ 86 – a solid </w:t>
      </w:r>
      <w:r w:rsidRPr="00790FDA">
        <w:rPr>
          <w:b/>
          <w:bCs/>
        </w:rPr>
        <w:t>B+</w:t>
      </w:r>
      <w:r w:rsidRPr="00790FDA">
        <w:t>.</w:t>
      </w:r>
    </w:p>
    <w:p w14:paraId="54DA31A2" w14:textId="77777777" w:rsidR="00790FDA" w:rsidRPr="00790FDA" w:rsidRDefault="00BF4D29" w:rsidP="00790FDA">
      <w:r w:rsidRPr="00BF4D29">
        <w:rPr>
          <w:noProof/>
          <w14:ligatures w14:val="standardContextual"/>
        </w:rPr>
        <w:pict w14:anchorId="0CF12E35">
          <v:rect id="_x0000_i1026" alt="" style="width:468pt;height:.05pt;mso-width-percent:0;mso-height-percent:0;mso-width-percent:0;mso-height-percent:0" o:hralign="center" o:hrstd="t" o:hr="t" fillcolor="#a0a0a0" stroked="f"/>
        </w:pict>
      </w:r>
    </w:p>
    <w:p w14:paraId="51AF0884" w14:textId="77777777" w:rsidR="00790FDA" w:rsidRPr="00790FDA" w:rsidRDefault="00790FDA" w:rsidP="00790FDA">
      <w:r w:rsidRPr="00790FDA">
        <w:rPr>
          <w:rFonts w:ascii="Apple Color Emoji" w:hAnsi="Apple Color Emoji" w:cs="Apple Color Emoji"/>
        </w:rPr>
        <w:t>📚</w:t>
      </w:r>
      <w:r w:rsidRPr="00790FDA">
        <w:t xml:space="preserve"> Targeted Feedback &amp; Next Steps</w:t>
      </w:r>
    </w:p>
    <w:p w14:paraId="42E682AD" w14:textId="77777777" w:rsidR="00790FDA" w:rsidRPr="00790FDA" w:rsidRDefault="00790FDA" w:rsidP="00790FDA">
      <w:pPr>
        <w:numPr>
          <w:ilvl w:val="0"/>
          <w:numId w:val="61"/>
        </w:numPr>
      </w:pPr>
      <w:r w:rsidRPr="00790FDA">
        <w:rPr>
          <w:b/>
          <w:bCs/>
        </w:rPr>
        <w:t>Tighten the problem narrative</w:t>
      </w:r>
      <w:r w:rsidRPr="00790FDA">
        <w:t> – Reduce the citation</w:t>
      </w:r>
      <w:r w:rsidRPr="00790FDA">
        <w:noBreakHyphen/>
        <w:t>heavy paragraphs early on; craft a concise thesis that frames the bias issue in one or two sentences before launching into evidence.</w:t>
      </w:r>
    </w:p>
    <w:p w14:paraId="202FEEB5" w14:textId="77777777" w:rsidR="00790FDA" w:rsidRPr="00790FDA" w:rsidRDefault="00790FDA" w:rsidP="00790FDA">
      <w:pPr>
        <w:numPr>
          <w:ilvl w:val="0"/>
          <w:numId w:val="61"/>
        </w:numPr>
      </w:pPr>
      <w:r w:rsidRPr="00790FDA">
        <w:rPr>
          <w:b/>
          <w:bCs/>
        </w:rPr>
        <w:t>Deepen source synthesis</w:t>
      </w:r>
      <w:r w:rsidRPr="00790FDA">
        <w:t> – After each citation, explicitly state </w:t>
      </w:r>
      <w:r w:rsidRPr="00790FDA">
        <w:rPr>
          <w:i/>
          <w:iCs/>
        </w:rPr>
        <w:t>how</w:t>
      </w:r>
      <w:r w:rsidRPr="00790FDA">
        <w:t> it advances your argument (e.g., “Furze 2024 demonstrates a 61 % false</w:t>
      </w:r>
      <w:r w:rsidRPr="00790FDA">
        <w:noBreakHyphen/>
        <w:t>positive rate, underscoring the civil</w:t>
      </w:r>
      <w:r w:rsidRPr="00790FDA">
        <w:noBreakHyphen/>
        <w:t>rights risk …”).</w:t>
      </w:r>
    </w:p>
    <w:p w14:paraId="69E550A5" w14:textId="77777777" w:rsidR="00790FDA" w:rsidRPr="00790FDA" w:rsidRDefault="00790FDA" w:rsidP="00790FDA">
      <w:pPr>
        <w:numPr>
          <w:ilvl w:val="0"/>
          <w:numId w:val="61"/>
        </w:numPr>
      </w:pPr>
      <w:r w:rsidRPr="00790FDA">
        <w:rPr>
          <w:b/>
          <w:bCs/>
        </w:rPr>
        <w:t>Expand stakeholder analysis</w:t>
      </w:r>
      <w:r w:rsidRPr="00790FDA">
        <w:t> – Move beyond description to explore power dynamics: why might faculty feel pressured to adopt detectors? How could institutional incentives be reshaped?</w:t>
      </w:r>
    </w:p>
    <w:p w14:paraId="1D53C14E" w14:textId="77777777" w:rsidR="00790FDA" w:rsidRPr="00790FDA" w:rsidRDefault="00790FDA" w:rsidP="00790FDA">
      <w:pPr>
        <w:numPr>
          <w:ilvl w:val="0"/>
          <w:numId w:val="61"/>
        </w:numPr>
      </w:pPr>
      <w:r w:rsidRPr="00790FDA">
        <w:rPr>
          <w:b/>
          <w:bCs/>
        </w:rPr>
        <w:t>Detail implementation</w:t>
      </w:r>
      <w:r w:rsidRPr="00790FDA">
        <w:t> – Flesh out the rollout timeline:</w:t>
      </w:r>
      <w:r w:rsidRPr="00790FDA">
        <w:br/>
      </w:r>
      <w:r w:rsidRPr="00790FDA">
        <w:rPr>
          <w:i/>
          <w:iCs/>
        </w:rPr>
        <w:t>Month 1</w:t>
      </w:r>
      <w:r w:rsidRPr="00790FDA">
        <w:rPr>
          <w:i/>
          <w:iCs/>
        </w:rPr>
        <w:noBreakHyphen/>
        <w:t>2</w:t>
      </w:r>
      <w:r w:rsidRPr="00790FDA">
        <w:t>: policy drafting &amp; legal review;</w:t>
      </w:r>
      <w:r w:rsidRPr="00790FDA">
        <w:br/>
      </w:r>
      <w:r w:rsidRPr="00790FDA">
        <w:rPr>
          <w:i/>
          <w:iCs/>
        </w:rPr>
        <w:t>Month 3</w:t>
      </w:r>
      <w:r w:rsidRPr="00790FDA">
        <w:rPr>
          <w:i/>
          <w:iCs/>
        </w:rPr>
        <w:noBreakHyphen/>
        <w:t>4</w:t>
      </w:r>
      <w:r w:rsidRPr="00790FDA">
        <w:t>: faculty training modules (online + workshop);</w:t>
      </w:r>
      <w:r w:rsidRPr="00790FDA">
        <w:br/>
      </w:r>
      <w:r w:rsidRPr="00790FDA">
        <w:rPr>
          <w:i/>
          <w:iCs/>
        </w:rPr>
        <w:t>Month 5</w:t>
      </w:r>
      <w:r w:rsidRPr="00790FDA">
        <w:t>: pilot in two departments;</w:t>
      </w:r>
      <w:r w:rsidRPr="00790FDA">
        <w:br/>
      </w:r>
      <w:r w:rsidRPr="00790FDA">
        <w:rPr>
          <w:i/>
          <w:iCs/>
        </w:rPr>
        <w:t>Month 6</w:t>
      </w:r>
      <w:r w:rsidRPr="00790FDA">
        <w:t>: full deployment + monitoring dashboard.</w:t>
      </w:r>
    </w:p>
    <w:p w14:paraId="312B8E60" w14:textId="77777777" w:rsidR="00790FDA" w:rsidRPr="00790FDA" w:rsidRDefault="00790FDA" w:rsidP="00790FDA">
      <w:pPr>
        <w:numPr>
          <w:ilvl w:val="0"/>
          <w:numId w:val="61"/>
        </w:numPr>
      </w:pPr>
      <w:r w:rsidRPr="00790FDA">
        <w:rPr>
          <w:b/>
          <w:bCs/>
        </w:rPr>
        <w:t>Provide empirical support for mitigations</w:t>
      </w:r>
      <w:r w:rsidRPr="00790FDA">
        <w:t> – Cite pilot studies or internal audits that show human</w:t>
      </w:r>
      <w:r w:rsidRPr="00790FDA">
        <w:noBreakHyphen/>
        <w:t xml:space="preserve">review reduces </w:t>
      </w:r>
      <w:proofErr w:type="gramStart"/>
      <w:r w:rsidRPr="00790FDA">
        <w:t>bias, or</w:t>
      </w:r>
      <w:proofErr w:type="gramEnd"/>
      <w:r w:rsidRPr="00790FDA">
        <w:t xml:space="preserve"> propose a small</w:t>
      </w:r>
      <w:r w:rsidRPr="00790FDA">
        <w:noBreakHyphen/>
        <w:t>scale test you could run.</w:t>
      </w:r>
    </w:p>
    <w:p w14:paraId="6F01C5D3" w14:textId="77777777" w:rsidR="00790FDA" w:rsidRPr="00790FDA" w:rsidRDefault="00790FDA" w:rsidP="00790FDA">
      <w:pPr>
        <w:numPr>
          <w:ilvl w:val="0"/>
          <w:numId w:val="61"/>
        </w:numPr>
      </w:pPr>
      <w:r w:rsidRPr="00790FDA">
        <w:rPr>
          <w:b/>
          <w:bCs/>
        </w:rPr>
        <w:t>Polish writing</w:t>
      </w:r>
      <w:r w:rsidRPr="00790FDA">
        <w:t> – Remove stray markdown symbols, ensure consistent heading styles, and run a grammar check (e.g., via Lumo or Grammarly) to eliminate remaining typos.</w:t>
      </w:r>
    </w:p>
    <w:p w14:paraId="73C59F7F" w14:textId="3DE87819" w:rsidR="00766804" w:rsidRPr="00CF7C58" w:rsidRDefault="00790FDA" w:rsidP="00766804">
      <w:pPr>
        <w:numPr>
          <w:ilvl w:val="0"/>
          <w:numId w:val="61"/>
        </w:numPr>
      </w:pPr>
      <w:r w:rsidRPr="00790FDA">
        <w:rPr>
          <w:b/>
          <w:bCs/>
        </w:rPr>
        <w:t>Complete the AI</w:t>
      </w:r>
      <w:r w:rsidRPr="00790FDA">
        <w:rPr>
          <w:b/>
          <w:bCs/>
        </w:rPr>
        <w:noBreakHyphen/>
        <w:t>use appendix</w:t>
      </w:r>
      <w:r w:rsidRPr="00790FDA">
        <w:t> – Include the full Lumo conversation transcript, a table summarizing each tool’s contribution, and a reflective paragraph on how AI may have influenced the framing of the policy (e.g., “The Lumo suggestion to add an appeals process prompted me to research OCR guidance…”).</w:t>
      </w:r>
    </w:p>
    <w:p w14:paraId="7F84C3C5" w14:textId="77777777" w:rsidR="00766804" w:rsidRPr="00056731" w:rsidRDefault="00766804" w:rsidP="00766804">
      <w:pPr>
        <w:spacing w:after="160" w:line="278" w:lineRule="auto"/>
      </w:pPr>
      <w:r w:rsidRPr="00056731">
        <w:br w:type="page"/>
      </w:r>
    </w:p>
    <w:p w14:paraId="2357477E" w14:textId="77777777" w:rsidR="00766804" w:rsidRPr="00CF7C58" w:rsidRDefault="00766804" w:rsidP="00766804">
      <w:r w:rsidRPr="00CF7C58">
        <w:lastRenderedPageBreak/>
        <w:t>Strengths</w:t>
      </w:r>
    </w:p>
    <w:p w14:paraId="665E680A" w14:textId="77777777" w:rsidR="00766804" w:rsidRPr="00CF7C58" w:rsidRDefault="00766804" w:rsidP="00766804">
      <w:pPr>
        <w:numPr>
          <w:ilvl w:val="0"/>
          <w:numId w:val="49"/>
        </w:numPr>
      </w:pPr>
      <w:r w:rsidRPr="00CF7C58">
        <w:rPr>
          <w:b/>
          <w:bCs/>
        </w:rPr>
        <w:t>Extensive, credible sourcing</w:t>
      </w:r>
      <w:r w:rsidRPr="00CF7C58">
        <w:t> – well beyond the minimum required.</w:t>
      </w:r>
    </w:p>
    <w:p w14:paraId="4ECA3B79" w14:textId="77777777" w:rsidR="00766804" w:rsidRPr="00CF7C58" w:rsidRDefault="00766804" w:rsidP="00766804">
      <w:pPr>
        <w:numPr>
          <w:ilvl w:val="0"/>
          <w:numId w:val="49"/>
        </w:numPr>
      </w:pPr>
      <w:r w:rsidRPr="00CF7C58">
        <w:rPr>
          <w:b/>
          <w:bCs/>
        </w:rPr>
        <w:t>Comprehensive stakeholder mapping</w:t>
      </w:r>
      <w:r w:rsidRPr="00CF7C58">
        <w:t> – captures both direct and systemic actors.</w:t>
      </w:r>
    </w:p>
    <w:p w14:paraId="3F5863C1" w14:textId="77777777" w:rsidR="00766804" w:rsidRPr="00CF7C58" w:rsidRDefault="00766804" w:rsidP="00766804">
      <w:pPr>
        <w:numPr>
          <w:ilvl w:val="0"/>
          <w:numId w:val="49"/>
        </w:numPr>
      </w:pPr>
      <w:r w:rsidRPr="00CF7C58">
        <w:rPr>
          <w:b/>
          <w:bCs/>
        </w:rPr>
        <w:t>Evidence</w:t>
      </w:r>
      <w:r w:rsidRPr="00CF7C58">
        <w:rPr>
          <w:b/>
          <w:bCs/>
        </w:rPr>
        <w:noBreakHyphen/>
        <w:t>based policy proposals</w:t>
      </w:r>
      <w:r w:rsidRPr="00CF7C58">
        <w:t> – tie directly to the ethical problem and include cost considerations.</w:t>
      </w:r>
    </w:p>
    <w:p w14:paraId="3CF7B1F0" w14:textId="77777777" w:rsidR="00766804" w:rsidRPr="00CF7C58" w:rsidRDefault="00766804" w:rsidP="00766804">
      <w:pPr>
        <w:numPr>
          <w:ilvl w:val="0"/>
          <w:numId w:val="49"/>
        </w:numPr>
      </w:pPr>
      <w:r w:rsidRPr="00CF7C58">
        <w:rPr>
          <w:b/>
          <w:bCs/>
        </w:rPr>
        <w:t>Awareness of bias and civil</w:t>
      </w:r>
      <w:r w:rsidRPr="00CF7C58">
        <w:rPr>
          <w:b/>
          <w:bCs/>
        </w:rPr>
        <w:noBreakHyphen/>
        <w:t>rights implications</w:t>
      </w:r>
      <w:r w:rsidRPr="00CF7C58">
        <w:t> – integrates legal context effectively.</w:t>
      </w:r>
    </w:p>
    <w:p w14:paraId="05722154" w14:textId="77777777" w:rsidR="00766804" w:rsidRPr="00CF7C58" w:rsidRDefault="00766804" w:rsidP="00766804">
      <w:r w:rsidRPr="00CF7C58">
        <w:t>Areas for Improvement</w:t>
      </w:r>
    </w:p>
    <w:p w14:paraId="06753E87" w14:textId="77777777" w:rsidR="00766804" w:rsidRPr="00CF7C58" w:rsidRDefault="00766804" w:rsidP="00766804">
      <w:pPr>
        <w:numPr>
          <w:ilvl w:val="0"/>
          <w:numId w:val="50"/>
        </w:numPr>
      </w:pPr>
      <w:r w:rsidRPr="00CF7C58">
        <w:rPr>
          <w:b/>
          <w:bCs/>
        </w:rPr>
        <w:t>Sharper problem framing</w:t>
      </w:r>
      <w:r w:rsidRPr="00CF7C58">
        <w:t> – condense the literature review into a concise ethical thesis.</w:t>
      </w:r>
    </w:p>
    <w:p w14:paraId="5AEC7E8F" w14:textId="77777777" w:rsidR="00766804" w:rsidRPr="00CF7C58" w:rsidRDefault="00766804" w:rsidP="00766804">
      <w:pPr>
        <w:numPr>
          <w:ilvl w:val="0"/>
          <w:numId w:val="50"/>
        </w:numPr>
      </w:pPr>
      <w:r w:rsidRPr="00CF7C58">
        <w:rPr>
          <w:b/>
          <w:bCs/>
        </w:rPr>
        <w:t>Deeper analytical rigor</w:t>
      </w:r>
      <w:r w:rsidRPr="00CF7C58">
        <w:t> – move beyond description in stakeholder and critique sections; employ frameworks (e.g., power</w:t>
      </w:r>
      <w:r w:rsidRPr="00CF7C58">
        <w:noBreakHyphen/>
        <w:t>interest matrix, consequentialist vs. deontological analysis).</w:t>
      </w:r>
    </w:p>
    <w:p w14:paraId="3DC012A9" w14:textId="77777777" w:rsidR="00766804" w:rsidRPr="00CF7C58" w:rsidRDefault="00766804" w:rsidP="00766804">
      <w:pPr>
        <w:numPr>
          <w:ilvl w:val="0"/>
          <w:numId w:val="50"/>
        </w:numPr>
      </w:pPr>
      <w:r w:rsidRPr="00CF7C58">
        <w:rPr>
          <w:b/>
          <w:bCs/>
        </w:rPr>
        <w:t>Implementation roadmap</w:t>
      </w:r>
      <w:r w:rsidRPr="00CF7C58">
        <w:t> – outline concrete steps, timelines, and responsible parties for the proposed policy.</w:t>
      </w:r>
    </w:p>
    <w:p w14:paraId="0C98A7A7" w14:textId="77777777" w:rsidR="00766804" w:rsidRPr="00CF7C58" w:rsidRDefault="00766804" w:rsidP="00766804">
      <w:pPr>
        <w:numPr>
          <w:ilvl w:val="0"/>
          <w:numId w:val="50"/>
        </w:numPr>
      </w:pPr>
      <w:r w:rsidRPr="00CF7C58">
        <w:rPr>
          <w:b/>
          <w:bCs/>
        </w:rPr>
        <w:t>Appendix completeness</w:t>
      </w:r>
      <w:r w:rsidRPr="00CF7C58">
        <w:t> – include full conversational logs with Lumo (or any AI tool) and richer reflection on how AI influenced the argument.</w:t>
      </w:r>
    </w:p>
    <w:p w14:paraId="4191ADBA" w14:textId="5EF55DEA" w:rsidR="00766804" w:rsidRPr="00CF7C58" w:rsidRDefault="00766804" w:rsidP="00766804">
      <w:pPr>
        <w:numPr>
          <w:ilvl w:val="0"/>
          <w:numId w:val="50"/>
        </w:numPr>
      </w:pPr>
      <w:r w:rsidRPr="00CF7C58">
        <w:rPr>
          <w:b/>
          <w:bCs/>
        </w:rPr>
        <w:t>Polish writing</w:t>
      </w:r>
      <w:r w:rsidRPr="00CF7C58">
        <w:t> – eliminate stray markup symbols and tighten sentence flow for a more professional presentation.</w:t>
      </w:r>
    </w:p>
    <w:p w14:paraId="20FF4B04" w14:textId="77777777" w:rsidR="00766804" w:rsidRPr="00056731" w:rsidRDefault="00766804" w:rsidP="00766804">
      <w:r w:rsidRPr="00056731">
        <w:br w:type="page"/>
      </w:r>
    </w:p>
    <w:p w14:paraId="7AE4477F" w14:textId="5FF4BDD2" w:rsidR="0089581E" w:rsidRPr="00056731" w:rsidRDefault="0089581E" w:rsidP="0089581E">
      <w:pPr>
        <w:pStyle w:val="Heading2"/>
        <w:rPr>
          <w:rFonts w:ascii="Times New Roman" w:hAnsi="Times New Roman" w:cs="Times New Roman"/>
          <w:sz w:val="24"/>
          <w:szCs w:val="24"/>
        </w:rPr>
      </w:pPr>
      <w:bookmarkStart w:id="8" w:name="_Toc213321062"/>
      <w:bookmarkStart w:id="9" w:name="_Toc213321356"/>
      <w:bookmarkStart w:id="10" w:name="_Toc213529651"/>
      <w:r w:rsidRPr="00056731">
        <w:rPr>
          <w:rFonts w:ascii="Times New Roman" w:hAnsi="Times New Roman" w:cs="Times New Roman"/>
          <w:sz w:val="24"/>
          <w:szCs w:val="24"/>
        </w:rPr>
        <w:lastRenderedPageBreak/>
        <w:t>Appendix I</w:t>
      </w:r>
      <w:r w:rsidR="00766804" w:rsidRPr="00056731">
        <w:rPr>
          <w:rFonts w:ascii="Times New Roman" w:hAnsi="Times New Roman" w:cs="Times New Roman"/>
          <w:sz w:val="24"/>
          <w:szCs w:val="24"/>
        </w:rPr>
        <w:t>I</w:t>
      </w:r>
      <w:r w:rsidRPr="00056731">
        <w:rPr>
          <w:rFonts w:ascii="Times New Roman" w:hAnsi="Times New Roman" w:cs="Times New Roman"/>
          <w:sz w:val="24"/>
          <w:szCs w:val="24"/>
        </w:rPr>
        <w:t>I – Data</w:t>
      </w:r>
      <w:bookmarkEnd w:id="8"/>
      <w:bookmarkEnd w:id="9"/>
      <w:bookmarkEnd w:id="10"/>
    </w:p>
    <w:p w14:paraId="412C60AF" w14:textId="7DCF43D8" w:rsidR="0089581E" w:rsidRPr="00056731" w:rsidRDefault="0089581E" w:rsidP="0089581E">
      <w:r w:rsidRPr="00056731">
        <w:t xml:space="preserve">Stanford </w:t>
      </w:r>
      <w:r w:rsidRPr="00056731">
        <w:fldChar w:fldCharType="begin"/>
      </w:r>
      <w:r w:rsidRPr="00056731">
        <w:instrText xml:space="preserve"> ADDIN EN.CITE &lt;EndNote&gt;&lt;Cite&gt;&lt;Author&gt;Myers&lt;/Author&gt;&lt;Year&gt;2023&lt;/Year&gt;&lt;RecNum&gt;647&lt;/RecNum&gt;&lt;DisplayText&gt;(Myers, 2023)&lt;/DisplayText&gt;&lt;record&gt;&lt;rec-number&gt;647&lt;/rec-number&gt;&lt;foreign-keys&gt;&lt;key app="EN" db-id="sf59zpzpuatrasexdzk59x29pv2xfae29x00" timestamp="1757419486"&gt;647&lt;/key&gt;&lt;/foreign-keys&gt;&lt;ref-type name="Web Page"&gt;12&lt;/ref-type&gt;&lt;contributors&gt;&lt;authors&gt;&lt;author&gt;Myers, Andrew&lt;/author&gt;&lt;/authors&gt;&lt;/contributors&gt;&lt;titles&gt;&lt;title&gt;AI-Detectors Biased Against Non-Native English Writers | Stanford HAI&lt;/title&gt;&lt;secondary-title&gt;HAI, - Human-Centered Artificail Intelligence&lt;/secondary-title&gt;&lt;/titles&gt;&lt;volume&gt;2025&lt;/volume&gt;&lt;number&gt;09/09&lt;/number&gt;&lt;keywords&gt;&lt;keyword&gt;education AI 2&lt;/keyword&gt;&lt;/keywords&gt;&lt;dates&gt;&lt;year&gt;2023&lt;/year&gt;&lt;/dates&gt;&lt;publisher&gt;Stanford University&lt;/publisher&gt;&lt;urls&gt;&lt;related-urls&gt;&lt;url&gt;https://hai.stanford.edu/news/ai-detectors-biased-against-non-native-english-writers&lt;/url&gt;&lt;/related-urls&gt;&lt;/urls&gt;&lt;language&gt;en&lt;/language&gt;&lt;access-date&gt;2025-09-09 12:03:38&lt;/access-date&gt;&lt;/record&gt;&lt;/Cite&gt;&lt;/EndNote&gt;</w:instrText>
      </w:r>
      <w:r w:rsidRPr="00056731">
        <w:fldChar w:fldCharType="separate"/>
      </w:r>
      <w:r w:rsidRPr="00056731">
        <w:rPr>
          <w:noProof/>
        </w:rPr>
        <w:t>(</w:t>
      </w:r>
      <w:hyperlink w:anchor="_ENREF_26" w:tooltip="Myers, 2023 #647" w:history="1">
        <w:r w:rsidR="00A04AEF" w:rsidRPr="00056731">
          <w:rPr>
            <w:noProof/>
          </w:rPr>
          <w:t>Myers, 2023</w:t>
        </w:r>
      </w:hyperlink>
      <w:r w:rsidRPr="00056731">
        <w:rPr>
          <w:noProof/>
        </w:rPr>
        <w:t>)</w:t>
      </w:r>
      <w:r w:rsidRPr="00056731">
        <w:fldChar w:fldCharType="end"/>
      </w:r>
    </w:p>
    <w:tbl>
      <w:tblPr>
        <w:tblStyle w:val="GridTable4-Accent1"/>
        <w:tblW w:w="11157" w:type="dxa"/>
        <w:tblInd w:w="-542" w:type="dxa"/>
        <w:tblLook w:val="04A0" w:firstRow="1" w:lastRow="0" w:firstColumn="1" w:lastColumn="0" w:noHBand="0" w:noVBand="1"/>
      </w:tblPr>
      <w:tblGrid>
        <w:gridCol w:w="1223"/>
        <w:gridCol w:w="2890"/>
        <w:gridCol w:w="1252"/>
        <w:gridCol w:w="1336"/>
        <w:gridCol w:w="4456"/>
      </w:tblGrid>
      <w:tr w:rsidR="0089581E" w:rsidRPr="00056731" w14:paraId="4E3B9A6D" w14:textId="77777777" w:rsidTr="007378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7" w:type="dxa"/>
          </w:tcPr>
          <w:p w14:paraId="5E85EE2B" w14:textId="77777777" w:rsidR="0089581E" w:rsidRPr="00056731" w:rsidRDefault="0089581E" w:rsidP="007378C2">
            <w:r w:rsidRPr="00056731">
              <w:t>Sample Size</w:t>
            </w:r>
          </w:p>
        </w:tc>
        <w:tc>
          <w:tcPr>
            <w:tcW w:w="3370" w:type="dxa"/>
          </w:tcPr>
          <w:p w14:paraId="530EC43B" w14:textId="77777777" w:rsidR="0089581E" w:rsidRPr="00056731" w:rsidRDefault="0089581E" w:rsidP="007378C2">
            <w:pPr>
              <w:cnfStyle w:val="100000000000" w:firstRow="1" w:lastRow="0" w:firstColumn="0" w:lastColumn="0" w:oddVBand="0" w:evenVBand="0" w:oddHBand="0" w:evenHBand="0" w:firstRowFirstColumn="0" w:firstRowLastColumn="0" w:lastRowFirstColumn="0" w:lastRowLastColumn="0"/>
            </w:pPr>
            <w:r w:rsidRPr="00056731">
              <w:t>Source</w:t>
            </w:r>
          </w:p>
        </w:tc>
        <w:tc>
          <w:tcPr>
            <w:tcW w:w="1350" w:type="dxa"/>
          </w:tcPr>
          <w:p w14:paraId="788AF8C0" w14:textId="77777777" w:rsidR="0089581E" w:rsidRPr="00056731" w:rsidRDefault="0089581E" w:rsidP="007378C2">
            <w:pPr>
              <w:cnfStyle w:val="100000000000" w:firstRow="1" w:lastRow="0" w:firstColumn="0" w:lastColumn="0" w:oddVBand="0" w:evenVBand="0" w:oddHBand="0" w:evenHBand="0" w:firstRowFirstColumn="0" w:firstRowLastColumn="0" w:lastRowFirstColumn="0" w:lastRowLastColumn="0"/>
            </w:pPr>
            <w:r w:rsidRPr="00056731">
              <w:t>Type</w:t>
            </w:r>
          </w:p>
        </w:tc>
        <w:tc>
          <w:tcPr>
            <w:tcW w:w="1350" w:type="dxa"/>
          </w:tcPr>
          <w:p w14:paraId="0675DE7B" w14:textId="77777777" w:rsidR="0089581E" w:rsidRPr="00056731" w:rsidRDefault="0089581E" w:rsidP="007378C2">
            <w:pPr>
              <w:cnfStyle w:val="100000000000" w:firstRow="1" w:lastRow="0" w:firstColumn="0" w:lastColumn="0" w:oddVBand="0" w:evenVBand="0" w:oddHBand="0" w:evenHBand="0" w:firstRowFirstColumn="0" w:firstRowLastColumn="0" w:lastRowFirstColumn="0" w:lastRowLastColumn="0"/>
            </w:pPr>
            <w:r w:rsidRPr="00056731">
              <w:t>Generated by</w:t>
            </w:r>
          </w:p>
        </w:tc>
        <w:tc>
          <w:tcPr>
            <w:tcW w:w="3780" w:type="dxa"/>
          </w:tcPr>
          <w:p w14:paraId="72E4CA8E" w14:textId="77777777" w:rsidR="0089581E" w:rsidRPr="00056731" w:rsidRDefault="0089581E" w:rsidP="007378C2">
            <w:pPr>
              <w:cnfStyle w:val="100000000000" w:firstRow="1" w:lastRow="0" w:firstColumn="0" w:lastColumn="0" w:oddVBand="0" w:evenVBand="0" w:oddHBand="0" w:evenHBand="0" w:firstRowFirstColumn="0" w:firstRowLastColumn="0" w:lastRowFirstColumn="0" w:lastRowLastColumn="0"/>
            </w:pPr>
            <w:r w:rsidRPr="00056731">
              <w:t>Website</w:t>
            </w:r>
          </w:p>
        </w:tc>
      </w:tr>
      <w:tr w:rsidR="0089581E" w:rsidRPr="00056731" w14:paraId="78BB631E" w14:textId="77777777" w:rsidTr="00737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7" w:type="dxa"/>
          </w:tcPr>
          <w:p w14:paraId="5FA036B7" w14:textId="77777777" w:rsidR="0089581E" w:rsidRPr="00056731" w:rsidRDefault="0089581E" w:rsidP="007378C2">
            <w:r w:rsidRPr="00056731">
              <w:t>91 Essays</w:t>
            </w:r>
          </w:p>
        </w:tc>
        <w:tc>
          <w:tcPr>
            <w:tcW w:w="3370" w:type="dxa"/>
          </w:tcPr>
          <w:p w14:paraId="205FF2A2" w14:textId="77777777" w:rsidR="0089581E" w:rsidRPr="00056731" w:rsidRDefault="0089581E" w:rsidP="007378C2">
            <w:pPr>
              <w:cnfStyle w:val="000000100000" w:firstRow="0" w:lastRow="0" w:firstColumn="0" w:lastColumn="0" w:oddVBand="0" w:evenVBand="0" w:oddHBand="1" w:evenHBand="0" w:firstRowFirstColumn="0" w:firstRowLastColumn="0" w:lastRowFirstColumn="0" w:lastRowLastColumn="0"/>
            </w:pPr>
            <w:r w:rsidRPr="00056731">
              <w:rPr>
                <w:rFonts w:eastAsia="Calibri"/>
              </w:rPr>
              <w:t>Chinese educational forum</w:t>
            </w:r>
          </w:p>
        </w:tc>
        <w:tc>
          <w:tcPr>
            <w:tcW w:w="1350" w:type="dxa"/>
          </w:tcPr>
          <w:p w14:paraId="1BEBF6C3" w14:textId="77777777" w:rsidR="0089581E" w:rsidRPr="00056731" w:rsidRDefault="0089581E" w:rsidP="007378C2">
            <w:pPr>
              <w:cnfStyle w:val="000000100000" w:firstRow="0" w:lastRow="0" w:firstColumn="0" w:lastColumn="0" w:oddVBand="0" w:evenVBand="0" w:oddHBand="1" w:evenHBand="0" w:firstRowFirstColumn="0" w:firstRowLastColumn="0" w:lastRowFirstColumn="0" w:lastRowLastColumn="0"/>
            </w:pPr>
            <w:r w:rsidRPr="00056731">
              <w:t>TOEFL</w:t>
            </w:r>
          </w:p>
        </w:tc>
        <w:tc>
          <w:tcPr>
            <w:tcW w:w="1350" w:type="dxa"/>
          </w:tcPr>
          <w:p w14:paraId="46665C60" w14:textId="77777777" w:rsidR="0089581E" w:rsidRPr="00056731" w:rsidRDefault="0089581E" w:rsidP="007378C2">
            <w:pPr>
              <w:cnfStyle w:val="000000100000" w:firstRow="0" w:lastRow="0" w:firstColumn="0" w:lastColumn="0" w:oddVBand="0" w:evenVBand="0" w:oddHBand="1" w:evenHBand="0" w:firstRowFirstColumn="0" w:firstRowLastColumn="0" w:lastRowFirstColumn="0" w:lastRowLastColumn="0"/>
            </w:pPr>
            <w:r w:rsidRPr="00056731">
              <w:t>Human</w:t>
            </w:r>
          </w:p>
        </w:tc>
        <w:tc>
          <w:tcPr>
            <w:tcW w:w="3780" w:type="dxa"/>
          </w:tcPr>
          <w:p w14:paraId="5FF297EE" w14:textId="77777777" w:rsidR="0089581E" w:rsidRPr="00056731" w:rsidRDefault="0089581E" w:rsidP="007378C2">
            <w:pPr>
              <w:cnfStyle w:val="000000100000" w:firstRow="0" w:lastRow="0" w:firstColumn="0" w:lastColumn="0" w:oddVBand="0" w:evenVBand="0" w:oddHBand="1" w:evenHBand="0" w:firstRowFirstColumn="0" w:firstRowLastColumn="0" w:lastRowFirstColumn="0" w:lastRowLastColumn="0"/>
            </w:pPr>
            <w:hyperlink r:id="rId11" w:history="1">
              <w:r w:rsidRPr="00056731">
                <w:rPr>
                  <w:rStyle w:val="Hyperlink"/>
                </w:rPr>
                <w:t>https://arxiv.org/pdf/2304.02819.pdf</w:t>
              </w:r>
            </w:hyperlink>
            <w:r w:rsidRPr="00056731">
              <w:t xml:space="preserve"> (full study)</w:t>
            </w:r>
          </w:p>
        </w:tc>
      </w:tr>
      <w:tr w:rsidR="0089581E" w:rsidRPr="00056731" w14:paraId="1E520604" w14:textId="77777777" w:rsidTr="007378C2">
        <w:tc>
          <w:tcPr>
            <w:cnfStyle w:val="001000000000" w:firstRow="0" w:lastRow="0" w:firstColumn="1" w:lastColumn="0" w:oddVBand="0" w:evenVBand="0" w:oddHBand="0" w:evenHBand="0" w:firstRowFirstColumn="0" w:firstRowLastColumn="0" w:lastRowFirstColumn="0" w:lastRowLastColumn="0"/>
            <w:tcW w:w="1307" w:type="dxa"/>
          </w:tcPr>
          <w:p w14:paraId="47D6780C" w14:textId="77777777" w:rsidR="0089581E" w:rsidRPr="00056731" w:rsidRDefault="0089581E" w:rsidP="007378C2">
            <w:r w:rsidRPr="00056731">
              <w:t>88 Essays</w:t>
            </w:r>
          </w:p>
        </w:tc>
        <w:tc>
          <w:tcPr>
            <w:tcW w:w="3370" w:type="dxa"/>
          </w:tcPr>
          <w:p w14:paraId="09C851D5" w14:textId="77777777" w:rsidR="0089581E" w:rsidRPr="00056731" w:rsidRDefault="0089581E" w:rsidP="007378C2">
            <w:pPr>
              <w:cnfStyle w:val="000000000000" w:firstRow="0" w:lastRow="0" w:firstColumn="0" w:lastColumn="0" w:oddVBand="0" w:evenVBand="0" w:oddHBand="0" w:evenHBand="0" w:firstRowFirstColumn="0" w:firstRowLastColumn="0" w:lastRowFirstColumn="0" w:lastRowLastColumn="0"/>
            </w:pPr>
            <w:r w:rsidRPr="00056731">
              <w:rPr>
                <w:rFonts w:eastAsia="Calibri"/>
              </w:rPr>
              <w:t>Hewlett Foundation’s Automated Student Assessment Prize (ASAP) dataset</w:t>
            </w:r>
          </w:p>
        </w:tc>
        <w:tc>
          <w:tcPr>
            <w:tcW w:w="1350" w:type="dxa"/>
          </w:tcPr>
          <w:p w14:paraId="64F81A50" w14:textId="77777777" w:rsidR="0089581E" w:rsidRPr="00056731" w:rsidRDefault="0089581E" w:rsidP="007378C2">
            <w:pPr>
              <w:cnfStyle w:val="000000000000" w:firstRow="0" w:lastRow="0" w:firstColumn="0" w:lastColumn="0" w:oddVBand="0" w:evenVBand="0" w:oddHBand="0" w:evenHBand="0" w:firstRowFirstColumn="0" w:firstRowLastColumn="0" w:lastRowFirstColumn="0" w:lastRowLastColumn="0"/>
            </w:pPr>
            <w:r w:rsidRPr="00056731">
              <w:t>US 8</w:t>
            </w:r>
            <w:r w:rsidRPr="00056731">
              <w:rPr>
                <w:vertAlign w:val="superscript"/>
              </w:rPr>
              <w:t>th</w:t>
            </w:r>
            <w:r w:rsidRPr="00056731">
              <w:t xml:space="preserve"> grade essays</w:t>
            </w:r>
          </w:p>
        </w:tc>
        <w:tc>
          <w:tcPr>
            <w:tcW w:w="1350" w:type="dxa"/>
          </w:tcPr>
          <w:p w14:paraId="1D166946" w14:textId="77777777" w:rsidR="0089581E" w:rsidRPr="00056731" w:rsidRDefault="0089581E" w:rsidP="007378C2">
            <w:pPr>
              <w:cnfStyle w:val="000000000000" w:firstRow="0" w:lastRow="0" w:firstColumn="0" w:lastColumn="0" w:oddVBand="0" w:evenVBand="0" w:oddHBand="0" w:evenHBand="0" w:firstRowFirstColumn="0" w:firstRowLastColumn="0" w:lastRowFirstColumn="0" w:lastRowLastColumn="0"/>
            </w:pPr>
            <w:r w:rsidRPr="00056731">
              <w:t>Human</w:t>
            </w:r>
          </w:p>
        </w:tc>
        <w:tc>
          <w:tcPr>
            <w:tcW w:w="3780" w:type="dxa"/>
          </w:tcPr>
          <w:p w14:paraId="7FD15FB8" w14:textId="77777777" w:rsidR="0089581E" w:rsidRPr="00056731" w:rsidRDefault="0089581E" w:rsidP="007378C2">
            <w:pPr>
              <w:cnfStyle w:val="000000000000" w:firstRow="0" w:lastRow="0" w:firstColumn="0" w:lastColumn="0" w:oddVBand="0" w:evenVBand="0" w:oddHBand="0" w:evenHBand="0" w:firstRowFirstColumn="0" w:firstRowLastColumn="0" w:lastRowFirstColumn="0" w:lastRowLastColumn="0"/>
            </w:pPr>
            <w:hyperlink r:id="rId12" w:history="1">
              <w:r w:rsidRPr="00056731">
                <w:rPr>
                  <w:rStyle w:val="Hyperlink"/>
                </w:rPr>
                <w:t>https://www.kaggle.com/competitions/asap-aes</w:t>
              </w:r>
            </w:hyperlink>
            <w:r w:rsidRPr="00056731">
              <w:t xml:space="preserve"> </w:t>
            </w:r>
          </w:p>
        </w:tc>
      </w:tr>
    </w:tbl>
    <w:p w14:paraId="4BBD77C8" w14:textId="77777777" w:rsidR="0089581E" w:rsidRPr="00056731" w:rsidRDefault="0089581E" w:rsidP="0089581E">
      <w:pPr>
        <w:ind w:right="-630"/>
        <w:rPr>
          <w:rFonts w:eastAsia="Calibri"/>
        </w:rPr>
      </w:pPr>
      <w:bookmarkStart w:id="11" w:name="Table_3"/>
      <w:bookmarkEnd w:id="11"/>
    </w:p>
    <w:p w14:paraId="3EA91391" w14:textId="77777777" w:rsidR="0089581E" w:rsidRPr="00056731" w:rsidRDefault="0089581E" w:rsidP="0089581E">
      <w:r w:rsidRPr="00056731">
        <w:t>Further code and Data at:</w:t>
      </w:r>
    </w:p>
    <w:p w14:paraId="77606855" w14:textId="5722DD80" w:rsidR="0089581E" w:rsidRPr="00056731" w:rsidRDefault="0089581E" w:rsidP="0089581E">
      <w:hyperlink r:id="rId13" w:history="1">
        <w:r w:rsidRPr="00056731">
          <w:rPr>
            <w:rStyle w:val="Hyperlink"/>
          </w:rPr>
          <w:t>https://github.com/Weixin-Liang/ChatGPT-Detector-Bias/tree/v1.0.0</w:t>
        </w:r>
      </w:hyperlink>
      <w:r w:rsidRPr="00056731">
        <w:t xml:space="preserve"> </w:t>
      </w:r>
      <w:r w:rsidRPr="00056731">
        <w:fldChar w:fldCharType="begin">
          <w:fldData xml:space="preserve">PEVuZE5vdGU+PENpdGU+PEF1dGhvcj5MaWFuZzwvQXV0aG9yPjxZZWFyPjIwMjM8L1llYXI+PFJl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</w:fldData>
        </w:fldChar>
      </w:r>
      <w:r w:rsidR="002A119E" w:rsidRPr="00056731">
        <w:instrText xml:space="preserve"> ADDIN EN.CITE </w:instrText>
      </w:r>
      <w:r w:rsidR="002A119E" w:rsidRPr="00056731">
        <w:fldChar w:fldCharType="begin">
          <w:fldData xml:space="preserve">PEVuZE5vdGU+PENpdGU+PEF1dGhvcj5MaWFuZzwvQXV0aG9yPjxZZWFyPjIwMjM8L1llYXI+PFJl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</w:fldData>
        </w:fldChar>
      </w:r>
      <w:r w:rsidR="002A119E" w:rsidRPr="00056731">
        <w:instrText xml:space="preserve"> ADDIN EN.CITE.DATA </w:instrText>
      </w:r>
      <w:r w:rsidR="002A119E" w:rsidRPr="00056731">
        <w:fldChar w:fldCharType="end"/>
      </w:r>
      <w:r w:rsidRPr="00056731">
        <w:fldChar w:fldCharType="separate"/>
      </w:r>
      <w:r w:rsidR="002A119E" w:rsidRPr="00056731">
        <w:rPr>
          <w:noProof/>
        </w:rPr>
        <w:t>(</w:t>
      </w:r>
      <w:hyperlink w:anchor="_ENREF_19" w:tooltip="Liang, 2023 #648" w:history="1">
        <w:r w:rsidR="00A04AEF" w:rsidRPr="00056731">
          <w:rPr>
            <w:noProof/>
          </w:rPr>
          <w:t>Liang et al., 2023a</w:t>
        </w:r>
      </w:hyperlink>
      <w:r w:rsidR="002A119E" w:rsidRPr="00056731">
        <w:rPr>
          <w:noProof/>
        </w:rPr>
        <w:t xml:space="preserve">, </w:t>
      </w:r>
      <w:hyperlink w:anchor="_ENREF_20" w:tooltip="Liang, 2023 #674" w:history="1">
        <w:r w:rsidR="00A04AEF" w:rsidRPr="00056731">
          <w:rPr>
            <w:noProof/>
          </w:rPr>
          <w:t>2023b</w:t>
        </w:r>
      </w:hyperlink>
      <w:r w:rsidR="002A119E" w:rsidRPr="00056731">
        <w:rPr>
          <w:noProof/>
        </w:rPr>
        <w:t>)</w:t>
      </w:r>
      <w:r w:rsidRPr="00056731">
        <w:fldChar w:fldCharType="end"/>
      </w:r>
    </w:p>
    <w:p w14:paraId="488F69BB" w14:textId="77777777" w:rsidR="0089581E" w:rsidRPr="00056731" w:rsidRDefault="0089581E" w:rsidP="0089581E">
      <w:pPr>
        <w:spacing w:line="278" w:lineRule="auto"/>
      </w:pPr>
      <w:r w:rsidRPr="00056731">
        <w:br w:type="page"/>
      </w:r>
    </w:p>
    <w:p w14:paraId="40D817A8" w14:textId="1BBD87FC" w:rsidR="0089581E" w:rsidRPr="00056731" w:rsidRDefault="0089581E" w:rsidP="0089581E">
      <w:pPr>
        <w:pStyle w:val="Heading2"/>
        <w:rPr>
          <w:rFonts w:ascii="Times New Roman" w:hAnsi="Times New Roman" w:cs="Times New Roman"/>
          <w:b/>
          <w:bCs/>
          <w:color w:val="auto"/>
          <w:sz w:val="24"/>
          <w:szCs w:val="24"/>
        </w:rPr>
      </w:pPr>
      <w:bookmarkStart w:id="12" w:name="_Toc213321063"/>
      <w:bookmarkStart w:id="13" w:name="_Toc213321357"/>
      <w:bookmarkStart w:id="14" w:name="_Toc213529652"/>
      <w:r w:rsidRPr="00056731">
        <w:rPr>
          <w:rFonts w:ascii="Times New Roman" w:hAnsi="Times New Roman" w:cs="Times New Roman"/>
          <w:b/>
          <w:bCs/>
          <w:color w:val="auto"/>
          <w:sz w:val="24"/>
          <w:szCs w:val="24"/>
        </w:rPr>
        <w:lastRenderedPageBreak/>
        <w:t>A</w:t>
      </w:r>
      <w:r w:rsidR="00F20A5E" w:rsidRPr="00056731">
        <w:rPr>
          <w:rFonts w:ascii="Times New Roman" w:hAnsi="Times New Roman" w:cs="Times New Roman"/>
          <w:b/>
          <w:bCs/>
          <w:color w:val="auto"/>
          <w:sz w:val="24"/>
          <w:szCs w:val="24"/>
        </w:rPr>
        <w:t>ppendix</w:t>
      </w:r>
      <w:r w:rsidRPr="00056731">
        <w:rPr>
          <w:rFonts w:ascii="Times New Roman" w:hAnsi="Times New Roman" w:cs="Times New Roman"/>
          <w:b/>
          <w:bCs/>
          <w:color w:val="auto"/>
          <w:sz w:val="24"/>
          <w:szCs w:val="24"/>
        </w:rPr>
        <w:t xml:space="preserve"> I</w:t>
      </w:r>
      <w:r w:rsidR="00766804" w:rsidRPr="00056731">
        <w:rPr>
          <w:rFonts w:ascii="Times New Roman" w:hAnsi="Times New Roman" w:cs="Times New Roman"/>
          <w:b/>
          <w:bCs/>
          <w:color w:val="auto"/>
          <w:sz w:val="24"/>
          <w:szCs w:val="24"/>
        </w:rPr>
        <w:t>V</w:t>
      </w:r>
      <w:r w:rsidRPr="00056731">
        <w:rPr>
          <w:rFonts w:ascii="Times New Roman" w:hAnsi="Times New Roman" w:cs="Times New Roman"/>
          <w:b/>
          <w:bCs/>
          <w:color w:val="auto"/>
          <w:sz w:val="24"/>
          <w:szCs w:val="24"/>
        </w:rPr>
        <w:t xml:space="preserve"> – Tables</w:t>
      </w:r>
      <w:bookmarkEnd w:id="12"/>
      <w:bookmarkEnd w:id="13"/>
      <w:bookmarkEnd w:id="14"/>
    </w:p>
    <w:p w14:paraId="3D105103" w14:textId="77777777" w:rsidR="0089581E" w:rsidRPr="00056731" w:rsidRDefault="0089581E" w:rsidP="0089581E">
      <w:pPr>
        <w:rPr>
          <w:b/>
          <w:bCs/>
        </w:rPr>
      </w:pPr>
      <w:bookmarkStart w:id="15" w:name="Table_1"/>
      <w:bookmarkEnd w:id="15"/>
      <w:r w:rsidRPr="00056731">
        <w:rPr>
          <w:b/>
          <w:bCs/>
        </w:rPr>
        <w:t>Table 1. Studies on AI Detection and ESL Writers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22"/>
        <w:gridCol w:w="3689"/>
        <w:gridCol w:w="2339"/>
      </w:tblGrid>
      <w:tr w:rsidR="0089581E" w:rsidRPr="00056731" w14:paraId="5217A4BB" w14:textId="77777777" w:rsidTr="007378C2">
        <w:trPr>
          <w:tblHeader/>
          <w:tblCellSpacing w:w="15" w:type="dxa"/>
        </w:trPr>
        <w:tc>
          <w:tcPr>
            <w:tcW w:w="0" w:type="auto"/>
            <w:vAlign w:val="center"/>
            <w:hideMark/>
          </w:tcPr>
          <w:p w14:paraId="3600B6C8" w14:textId="77777777" w:rsidR="0089581E" w:rsidRPr="00056731" w:rsidRDefault="0089581E" w:rsidP="007378C2">
            <w:pPr>
              <w:rPr>
                <w:b/>
                <w:bCs/>
              </w:rPr>
            </w:pPr>
            <w:r w:rsidRPr="00056731">
              <w:rPr>
                <w:b/>
                <w:bCs/>
              </w:rPr>
              <w:t>Study / Report</w:t>
            </w:r>
          </w:p>
        </w:tc>
        <w:tc>
          <w:tcPr>
            <w:tcW w:w="0" w:type="auto"/>
            <w:vAlign w:val="center"/>
            <w:hideMark/>
          </w:tcPr>
          <w:p w14:paraId="5470F690" w14:textId="77777777" w:rsidR="0089581E" w:rsidRPr="00056731" w:rsidRDefault="0089581E" w:rsidP="007378C2">
            <w:pPr>
              <w:rPr>
                <w:b/>
                <w:bCs/>
              </w:rPr>
            </w:pPr>
            <w:r w:rsidRPr="00056731">
              <w:rPr>
                <w:b/>
                <w:bCs/>
              </w:rPr>
              <w:t>Key Findings on ESL / L2 Writers</w:t>
            </w:r>
          </w:p>
        </w:tc>
        <w:tc>
          <w:tcPr>
            <w:tcW w:w="0" w:type="auto"/>
            <w:vAlign w:val="center"/>
            <w:hideMark/>
          </w:tcPr>
          <w:p w14:paraId="0CAFDF56" w14:textId="77777777" w:rsidR="0089581E" w:rsidRPr="00056731" w:rsidRDefault="0089581E" w:rsidP="007378C2">
            <w:pPr>
              <w:rPr>
                <w:b/>
                <w:bCs/>
              </w:rPr>
            </w:pPr>
            <w:r w:rsidRPr="00056731">
              <w:rPr>
                <w:b/>
                <w:bCs/>
              </w:rPr>
              <w:t>False Positive Rate / Metric</w:t>
            </w:r>
          </w:p>
        </w:tc>
      </w:tr>
      <w:tr w:rsidR="0089581E" w:rsidRPr="00056731" w14:paraId="45CD8129" w14:textId="77777777" w:rsidTr="007378C2">
        <w:trPr>
          <w:tblCellSpacing w:w="15" w:type="dxa"/>
        </w:trPr>
        <w:tc>
          <w:tcPr>
            <w:tcW w:w="0" w:type="auto"/>
            <w:vAlign w:val="center"/>
            <w:hideMark/>
          </w:tcPr>
          <w:p w14:paraId="70178681" w14:textId="77777777" w:rsidR="0089581E" w:rsidRPr="00056731" w:rsidRDefault="0089581E" w:rsidP="007378C2">
            <w:r w:rsidRPr="00056731">
              <w:t>Center for Democracy &amp; Technology brief (based on Stanford study) – “Disproportionate Effects of Generative AI Detectors on English Learners”</w:t>
            </w:r>
          </w:p>
        </w:tc>
        <w:tc>
          <w:tcPr>
            <w:tcW w:w="0" w:type="auto"/>
            <w:vAlign w:val="center"/>
            <w:hideMark/>
          </w:tcPr>
          <w:p w14:paraId="518FE445" w14:textId="77777777" w:rsidR="0089581E" w:rsidRPr="00056731" w:rsidRDefault="0089581E" w:rsidP="007378C2">
            <w:r w:rsidRPr="00056731">
              <w:t>AI detectors that worked almost perfectly on native-speaker essays falsely flagged a majority of TOEFL essays.</w:t>
            </w:r>
          </w:p>
        </w:tc>
        <w:tc>
          <w:tcPr>
            <w:tcW w:w="0" w:type="auto"/>
            <w:vAlign w:val="center"/>
            <w:hideMark/>
          </w:tcPr>
          <w:p w14:paraId="18350A01" w14:textId="77777777" w:rsidR="0089581E" w:rsidRPr="00056731" w:rsidRDefault="0089581E" w:rsidP="007378C2">
            <w:r w:rsidRPr="00056731">
              <w:t>61% of non-native essays flagged; 19% unanimously flagged; 97% flagged by at least one detector.</w:t>
            </w:r>
          </w:p>
        </w:tc>
      </w:tr>
      <w:tr w:rsidR="0089581E" w:rsidRPr="00056731" w14:paraId="2EE5A56D" w14:textId="77777777" w:rsidTr="007378C2">
        <w:trPr>
          <w:tblCellSpacing w:w="15" w:type="dxa"/>
        </w:trPr>
        <w:tc>
          <w:tcPr>
            <w:tcW w:w="0" w:type="auto"/>
            <w:vAlign w:val="center"/>
            <w:hideMark/>
          </w:tcPr>
          <w:p w14:paraId="77E0CF98" w14:textId="77777777" w:rsidR="0089581E" w:rsidRPr="00056731" w:rsidRDefault="0089581E" w:rsidP="007378C2">
            <w:r w:rsidRPr="00056731">
              <w:rPr>
                <w:i/>
                <w:iCs/>
              </w:rPr>
              <w:t>The Markup</w:t>
            </w:r>
            <w:r w:rsidRPr="00056731">
              <w:t xml:space="preserve"> (Mathewson, 2023)</w:t>
            </w:r>
          </w:p>
        </w:tc>
        <w:tc>
          <w:tcPr>
            <w:tcW w:w="0" w:type="auto"/>
            <w:vAlign w:val="center"/>
            <w:hideMark/>
          </w:tcPr>
          <w:p w14:paraId="0688E1EC" w14:textId="77777777" w:rsidR="0089581E" w:rsidRPr="00056731" w:rsidRDefault="0089581E" w:rsidP="007378C2">
            <w:r w:rsidRPr="00056731">
              <w:t>Replicated Stanford study. ESL writers disproportionately likely to be flagged; real disciplinary cases reported.</w:t>
            </w:r>
          </w:p>
        </w:tc>
        <w:tc>
          <w:tcPr>
            <w:tcW w:w="0" w:type="auto"/>
            <w:vAlign w:val="center"/>
            <w:hideMark/>
          </w:tcPr>
          <w:p w14:paraId="4C4FDD32" w14:textId="77777777" w:rsidR="0089581E" w:rsidRPr="00056731" w:rsidRDefault="0089581E" w:rsidP="007378C2">
            <w:r w:rsidRPr="00056731">
              <w:t>Same figures (~60% false positives).</w:t>
            </w:r>
          </w:p>
        </w:tc>
      </w:tr>
      <w:tr w:rsidR="0089581E" w:rsidRPr="00056731" w14:paraId="0D45CA4A" w14:textId="77777777" w:rsidTr="007378C2">
        <w:trPr>
          <w:tblCellSpacing w:w="15" w:type="dxa"/>
        </w:trPr>
        <w:tc>
          <w:tcPr>
            <w:tcW w:w="0" w:type="auto"/>
            <w:vAlign w:val="center"/>
            <w:hideMark/>
          </w:tcPr>
          <w:p w14:paraId="3B080D68" w14:textId="77777777" w:rsidR="0089581E" w:rsidRPr="00056731" w:rsidRDefault="0089581E" w:rsidP="007378C2">
            <w:r w:rsidRPr="00056731">
              <w:t>Turnitin blog (internal research)</w:t>
            </w:r>
          </w:p>
        </w:tc>
        <w:tc>
          <w:tcPr>
            <w:tcW w:w="0" w:type="auto"/>
            <w:vAlign w:val="center"/>
            <w:hideMark/>
          </w:tcPr>
          <w:p w14:paraId="3EF71B35" w14:textId="77777777" w:rsidR="0089581E" w:rsidRPr="00056731" w:rsidRDefault="0089581E" w:rsidP="007378C2">
            <w:r w:rsidRPr="00056731">
              <w:t>Acknowledges bias toward ELL writers. Reports &lt;1% overall false positives when ≥20% of text is AI, but higher incidence with low-AI-content texts, especially for ESL writers.</w:t>
            </w:r>
          </w:p>
        </w:tc>
        <w:tc>
          <w:tcPr>
            <w:tcW w:w="0" w:type="auto"/>
            <w:vAlign w:val="center"/>
            <w:hideMark/>
          </w:tcPr>
          <w:p w14:paraId="28DBA496" w14:textId="77777777" w:rsidR="0089581E" w:rsidRPr="00056731" w:rsidRDefault="0089581E" w:rsidP="007378C2">
            <w:r w:rsidRPr="00056731">
              <w:t>No precise %, but confirms bias exists.</w:t>
            </w:r>
          </w:p>
        </w:tc>
      </w:tr>
    </w:tbl>
    <w:p w14:paraId="496E2A69" w14:textId="77777777" w:rsidR="0089581E" w:rsidRPr="00056731" w:rsidRDefault="00BF4D29" w:rsidP="0089581E">
      <w:r w:rsidRPr="00BF4D29">
        <w:rPr>
          <w:noProof/>
          <w14:ligatures w14:val="standardContextual"/>
        </w:rPr>
        <w:pict w14:anchorId="6553116B">
          <v:rect id="_x0000_i1025" alt="" style="width:468pt;height:.05pt;mso-width-percent:0;mso-height-percent:0;mso-width-percent:0;mso-height-percent:0" o:hralign="center" o:hrstd="t" o:hr="t" fillcolor="#a0a0a0" stroked="f"/>
        </w:pict>
      </w:r>
    </w:p>
    <w:p w14:paraId="2C68D947" w14:textId="51F41699" w:rsidR="0005375A" w:rsidRPr="00056731" w:rsidRDefault="0005375A" w:rsidP="0005375A">
      <w:pPr>
        <w:rPr>
          <w:b/>
          <w:bCs/>
        </w:rPr>
      </w:pPr>
      <w:bookmarkStart w:id="16" w:name="Table_2"/>
      <w:bookmarkEnd w:id="16"/>
      <w:r w:rsidRPr="00056731">
        <w:rPr>
          <w:b/>
          <w:bCs/>
        </w:rPr>
        <w:t xml:space="preserve">Table 2. </w:t>
      </w:r>
      <w:bookmarkStart w:id="17" w:name="Comparison_of_AI_Detection_Tools"/>
      <w:r w:rsidRPr="00056731">
        <w:rPr>
          <w:b/>
          <w:bCs/>
        </w:rPr>
        <w:t xml:space="preserve">Comparison of </w:t>
      </w:r>
      <w:r w:rsidR="004F220A" w:rsidRPr="00056731">
        <w:rPr>
          <w:b/>
          <w:bCs/>
        </w:rPr>
        <w:t>a few</w:t>
      </w:r>
      <w:r w:rsidR="00537E03" w:rsidRPr="00056731">
        <w:rPr>
          <w:b/>
          <w:bCs/>
        </w:rPr>
        <w:t xml:space="preserve"> </w:t>
      </w:r>
      <w:proofErr w:type="gramStart"/>
      <w:r w:rsidRPr="00056731">
        <w:rPr>
          <w:b/>
          <w:bCs/>
        </w:rPr>
        <w:t>AI</w:t>
      </w:r>
      <w:proofErr w:type="gramEnd"/>
      <w:r w:rsidRPr="00056731">
        <w:rPr>
          <w:b/>
          <w:bCs/>
        </w:rPr>
        <w:t xml:space="preserve"> Detection</w:t>
      </w:r>
      <w:r w:rsidR="00537E03" w:rsidRPr="00056731">
        <w:rPr>
          <w:b/>
          <w:bCs/>
        </w:rPr>
        <w:t>/Humanizer</w:t>
      </w:r>
      <w:r w:rsidRPr="00056731">
        <w:rPr>
          <w:b/>
          <w:bCs/>
        </w:rPr>
        <w:t xml:space="preserve"> Tools</w:t>
      </w:r>
      <w:bookmarkEnd w:id="17"/>
    </w:p>
    <w:tbl>
      <w:tblPr>
        <w:tblW w:w="9360" w:type="dxa"/>
        <w:tblCellSpacing w:w="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2"/>
        <w:gridCol w:w="2934"/>
        <w:gridCol w:w="1220"/>
        <w:gridCol w:w="40"/>
        <w:gridCol w:w="3764"/>
      </w:tblGrid>
      <w:tr w:rsidR="00537E03" w:rsidRPr="00056731" w14:paraId="5F5ACAC3" w14:textId="77777777" w:rsidTr="004F220A">
        <w:trPr>
          <w:tblHeader/>
          <w:tblCellSpacing w:w="15" w:type="dxa"/>
        </w:trPr>
        <w:tc>
          <w:tcPr>
            <w:tcW w:w="1357" w:type="dxa"/>
            <w:vAlign w:val="center"/>
            <w:hideMark/>
          </w:tcPr>
          <w:p w14:paraId="4D644140" w14:textId="77777777" w:rsidR="00027767" w:rsidRPr="00056731" w:rsidRDefault="00027767" w:rsidP="0080112A">
            <w:pPr>
              <w:rPr>
                <w:b/>
                <w:bCs/>
              </w:rPr>
            </w:pPr>
            <w:r w:rsidRPr="00056731">
              <w:rPr>
                <w:b/>
                <w:bCs/>
              </w:rPr>
              <w:t>Checker Name</w:t>
            </w:r>
          </w:p>
        </w:tc>
        <w:tc>
          <w:tcPr>
            <w:tcW w:w="2904" w:type="dxa"/>
            <w:vAlign w:val="center"/>
            <w:hideMark/>
          </w:tcPr>
          <w:p w14:paraId="1A280088" w14:textId="77777777" w:rsidR="00027767" w:rsidRPr="00056731" w:rsidRDefault="00027767" w:rsidP="0080112A">
            <w:pPr>
              <w:rPr>
                <w:b/>
                <w:bCs/>
              </w:rPr>
            </w:pPr>
            <w:r w:rsidRPr="00056731">
              <w:rPr>
                <w:b/>
                <w:bCs/>
              </w:rPr>
              <w:t>Website</w:t>
            </w:r>
          </w:p>
        </w:tc>
        <w:tc>
          <w:tcPr>
            <w:tcW w:w="1230" w:type="dxa"/>
            <w:gridSpan w:val="2"/>
            <w:vAlign w:val="center"/>
            <w:hideMark/>
          </w:tcPr>
          <w:p w14:paraId="0BA91170" w14:textId="77777777" w:rsidR="00027767" w:rsidRPr="00056731" w:rsidRDefault="00027767" w:rsidP="0080112A">
            <w:pPr>
              <w:rPr>
                <w:b/>
                <w:bCs/>
              </w:rPr>
            </w:pPr>
            <w:r w:rsidRPr="00056731">
              <w:rPr>
                <w:b/>
                <w:bCs/>
              </w:rPr>
              <w:t>Offers Humanizer Tool</w:t>
            </w:r>
          </w:p>
        </w:tc>
        <w:tc>
          <w:tcPr>
            <w:tcW w:w="3719" w:type="dxa"/>
          </w:tcPr>
          <w:p w14:paraId="2758F1E2" w14:textId="356612A8" w:rsidR="00027767" w:rsidRPr="00056731" w:rsidRDefault="00027767" w:rsidP="0080112A">
            <w:pPr>
              <w:rPr>
                <w:b/>
                <w:bCs/>
              </w:rPr>
            </w:pPr>
            <w:r w:rsidRPr="00056731">
              <w:rPr>
                <w:b/>
                <w:bCs/>
              </w:rPr>
              <w:t>Comment</w:t>
            </w:r>
          </w:p>
        </w:tc>
      </w:tr>
      <w:tr w:rsidR="00537E03" w:rsidRPr="00056731" w14:paraId="7745FC37" w14:textId="77777777" w:rsidTr="004F220A">
        <w:trPr>
          <w:tblCellSpacing w:w="15" w:type="dxa"/>
        </w:trPr>
        <w:tc>
          <w:tcPr>
            <w:tcW w:w="1357" w:type="dxa"/>
            <w:vAlign w:val="center"/>
            <w:hideMark/>
          </w:tcPr>
          <w:p w14:paraId="3921762E" w14:textId="77777777" w:rsidR="00027767" w:rsidRPr="00056731" w:rsidRDefault="00027767" w:rsidP="0080112A">
            <w:proofErr w:type="spellStart"/>
            <w:r w:rsidRPr="00056731">
              <w:t>JustDone</w:t>
            </w:r>
            <w:proofErr w:type="spellEnd"/>
          </w:p>
        </w:tc>
        <w:tc>
          <w:tcPr>
            <w:tcW w:w="2904" w:type="dxa"/>
            <w:vAlign w:val="center"/>
            <w:hideMark/>
          </w:tcPr>
          <w:p w14:paraId="53BF864C" w14:textId="77777777" w:rsidR="00027767" w:rsidRPr="00056731" w:rsidRDefault="00027767" w:rsidP="0080112A">
            <w:hyperlink r:id="rId14" w:history="1">
              <w:r w:rsidRPr="00056731">
                <w:rPr>
                  <w:rStyle w:val="Hyperlink"/>
                </w:rPr>
                <w:t>https://app.justdone.ai</w:t>
              </w:r>
            </w:hyperlink>
          </w:p>
        </w:tc>
        <w:tc>
          <w:tcPr>
            <w:tcW w:w="1230" w:type="dxa"/>
            <w:gridSpan w:val="2"/>
            <w:vAlign w:val="center"/>
            <w:hideMark/>
          </w:tcPr>
          <w:p w14:paraId="758FE54D" w14:textId="77777777" w:rsidR="00027767" w:rsidRPr="00056731" w:rsidRDefault="00027767" w:rsidP="0080112A">
            <w:r w:rsidRPr="00056731">
              <w:t>Yes</w:t>
            </w:r>
          </w:p>
        </w:tc>
        <w:tc>
          <w:tcPr>
            <w:tcW w:w="3719" w:type="dxa"/>
          </w:tcPr>
          <w:p w14:paraId="482CA230" w14:textId="0263796A" w:rsidR="00027767" w:rsidRPr="00056731" w:rsidRDefault="00027767" w:rsidP="0080112A">
            <w:r w:rsidRPr="00056731">
              <w:t>Requires subscription</w:t>
            </w:r>
          </w:p>
        </w:tc>
      </w:tr>
      <w:tr w:rsidR="00537E03" w:rsidRPr="00056731" w14:paraId="4FF725C1" w14:textId="77777777" w:rsidTr="004F220A">
        <w:trPr>
          <w:tblCellSpacing w:w="15" w:type="dxa"/>
        </w:trPr>
        <w:tc>
          <w:tcPr>
            <w:tcW w:w="1357" w:type="dxa"/>
            <w:vAlign w:val="center"/>
            <w:hideMark/>
          </w:tcPr>
          <w:p w14:paraId="52E9D07A" w14:textId="77777777" w:rsidR="00027767" w:rsidRPr="00056731" w:rsidRDefault="00027767" w:rsidP="0080112A">
            <w:proofErr w:type="spellStart"/>
            <w:r w:rsidRPr="00056731">
              <w:t>GPTZero</w:t>
            </w:r>
            <w:proofErr w:type="spellEnd"/>
          </w:p>
        </w:tc>
        <w:tc>
          <w:tcPr>
            <w:tcW w:w="2904" w:type="dxa"/>
            <w:vAlign w:val="center"/>
            <w:hideMark/>
          </w:tcPr>
          <w:p w14:paraId="6EEFB3F4" w14:textId="77777777" w:rsidR="00027767" w:rsidRPr="00056731" w:rsidRDefault="00027767" w:rsidP="0080112A">
            <w:hyperlink r:id="rId15" w:history="1">
              <w:r w:rsidRPr="00056731">
                <w:rPr>
                  <w:rStyle w:val="Hyperlink"/>
                </w:rPr>
                <w:t>https://gptzero.me/</w:t>
              </w:r>
            </w:hyperlink>
          </w:p>
        </w:tc>
        <w:tc>
          <w:tcPr>
            <w:tcW w:w="1230" w:type="dxa"/>
            <w:gridSpan w:val="2"/>
            <w:vAlign w:val="center"/>
            <w:hideMark/>
          </w:tcPr>
          <w:p w14:paraId="7CD79D76" w14:textId="77777777" w:rsidR="00027767" w:rsidRPr="00056731" w:rsidRDefault="00027767" w:rsidP="0080112A">
            <w:r w:rsidRPr="00056731">
              <w:t>No</w:t>
            </w:r>
          </w:p>
        </w:tc>
        <w:tc>
          <w:tcPr>
            <w:tcW w:w="3719" w:type="dxa"/>
          </w:tcPr>
          <w:p w14:paraId="68645DED" w14:textId="7F04FC01" w:rsidR="00027767" w:rsidRPr="00056731" w:rsidRDefault="00027767" w:rsidP="0080112A">
            <w:r w:rsidRPr="00056731">
              <w:t>Requires subscription</w:t>
            </w:r>
          </w:p>
        </w:tc>
      </w:tr>
      <w:tr w:rsidR="00537E03" w:rsidRPr="00056731" w14:paraId="1E16D97A" w14:textId="77777777" w:rsidTr="004F220A">
        <w:trPr>
          <w:tblCellSpacing w:w="15" w:type="dxa"/>
        </w:trPr>
        <w:tc>
          <w:tcPr>
            <w:tcW w:w="1357" w:type="dxa"/>
            <w:vAlign w:val="center"/>
            <w:hideMark/>
          </w:tcPr>
          <w:p w14:paraId="577030E2" w14:textId="77777777" w:rsidR="00027767" w:rsidRPr="00056731" w:rsidRDefault="00027767" w:rsidP="0080112A">
            <w:r w:rsidRPr="00056731">
              <w:t>Undetectable</w:t>
            </w:r>
          </w:p>
        </w:tc>
        <w:tc>
          <w:tcPr>
            <w:tcW w:w="2904" w:type="dxa"/>
            <w:vAlign w:val="center"/>
            <w:hideMark/>
          </w:tcPr>
          <w:p w14:paraId="06102ACB" w14:textId="77777777" w:rsidR="00027767" w:rsidRPr="00056731" w:rsidRDefault="00027767" w:rsidP="0080112A">
            <w:hyperlink r:id="rId16" w:history="1">
              <w:r w:rsidRPr="00056731">
                <w:rPr>
                  <w:rStyle w:val="Hyperlink"/>
                </w:rPr>
                <w:t>https://undetectable.ai/</w:t>
              </w:r>
            </w:hyperlink>
          </w:p>
        </w:tc>
        <w:tc>
          <w:tcPr>
            <w:tcW w:w="1230" w:type="dxa"/>
            <w:gridSpan w:val="2"/>
            <w:vAlign w:val="center"/>
            <w:hideMark/>
          </w:tcPr>
          <w:p w14:paraId="3546554F" w14:textId="77777777" w:rsidR="00027767" w:rsidRPr="00056731" w:rsidRDefault="00027767" w:rsidP="0080112A">
            <w:r w:rsidRPr="00056731">
              <w:t>Yes</w:t>
            </w:r>
          </w:p>
        </w:tc>
        <w:tc>
          <w:tcPr>
            <w:tcW w:w="3719" w:type="dxa"/>
          </w:tcPr>
          <w:p w14:paraId="2130DB5F" w14:textId="6A099465" w:rsidR="00027767" w:rsidRPr="00056731" w:rsidRDefault="00027767" w:rsidP="0080112A">
            <w:r w:rsidRPr="00056731">
              <w:t>Money back guarantee. If anything we produce is flagged as not human, we will refund the cost of humanization</w:t>
            </w:r>
          </w:p>
        </w:tc>
      </w:tr>
      <w:tr w:rsidR="00537E03" w:rsidRPr="00056731" w14:paraId="70776002" w14:textId="77777777" w:rsidTr="004F220A">
        <w:trPr>
          <w:tblCellSpacing w:w="15" w:type="dxa"/>
        </w:trPr>
        <w:tc>
          <w:tcPr>
            <w:tcW w:w="1357" w:type="dxa"/>
            <w:vAlign w:val="center"/>
            <w:hideMark/>
          </w:tcPr>
          <w:p w14:paraId="6DA1D98F" w14:textId="77777777" w:rsidR="00027767" w:rsidRPr="00056731" w:rsidRDefault="00027767" w:rsidP="0080112A">
            <w:r w:rsidRPr="00056731">
              <w:t>Grammarly</w:t>
            </w:r>
          </w:p>
        </w:tc>
        <w:tc>
          <w:tcPr>
            <w:tcW w:w="2904" w:type="dxa"/>
            <w:vAlign w:val="center"/>
            <w:hideMark/>
          </w:tcPr>
          <w:p w14:paraId="752444A6" w14:textId="77777777" w:rsidR="00027767" w:rsidRPr="00056731" w:rsidRDefault="00027767" w:rsidP="0080112A">
            <w:hyperlink r:id="rId17" w:history="1">
              <w:r w:rsidRPr="00056731">
                <w:rPr>
                  <w:rStyle w:val="Hyperlink"/>
                </w:rPr>
                <w:t>https://app.grammarly.com/</w:t>
              </w:r>
            </w:hyperlink>
          </w:p>
        </w:tc>
        <w:tc>
          <w:tcPr>
            <w:tcW w:w="1230" w:type="dxa"/>
            <w:gridSpan w:val="2"/>
            <w:vAlign w:val="center"/>
            <w:hideMark/>
          </w:tcPr>
          <w:p w14:paraId="0B6A7E55" w14:textId="77777777" w:rsidR="00027767" w:rsidRPr="00056731" w:rsidRDefault="00027767" w:rsidP="0080112A">
            <w:r w:rsidRPr="00056731">
              <w:t>Yes</w:t>
            </w:r>
          </w:p>
        </w:tc>
        <w:tc>
          <w:tcPr>
            <w:tcW w:w="3719" w:type="dxa"/>
          </w:tcPr>
          <w:p w14:paraId="3E354445" w14:textId="77777777" w:rsidR="00027767" w:rsidRPr="00056731" w:rsidRDefault="00506800" w:rsidP="0080112A">
            <w:r w:rsidRPr="00056731">
              <w:t>Requires subscription</w:t>
            </w:r>
          </w:p>
          <w:p w14:paraId="7CD35B4C" w14:textId="11498857" w:rsidR="00537E03" w:rsidRPr="00056731" w:rsidRDefault="00537E03" w:rsidP="0080112A">
            <w:r w:rsidRPr="00056731">
              <w:t>My subscription allowed me to run this through the AI-detector, which found 12% likely AI generated.</w:t>
            </w:r>
          </w:p>
        </w:tc>
      </w:tr>
      <w:tr w:rsidR="00537E03" w:rsidRPr="00056731" w14:paraId="3D315529" w14:textId="77777777" w:rsidTr="004F220A">
        <w:trPr>
          <w:tblCellSpacing w:w="15" w:type="dxa"/>
        </w:trPr>
        <w:tc>
          <w:tcPr>
            <w:tcW w:w="1357" w:type="dxa"/>
            <w:vAlign w:val="center"/>
            <w:hideMark/>
          </w:tcPr>
          <w:p w14:paraId="2EAB25D0" w14:textId="77777777" w:rsidR="00027767" w:rsidRPr="00056731" w:rsidRDefault="00027767" w:rsidP="0080112A">
            <w:r w:rsidRPr="00056731">
              <w:t>Copyleaks</w:t>
            </w:r>
          </w:p>
        </w:tc>
        <w:tc>
          <w:tcPr>
            <w:tcW w:w="2904" w:type="dxa"/>
            <w:vAlign w:val="center"/>
            <w:hideMark/>
          </w:tcPr>
          <w:p w14:paraId="76D6646A" w14:textId="77777777" w:rsidR="00027767" w:rsidRPr="00056731" w:rsidRDefault="00027767" w:rsidP="0080112A">
            <w:hyperlink r:id="rId18" w:history="1">
              <w:r w:rsidRPr="00056731">
                <w:rPr>
                  <w:rStyle w:val="Hyperlink"/>
                </w:rPr>
                <w:t>https://copyleaks.com/</w:t>
              </w:r>
            </w:hyperlink>
          </w:p>
        </w:tc>
        <w:tc>
          <w:tcPr>
            <w:tcW w:w="1230" w:type="dxa"/>
            <w:gridSpan w:val="2"/>
            <w:vAlign w:val="center"/>
            <w:hideMark/>
          </w:tcPr>
          <w:p w14:paraId="19D73E21" w14:textId="77777777" w:rsidR="00027767" w:rsidRPr="00056731" w:rsidRDefault="00027767" w:rsidP="0080112A">
            <w:r w:rsidRPr="00056731">
              <w:t>No</w:t>
            </w:r>
          </w:p>
        </w:tc>
        <w:tc>
          <w:tcPr>
            <w:tcW w:w="3719" w:type="dxa"/>
          </w:tcPr>
          <w:p w14:paraId="59319100" w14:textId="77777777" w:rsidR="00027767" w:rsidRPr="00056731" w:rsidRDefault="00027767" w:rsidP="0080112A">
            <w:r w:rsidRPr="00056731">
              <w:t xml:space="preserve">Over 99% accuracy*, verified through rigorous testing methodologies. Trusted globally to detect AI across 30+ languages and leading LLMs like ChatGPT, Gemini, </w:t>
            </w:r>
            <w:proofErr w:type="spellStart"/>
            <w:r w:rsidRPr="00056731">
              <w:t>DeepSeek</w:t>
            </w:r>
            <w:proofErr w:type="spellEnd"/>
            <w:r w:rsidRPr="00056731">
              <w:t>, and Claude.</w:t>
            </w:r>
          </w:p>
          <w:p w14:paraId="03F51AA4" w14:textId="12139B5D" w:rsidR="00027767" w:rsidRPr="00056731" w:rsidRDefault="00027767" w:rsidP="0080112A">
            <w:r w:rsidRPr="00056731">
              <w:lastRenderedPageBreak/>
              <w:t>*Accuracy rating is based on internal testing of the English language datasets.</w:t>
            </w:r>
          </w:p>
        </w:tc>
      </w:tr>
      <w:tr w:rsidR="00537E03" w:rsidRPr="00056731" w14:paraId="01E57AAB" w14:textId="77777777" w:rsidTr="004F220A">
        <w:trPr>
          <w:tblCellSpacing w:w="15" w:type="dxa"/>
        </w:trPr>
        <w:tc>
          <w:tcPr>
            <w:tcW w:w="1357" w:type="dxa"/>
            <w:vAlign w:val="center"/>
            <w:hideMark/>
          </w:tcPr>
          <w:p w14:paraId="289CDCF7" w14:textId="77777777" w:rsidR="00027767" w:rsidRPr="00056731" w:rsidRDefault="00027767" w:rsidP="0080112A">
            <w:proofErr w:type="spellStart"/>
            <w:r w:rsidRPr="00056731">
              <w:lastRenderedPageBreak/>
              <w:t>HumanizeAI</w:t>
            </w:r>
            <w:proofErr w:type="spellEnd"/>
          </w:p>
        </w:tc>
        <w:tc>
          <w:tcPr>
            <w:tcW w:w="2904" w:type="dxa"/>
            <w:vAlign w:val="center"/>
            <w:hideMark/>
          </w:tcPr>
          <w:p w14:paraId="24D5A5C1" w14:textId="77777777" w:rsidR="00027767" w:rsidRPr="00056731" w:rsidRDefault="00027767" w:rsidP="0080112A">
            <w:hyperlink r:id="rId19" w:history="1">
              <w:r w:rsidRPr="00056731">
                <w:rPr>
                  <w:rStyle w:val="Hyperlink"/>
                </w:rPr>
                <w:t>https://www.humanizeai.pro/</w:t>
              </w:r>
            </w:hyperlink>
          </w:p>
        </w:tc>
        <w:tc>
          <w:tcPr>
            <w:tcW w:w="1230" w:type="dxa"/>
            <w:gridSpan w:val="2"/>
            <w:vAlign w:val="center"/>
            <w:hideMark/>
          </w:tcPr>
          <w:p w14:paraId="3344B588" w14:textId="77777777" w:rsidR="00027767" w:rsidRPr="00056731" w:rsidRDefault="00027767" w:rsidP="0080112A">
            <w:r w:rsidRPr="00056731">
              <w:t>Yes</w:t>
            </w:r>
          </w:p>
        </w:tc>
        <w:tc>
          <w:tcPr>
            <w:tcW w:w="3719" w:type="dxa"/>
          </w:tcPr>
          <w:p w14:paraId="7D712CD1" w14:textId="77777777" w:rsidR="00027767" w:rsidRPr="00056731" w:rsidRDefault="00506800" w:rsidP="0080112A">
            <w:r w:rsidRPr="00056731">
              <w:t>Humanize AI stands out as the leading, cost-free online platform designed for transforming AI-generated text into human-like content</w:t>
            </w:r>
          </w:p>
          <w:p w14:paraId="73B9176C" w14:textId="5ABF1E99" w:rsidR="00506800" w:rsidRPr="00056731" w:rsidRDefault="00537E03" w:rsidP="0080112A">
            <w:r w:rsidRPr="00056731">
              <w:rPr>
                <w:b/>
                <w:bCs/>
              </w:rPr>
              <w:t>Changed</w:t>
            </w:r>
            <w:r w:rsidRPr="00056731">
              <w:t xml:space="preserve"> “Effortlessly transform AI-generated text into human-like content with </w:t>
            </w:r>
            <w:proofErr w:type="spellStart"/>
            <w:r w:rsidRPr="00056731">
              <w:t>BypassGPT</w:t>
            </w:r>
            <w:proofErr w:type="spellEnd"/>
            <w:r w:rsidRPr="00056731">
              <w:t xml:space="preserve"> free online.” </w:t>
            </w:r>
            <w:r w:rsidRPr="00056731">
              <w:rPr>
                <w:b/>
                <w:bCs/>
              </w:rPr>
              <w:t>To</w:t>
            </w:r>
            <w:r w:rsidRPr="00056731">
              <w:t xml:space="preserve"> “Seamlessly convert AI-generated text into human-like content using </w:t>
            </w:r>
            <w:proofErr w:type="spellStart"/>
            <w:r w:rsidRPr="00056731">
              <w:t>BypassGPT</w:t>
            </w:r>
            <w:proofErr w:type="spellEnd"/>
            <w:r w:rsidRPr="00056731">
              <w:t xml:space="preserve"> free online.”</w:t>
            </w:r>
          </w:p>
        </w:tc>
      </w:tr>
      <w:tr w:rsidR="00537E03" w:rsidRPr="00056731" w14:paraId="2C260B58" w14:textId="77777777" w:rsidTr="004F220A">
        <w:trPr>
          <w:tblCellSpacing w:w="15" w:type="dxa"/>
        </w:trPr>
        <w:tc>
          <w:tcPr>
            <w:tcW w:w="1357" w:type="dxa"/>
            <w:vAlign w:val="center"/>
            <w:hideMark/>
          </w:tcPr>
          <w:p w14:paraId="5B9F9BA1" w14:textId="77777777" w:rsidR="00027767" w:rsidRPr="00056731" w:rsidRDefault="00027767" w:rsidP="0080112A">
            <w:proofErr w:type="spellStart"/>
            <w:r w:rsidRPr="00056731">
              <w:t>BypassGPT</w:t>
            </w:r>
            <w:proofErr w:type="spellEnd"/>
          </w:p>
        </w:tc>
        <w:tc>
          <w:tcPr>
            <w:tcW w:w="2904" w:type="dxa"/>
            <w:vAlign w:val="center"/>
            <w:hideMark/>
          </w:tcPr>
          <w:p w14:paraId="15226176" w14:textId="77777777" w:rsidR="00027767" w:rsidRPr="00056731" w:rsidRDefault="00027767" w:rsidP="0080112A">
            <w:hyperlink r:id="rId20" w:history="1">
              <w:r w:rsidRPr="00056731">
                <w:rPr>
                  <w:rStyle w:val="Hyperlink"/>
                </w:rPr>
                <w:t>https://bypassgpt.co/</w:t>
              </w:r>
            </w:hyperlink>
          </w:p>
        </w:tc>
        <w:tc>
          <w:tcPr>
            <w:tcW w:w="1230" w:type="dxa"/>
            <w:gridSpan w:val="2"/>
            <w:vAlign w:val="center"/>
            <w:hideMark/>
          </w:tcPr>
          <w:p w14:paraId="63019A8C" w14:textId="4B6A4D59" w:rsidR="00027767" w:rsidRPr="00056731" w:rsidRDefault="00027767" w:rsidP="0080112A">
            <w:r w:rsidRPr="00056731">
              <w:t>Yes</w:t>
            </w:r>
            <w:r w:rsidR="00506800" w:rsidRPr="00056731">
              <w:t xml:space="preserve"> - limited to 200 chr</w:t>
            </w:r>
          </w:p>
        </w:tc>
        <w:tc>
          <w:tcPr>
            <w:tcW w:w="3719" w:type="dxa"/>
          </w:tcPr>
          <w:p w14:paraId="72FA53B6" w14:textId="40D0A830" w:rsidR="00027767" w:rsidRPr="00056731" w:rsidRDefault="00506800" w:rsidP="0080112A">
            <w:r w:rsidRPr="00056731">
              <w:t xml:space="preserve">Effortlessly transform AI-generated text into human-like content with </w:t>
            </w:r>
            <w:proofErr w:type="spellStart"/>
            <w:r w:rsidRPr="00056731">
              <w:t>BypassGPT</w:t>
            </w:r>
            <w:proofErr w:type="spellEnd"/>
            <w:r w:rsidRPr="00056731">
              <w:t xml:space="preserve"> free online. Bypass AI detection systems like </w:t>
            </w:r>
            <w:proofErr w:type="spellStart"/>
            <w:r w:rsidRPr="00056731">
              <w:t>GPTZero</w:t>
            </w:r>
            <w:proofErr w:type="spellEnd"/>
            <w:r w:rsidRPr="00056731">
              <w:t xml:space="preserve"> and </w:t>
            </w:r>
            <w:proofErr w:type="spellStart"/>
            <w:r w:rsidRPr="00056731">
              <w:t>ZeroGPT</w:t>
            </w:r>
            <w:proofErr w:type="spellEnd"/>
            <w:r w:rsidRPr="00056731">
              <w:t xml:space="preserve"> to ensure your content remains undetectable.</w:t>
            </w:r>
          </w:p>
        </w:tc>
      </w:tr>
      <w:tr w:rsidR="00820EED" w:rsidRPr="00056731" w14:paraId="5847B50C" w14:textId="77777777" w:rsidTr="004F220A">
        <w:trPr>
          <w:tblCellSpacing w:w="15" w:type="dxa"/>
        </w:trPr>
        <w:tc>
          <w:tcPr>
            <w:tcW w:w="1357" w:type="dxa"/>
            <w:vAlign w:val="center"/>
          </w:tcPr>
          <w:p w14:paraId="7AA6043C" w14:textId="2D4DC78C" w:rsidR="00820EED" w:rsidRPr="00056731" w:rsidRDefault="00820EED" w:rsidP="0080112A">
            <w:proofErr w:type="spellStart"/>
            <w:r w:rsidRPr="00056731">
              <w:t>WinstonAI</w:t>
            </w:r>
            <w:proofErr w:type="spellEnd"/>
          </w:p>
        </w:tc>
        <w:tc>
          <w:tcPr>
            <w:tcW w:w="2904" w:type="dxa"/>
            <w:vAlign w:val="center"/>
          </w:tcPr>
          <w:p w14:paraId="4DFD58BF" w14:textId="470122A0" w:rsidR="00820EED" w:rsidRPr="00056731" w:rsidRDefault="00DA150A" w:rsidP="0080112A">
            <w:hyperlink r:id="rId21" w:history="1">
              <w:r w:rsidRPr="00056731">
                <w:rPr>
                  <w:rStyle w:val="Hyperlink"/>
                </w:rPr>
                <w:t>https://gowinston.ai/</w:t>
              </w:r>
            </w:hyperlink>
          </w:p>
        </w:tc>
        <w:tc>
          <w:tcPr>
            <w:tcW w:w="1230" w:type="dxa"/>
            <w:gridSpan w:val="2"/>
            <w:vAlign w:val="center"/>
          </w:tcPr>
          <w:p w14:paraId="0B428768" w14:textId="20792260" w:rsidR="00820EED" w:rsidRPr="00056731" w:rsidRDefault="00DA150A" w:rsidP="0080112A">
            <w:r w:rsidRPr="00056731">
              <w:t xml:space="preserve">No – free trial with </w:t>
            </w:r>
            <w:proofErr w:type="gramStart"/>
            <w:r w:rsidRPr="00056731">
              <w:t>2000 word</w:t>
            </w:r>
            <w:proofErr w:type="gramEnd"/>
            <w:r w:rsidRPr="00056731">
              <w:t xml:space="preserve"> limit</w:t>
            </w:r>
          </w:p>
        </w:tc>
        <w:tc>
          <w:tcPr>
            <w:tcW w:w="3719" w:type="dxa"/>
          </w:tcPr>
          <w:p w14:paraId="12516977" w14:textId="7942D82B" w:rsidR="00820EED" w:rsidRPr="00056731" w:rsidRDefault="00DA150A" w:rsidP="0080112A">
            <w:r w:rsidRPr="00056731">
              <w:t xml:space="preserve">Claims a 99.98% accuracy rate. “Detects all bypassing strategies, including paraphrasing content with tools such as </w:t>
            </w:r>
            <w:proofErr w:type="spellStart"/>
            <w:r w:rsidRPr="00056731">
              <w:t>Quillbot</w:t>
            </w:r>
            <w:proofErr w:type="spellEnd"/>
            <w:r w:rsidRPr="00056731">
              <w:t>, or even AI content humanizers.”</w:t>
            </w:r>
          </w:p>
        </w:tc>
      </w:tr>
      <w:tr w:rsidR="00DA150A" w:rsidRPr="00056731" w14:paraId="5C4FCEAE" w14:textId="77777777" w:rsidTr="004F220A">
        <w:trPr>
          <w:tblCellSpacing w:w="15" w:type="dxa"/>
        </w:trPr>
        <w:tc>
          <w:tcPr>
            <w:tcW w:w="1357" w:type="dxa"/>
            <w:vAlign w:val="center"/>
          </w:tcPr>
          <w:p w14:paraId="3DE800AF" w14:textId="023EE532" w:rsidR="00DA150A" w:rsidRPr="00056731" w:rsidRDefault="00DA150A" w:rsidP="0080112A">
            <w:proofErr w:type="spellStart"/>
            <w:r w:rsidRPr="00056731">
              <w:t>WriteWell</w:t>
            </w:r>
            <w:proofErr w:type="spellEnd"/>
          </w:p>
        </w:tc>
        <w:tc>
          <w:tcPr>
            <w:tcW w:w="2904" w:type="dxa"/>
            <w:vAlign w:val="center"/>
          </w:tcPr>
          <w:p w14:paraId="086F0E3F" w14:textId="7860767E" w:rsidR="00DA150A" w:rsidRPr="00056731" w:rsidRDefault="00DA150A" w:rsidP="0080112A">
            <w:r w:rsidRPr="00056731">
              <w:t>https://brandwell.ai/</w:t>
            </w:r>
          </w:p>
        </w:tc>
        <w:tc>
          <w:tcPr>
            <w:tcW w:w="4979" w:type="dxa"/>
            <w:gridSpan w:val="3"/>
            <w:vAlign w:val="center"/>
          </w:tcPr>
          <w:p w14:paraId="4B7B82A5" w14:textId="27201417" w:rsidR="00DA150A" w:rsidRPr="00056731" w:rsidRDefault="00DA150A" w:rsidP="0080112A">
            <w:r w:rsidRPr="00056731">
              <w:t xml:space="preserve">Yes – says </w:t>
            </w:r>
            <w:proofErr w:type="gramStart"/>
            <w:r w:rsidRPr="00056731">
              <w:t>2500 word</w:t>
            </w:r>
            <w:proofErr w:type="gramEnd"/>
            <w:r w:rsidRPr="00056731">
              <w:t xml:space="preserve"> limit but used only first 356 words. Published this article </w:t>
            </w:r>
            <w:hyperlink r:id="rId22" w:history="1">
              <w:r w:rsidR="001162C0" w:rsidRPr="00056731">
                <w:rPr>
                  <w:rStyle w:val="Hyperlink"/>
                </w:rPr>
                <w:t>https://brandwell.ai/blog/undetectable-ai-content/</w:t>
              </w:r>
            </w:hyperlink>
            <w:r w:rsidR="001162C0" w:rsidRPr="00056731">
              <w:t xml:space="preserve"> on how to create fully human undetectable content even with AI.</w:t>
            </w:r>
          </w:p>
        </w:tc>
      </w:tr>
      <w:tr w:rsidR="001162C0" w:rsidRPr="00056731" w14:paraId="20DE14AA" w14:textId="77777777" w:rsidTr="004F220A">
        <w:trPr>
          <w:tblCellSpacing w:w="15" w:type="dxa"/>
        </w:trPr>
        <w:tc>
          <w:tcPr>
            <w:tcW w:w="1357" w:type="dxa"/>
            <w:vAlign w:val="center"/>
          </w:tcPr>
          <w:p w14:paraId="375E0774" w14:textId="33529328" w:rsidR="001162C0" w:rsidRPr="00056731" w:rsidRDefault="001162C0" w:rsidP="0080112A">
            <w:proofErr w:type="spellStart"/>
            <w:r w:rsidRPr="00056731">
              <w:t>OriginalityAI</w:t>
            </w:r>
            <w:proofErr w:type="spellEnd"/>
          </w:p>
        </w:tc>
        <w:tc>
          <w:tcPr>
            <w:tcW w:w="2904" w:type="dxa"/>
            <w:vAlign w:val="center"/>
          </w:tcPr>
          <w:p w14:paraId="2D50BAD8" w14:textId="21FD9E68" w:rsidR="001162C0" w:rsidRPr="00056731" w:rsidRDefault="001162C0" w:rsidP="0080112A">
            <w:hyperlink r:id="rId23" w:history="1">
              <w:r w:rsidRPr="00056731">
                <w:rPr>
                  <w:rStyle w:val="Hyperlink"/>
                </w:rPr>
                <w:t>https://originality.ai/</w:t>
              </w:r>
            </w:hyperlink>
          </w:p>
        </w:tc>
        <w:tc>
          <w:tcPr>
            <w:tcW w:w="1190" w:type="dxa"/>
            <w:vAlign w:val="center"/>
          </w:tcPr>
          <w:p w14:paraId="0CF12F61" w14:textId="04E5AFCC" w:rsidR="001162C0" w:rsidRPr="00056731" w:rsidRDefault="001162C0" w:rsidP="0080112A">
            <w:r w:rsidRPr="00056731">
              <w:t>No</w:t>
            </w:r>
          </w:p>
        </w:tc>
        <w:tc>
          <w:tcPr>
            <w:tcW w:w="3759" w:type="dxa"/>
            <w:gridSpan w:val="2"/>
            <w:vAlign w:val="center"/>
          </w:tcPr>
          <w:p w14:paraId="0D1CB1CF" w14:textId="54EBBECF" w:rsidR="001162C0" w:rsidRPr="00056731" w:rsidRDefault="001162C0" w:rsidP="0080112A">
            <w:r w:rsidRPr="00056731">
              <w:t>We are 80% confident that the text scanned is Original (Human written), NOT to be interpreted as 80% of the text produced is Original (Human written).</w:t>
            </w:r>
          </w:p>
        </w:tc>
      </w:tr>
      <w:tr w:rsidR="001162C0" w:rsidRPr="00056731" w14:paraId="1C39FFEC" w14:textId="77777777" w:rsidTr="004F220A">
        <w:trPr>
          <w:tblCellSpacing w:w="15" w:type="dxa"/>
        </w:trPr>
        <w:tc>
          <w:tcPr>
            <w:tcW w:w="1357" w:type="dxa"/>
            <w:vAlign w:val="center"/>
          </w:tcPr>
          <w:p w14:paraId="715CD450" w14:textId="0768EFDC" w:rsidR="001162C0" w:rsidRPr="00056731" w:rsidRDefault="001162C0" w:rsidP="0080112A">
            <w:proofErr w:type="spellStart"/>
            <w:r w:rsidRPr="00056731">
              <w:t>Writefull</w:t>
            </w:r>
            <w:proofErr w:type="spellEnd"/>
          </w:p>
        </w:tc>
        <w:tc>
          <w:tcPr>
            <w:tcW w:w="2904" w:type="dxa"/>
            <w:vAlign w:val="center"/>
          </w:tcPr>
          <w:p w14:paraId="114A0670" w14:textId="70955902" w:rsidR="00867C30" w:rsidRPr="00056731" w:rsidRDefault="00867C30" w:rsidP="0080112A">
            <w:hyperlink r:id="rId24" w:history="1">
              <w:r w:rsidRPr="00056731">
                <w:rPr>
                  <w:rStyle w:val="Hyperlink"/>
                </w:rPr>
                <w:t>https://x.writefull.com/gpt-detector</w:t>
              </w:r>
            </w:hyperlink>
          </w:p>
        </w:tc>
        <w:tc>
          <w:tcPr>
            <w:tcW w:w="1190" w:type="dxa"/>
            <w:vAlign w:val="center"/>
          </w:tcPr>
          <w:p w14:paraId="5FE5B673" w14:textId="0D490886" w:rsidR="001162C0" w:rsidRPr="00056731" w:rsidRDefault="00327D57" w:rsidP="0080112A">
            <w:r w:rsidRPr="00056731">
              <w:t>Word Plugin</w:t>
            </w:r>
          </w:p>
        </w:tc>
        <w:tc>
          <w:tcPr>
            <w:tcW w:w="3759" w:type="dxa"/>
            <w:gridSpan w:val="2"/>
            <w:vAlign w:val="center"/>
          </w:tcPr>
          <w:p w14:paraId="0A9549B9" w14:textId="29F12D6E" w:rsidR="001162C0" w:rsidRPr="00056731" w:rsidRDefault="00327D57" w:rsidP="0080112A">
            <w:r w:rsidRPr="00056731">
              <w:t xml:space="preserve">The word plugin will </w:t>
            </w:r>
            <w:r w:rsidR="004F220A" w:rsidRPr="00056731">
              <w:t xml:space="preserve">offer to </w:t>
            </w:r>
            <w:r w:rsidRPr="00056731">
              <w:t>rewrite your text for you, making suggestions.</w:t>
            </w:r>
            <w:r w:rsidR="004F220A" w:rsidRPr="00056731">
              <w:t xml:space="preserve"> (free version is limited)</w:t>
            </w:r>
          </w:p>
        </w:tc>
      </w:tr>
    </w:tbl>
    <w:p w14:paraId="4ED682C2" w14:textId="77777777" w:rsidR="006E7EBA" w:rsidRPr="00056731" w:rsidRDefault="006E7EBA" w:rsidP="0089581E">
      <w:pPr>
        <w:pStyle w:val="Heading2"/>
        <w:rPr>
          <w:rFonts w:ascii="Times New Roman" w:hAnsi="Times New Roman" w:cs="Times New Roman"/>
          <w:color w:val="auto"/>
          <w:sz w:val="24"/>
          <w:szCs w:val="24"/>
        </w:rPr>
      </w:pPr>
      <w:bookmarkStart w:id="18" w:name="Alternate_Solutions"/>
      <w:bookmarkStart w:id="19" w:name="_Toc213321064"/>
      <w:bookmarkStart w:id="20" w:name="_Toc213321358"/>
      <w:bookmarkStart w:id="21" w:name="_Toc213529653"/>
      <w:bookmarkEnd w:id="18"/>
    </w:p>
    <w:p w14:paraId="769EEDA0" w14:textId="77777777" w:rsidR="006E7EBA" w:rsidRPr="00056731" w:rsidRDefault="006E7EBA">
      <w:pPr>
        <w:spacing w:after="160" w:line="278" w:lineRule="auto"/>
        <w:rPr>
          <w:rFonts w:eastAsiaTheme="majorEastAsia"/>
        </w:rPr>
      </w:pPr>
      <w:r w:rsidRPr="00056731">
        <w:br w:type="page"/>
      </w:r>
    </w:p>
    <w:p w14:paraId="17C2EC96" w14:textId="511696B4" w:rsidR="0089581E" w:rsidRPr="00056731" w:rsidRDefault="0089581E" w:rsidP="0089581E">
      <w:pPr>
        <w:pStyle w:val="Heading2"/>
        <w:rPr>
          <w:rFonts w:ascii="Times New Roman" w:hAnsi="Times New Roman" w:cs="Times New Roman"/>
          <w:color w:val="auto"/>
          <w:sz w:val="24"/>
          <w:szCs w:val="24"/>
        </w:rPr>
      </w:pPr>
      <w:r w:rsidRPr="00056731">
        <w:rPr>
          <w:rFonts w:ascii="Times New Roman" w:hAnsi="Times New Roman" w:cs="Times New Roman"/>
          <w:color w:val="auto"/>
          <w:sz w:val="24"/>
          <w:szCs w:val="24"/>
        </w:rPr>
        <w:lastRenderedPageBreak/>
        <w:t>Appendix V – Alternate Solutions</w:t>
      </w:r>
      <w:bookmarkEnd w:id="19"/>
      <w:bookmarkEnd w:id="20"/>
      <w:bookmarkEnd w:id="21"/>
    </w:p>
    <w:p w14:paraId="2BFAEF24" w14:textId="77777777" w:rsidR="0089581E" w:rsidRPr="00056731" w:rsidRDefault="0089581E" w:rsidP="0089581E">
      <w:pPr>
        <w:spacing w:after="160" w:line="278" w:lineRule="auto"/>
        <w:ind w:left="360"/>
      </w:pPr>
    </w:p>
    <w:p w14:paraId="54B4F7D7" w14:textId="77777777" w:rsidR="0089581E" w:rsidRPr="00056731" w:rsidRDefault="0089581E" w:rsidP="0089581E">
      <w:pPr>
        <w:spacing w:after="160" w:line="278" w:lineRule="auto"/>
        <w:ind w:left="360"/>
      </w:pPr>
      <w:r w:rsidRPr="00056731">
        <w:t>Technical Solutions</w:t>
      </w:r>
    </w:p>
    <w:p w14:paraId="3D94E30C" w14:textId="77777777" w:rsidR="0089581E" w:rsidRPr="00056731" w:rsidRDefault="0089581E" w:rsidP="0089581E">
      <w:pPr>
        <w:pStyle w:val="ListParagraph"/>
        <w:numPr>
          <w:ilvl w:val="0"/>
          <w:numId w:val="4"/>
        </w:numPr>
        <w:spacing w:after="160" w:line="278" w:lineRule="auto"/>
      </w:pPr>
      <w:r w:rsidRPr="00056731">
        <w:t xml:space="preserve">There is a need to develop a method for identifying AI-generated texts while minimizing the likelihood of false positives among ESL students. According to Jiang study </w:t>
      </w:r>
      <w:r w:rsidRPr="00056731">
        <w:rPr>
          <w:noProof/>
        </w:rPr>
        <w:t>(</w:t>
      </w:r>
      <w:r w:rsidRPr="00056731">
        <w:rPr>
          <w:i/>
        </w:rPr>
        <w:t>Pangram Labs AI Detection</w:t>
      </w:r>
      <w:r w:rsidRPr="00056731">
        <w:rPr>
          <w:noProof/>
        </w:rPr>
        <w:t>)</w:t>
      </w:r>
      <w:r w:rsidRPr="00056731">
        <w:t>, “research investigating these detectors’ [AI-detectors] fairness and potential bias is relatively rare</w:t>
      </w:r>
      <w:proofErr w:type="gramStart"/>
      <w:r w:rsidRPr="00056731">
        <w:t>…”</w:t>
      </w:r>
      <w:r w:rsidRPr="00056731">
        <w:rPr>
          <w:noProof/>
        </w:rPr>
        <w:t>(</w:t>
      </w:r>
      <w:proofErr w:type="gramEnd"/>
      <w:r w:rsidRPr="00056731">
        <w:t>Jiang et al., 2024</w:t>
      </w:r>
      <w:r w:rsidRPr="00056731">
        <w:rPr>
          <w:noProof/>
        </w:rPr>
        <w:t>)</w:t>
      </w:r>
      <w:r w:rsidRPr="00056731">
        <w:t xml:space="preserve">. </w:t>
      </w:r>
    </w:p>
    <w:p w14:paraId="13D72B70" w14:textId="77777777" w:rsidR="0089581E" w:rsidRPr="00056731" w:rsidRDefault="0089581E" w:rsidP="0089581E">
      <w:pPr>
        <w:spacing w:after="160" w:line="278" w:lineRule="auto"/>
        <w:ind w:left="1080" w:firstLine="360"/>
      </w:pPr>
      <w:r w:rsidRPr="00056731">
        <w:t>Cost: The Pangram solution costs $5.00/student/year.</w:t>
      </w:r>
    </w:p>
    <w:p w14:paraId="40AA26A1" w14:textId="77777777" w:rsidR="0089581E" w:rsidRPr="00056731" w:rsidRDefault="0089581E" w:rsidP="0089581E">
      <w:pPr>
        <w:pStyle w:val="ListParagraph"/>
        <w:numPr>
          <w:ilvl w:val="0"/>
          <w:numId w:val="4"/>
        </w:numPr>
        <w:spacing w:after="160" w:line="278" w:lineRule="auto"/>
      </w:pPr>
      <w:proofErr w:type="spellStart"/>
      <w:r w:rsidRPr="00056731">
        <w:t>GPTZero</w:t>
      </w:r>
      <w:proofErr w:type="spellEnd"/>
      <w:r w:rsidRPr="00056731">
        <w:t xml:space="preserve"> also claims to have developed a technical solution to the problem </w:t>
      </w:r>
      <w:r w:rsidRPr="00056731">
        <w:rPr>
          <w:noProof/>
        </w:rPr>
        <w:t>(</w:t>
      </w:r>
      <w:r w:rsidRPr="00056731">
        <w:t>Tian, 2023</w:t>
      </w:r>
      <w:r w:rsidRPr="00056731">
        <w:rPr>
          <w:noProof/>
        </w:rPr>
        <w:t>)</w:t>
      </w:r>
      <w:r w:rsidRPr="00056731">
        <w:t xml:space="preserve"> and even reran the Stanford study’s algorithm on its new product, with a much better result. </w:t>
      </w:r>
    </w:p>
    <w:p w14:paraId="5A98B824" w14:textId="77777777" w:rsidR="0089581E" w:rsidRPr="00056731" w:rsidRDefault="0089581E" w:rsidP="0089581E">
      <w:pPr>
        <w:spacing w:after="160" w:line="278" w:lineRule="auto"/>
        <w:ind w:left="1080" w:firstLine="360"/>
      </w:pPr>
      <w:r w:rsidRPr="00056731">
        <w:t>Cost: Educators can receive this product for free for life.</w:t>
      </w:r>
    </w:p>
    <w:p w14:paraId="2FDD2C20" w14:textId="77777777" w:rsidR="0089581E" w:rsidRPr="00056731" w:rsidRDefault="0089581E" w:rsidP="0089581E">
      <w:pPr>
        <w:spacing w:after="160" w:line="278" w:lineRule="auto"/>
        <w:ind w:left="360"/>
      </w:pPr>
      <w:r w:rsidRPr="00056731">
        <w:t>Assignment</w:t>
      </w:r>
      <w:r w:rsidRPr="00056731">
        <w:noBreakHyphen/>
        <w:t>design toolkits that are already published and used</w:t>
      </w:r>
    </w:p>
    <w:p w14:paraId="52F28271" w14:textId="77777777" w:rsidR="0089581E" w:rsidRPr="00056731" w:rsidRDefault="0089581E" w:rsidP="0089581E">
      <w:pPr>
        <w:pStyle w:val="ListParagraph"/>
        <w:numPr>
          <w:ilvl w:val="0"/>
          <w:numId w:val="5"/>
        </w:numPr>
        <w:spacing w:after="160" w:line="278" w:lineRule="auto"/>
      </w:pPr>
      <w:r w:rsidRPr="00056731">
        <w:t>MIT Sloan’s “</w:t>
      </w:r>
      <w:hyperlink r:id="rId25" w:history="1">
        <w:r w:rsidRPr="00056731">
          <w:rPr>
            <w:rStyle w:val="Hyperlink"/>
          </w:rPr>
          <w:t>Designing AI-Resistant Assignments</w:t>
        </w:r>
      </w:hyperlink>
      <w:r w:rsidRPr="00056731">
        <w:t>” ("AI Detectors Don't Work. Here's What to Do Instead.", 2024) – This offers templates for prompts that require personal reflection, local data, or multiple drafts – making pure AI generation unfeasible.</w:t>
      </w:r>
    </w:p>
    <w:p w14:paraId="3C831972" w14:textId="77777777" w:rsidR="0089581E" w:rsidRPr="00056731" w:rsidRDefault="0089581E" w:rsidP="0089581E">
      <w:pPr>
        <w:pStyle w:val="ListParagraph"/>
        <w:numPr>
          <w:ilvl w:val="0"/>
          <w:numId w:val="5"/>
        </w:numPr>
        <w:spacing w:after="160" w:line="278" w:lineRule="auto"/>
        <w:rPr>
          <w:noProof/>
        </w:rPr>
      </w:pPr>
      <w:r w:rsidRPr="00056731">
        <w:rPr>
          <w:rFonts w:eastAsiaTheme="minorHAnsi"/>
        </w:rPr>
        <w:t>Carnegie Mellon “</w:t>
      </w:r>
      <w:hyperlink r:id="rId26" w:history="1">
        <w:r w:rsidRPr="00056731">
          <w:rPr>
            <w:rStyle w:val="Hyperlink"/>
            <w:rFonts w:eastAsiaTheme="majorEastAsia"/>
          </w:rPr>
          <w:t>Generative AI FAQ for Instructors</w:t>
        </w:r>
      </w:hyperlink>
      <w:r w:rsidRPr="00056731">
        <w:rPr>
          <w:rFonts w:eastAsiaTheme="minorHAnsi"/>
        </w:rPr>
        <w:t>”</w:t>
      </w:r>
      <w:r w:rsidRPr="00056731">
        <w:t> </w:t>
      </w:r>
      <w:r w:rsidRPr="00056731">
        <w:rPr>
          <w:noProof/>
        </w:rPr>
        <w:t>(</w:t>
      </w:r>
      <w:r w:rsidRPr="00056731">
        <w:t>University, 2024</w:t>
      </w:r>
      <w:r w:rsidRPr="00056731">
        <w:rPr>
          <w:noProof/>
        </w:rPr>
        <w:t>)</w:t>
      </w:r>
      <w:r w:rsidRPr="00056731">
        <w:t xml:space="preserve"> - </w:t>
      </w:r>
      <w:r w:rsidRPr="00056731">
        <w:rPr>
          <w:noProof/>
        </w:rPr>
        <w:t>Provides a decision tree on when to use a detector, when to rely on draft histories, and how to communicate expectations to students.</w:t>
      </w:r>
    </w:p>
    <w:p w14:paraId="0C73EF94" w14:textId="77777777" w:rsidR="0089581E" w:rsidRPr="00056731" w:rsidRDefault="0089581E" w:rsidP="0089581E">
      <w:pPr>
        <w:spacing w:after="160" w:line="278" w:lineRule="auto"/>
        <w:rPr>
          <w:noProof/>
        </w:rPr>
      </w:pPr>
      <w:r w:rsidRPr="00056731">
        <w:rPr>
          <w:noProof/>
        </w:rPr>
        <w:br w:type="page"/>
      </w:r>
    </w:p>
    <w:p w14:paraId="2237CF44" w14:textId="6AA04E28" w:rsidR="007224D1" w:rsidRPr="00056731" w:rsidRDefault="00616875" w:rsidP="007224D1">
      <w:pPr>
        <w:pStyle w:val="Heading2"/>
        <w:rPr>
          <w:rFonts w:ascii="Times New Roman" w:hAnsi="Times New Roman" w:cs="Times New Roman"/>
          <w:color w:val="auto"/>
          <w:sz w:val="24"/>
          <w:szCs w:val="24"/>
        </w:rPr>
      </w:pPr>
      <w:bookmarkStart w:id="22" w:name="_Toc213321065"/>
      <w:bookmarkStart w:id="23" w:name="_Toc213321359"/>
      <w:bookmarkStart w:id="24" w:name="_Toc213529654"/>
      <w:r w:rsidRPr="00056731">
        <w:rPr>
          <w:rFonts w:ascii="Times New Roman" w:hAnsi="Times New Roman" w:cs="Times New Roman"/>
          <w:color w:val="auto"/>
          <w:sz w:val="24"/>
          <w:szCs w:val="24"/>
        </w:rPr>
        <w:lastRenderedPageBreak/>
        <w:t>Appendix V</w:t>
      </w:r>
      <w:r w:rsidR="00766804" w:rsidRPr="00056731">
        <w:rPr>
          <w:rFonts w:ascii="Times New Roman" w:hAnsi="Times New Roman" w:cs="Times New Roman"/>
          <w:color w:val="auto"/>
          <w:sz w:val="24"/>
          <w:szCs w:val="24"/>
        </w:rPr>
        <w:t>I</w:t>
      </w:r>
      <w:r w:rsidRPr="00056731">
        <w:rPr>
          <w:rFonts w:ascii="Times New Roman" w:hAnsi="Times New Roman" w:cs="Times New Roman"/>
          <w:color w:val="auto"/>
          <w:sz w:val="24"/>
          <w:szCs w:val="24"/>
        </w:rPr>
        <w:t xml:space="preserve"> - Policy Approaches</w:t>
      </w:r>
      <w:bookmarkEnd w:id="22"/>
      <w:bookmarkEnd w:id="23"/>
      <w:bookmarkEnd w:id="24"/>
    </w:p>
    <w:p w14:paraId="42C1DC93" w14:textId="5E773B90" w:rsidR="007224D1" w:rsidRPr="00056731" w:rsidRDefault="007224D1" w:rsidP="007224D1">
      <w:pPr>
        <w:jc w:val="center"/>
        <w:rPr>
          <w:b/>
          <w:bCs/>
          <w:u w:val="single"/>
        </w:rPr>
      </w:pPr>
      <w:r w:rsidRPr="00056731">
        <w:rPr>
          <w:b/>
          <w:bCs/>
          <w:u w:val="single"/>
        </w:rPr>
        <w:t>Summary Table: Policy Approaches</w:t>
      </w:r>
    </w:p>
    <w:tbl>
      <w:tblPr>
        <w:tblW w:w="0" w:type="auto"/>
        <w:jc w:val="center"/>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645"/>
        <w:gridCol w:w="6051"/>
      </w:tblGrid>
      <w:tr w:rsidR="007224D1" w:rsidRPr="00056731" w14:paraId="65C592B3" w14:textId="77777777" w:rsidTr="007224D1">
        <w:trPr>
          <w:trHeight w:val="100"/>
          <w:tblHeader/>
          <w:tblCellSpacing w:w="15" w:type="dxa"/>
          <w:jc w:val="center"/>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C7F2646" w14:textId="77777777" w:rsidR="007224D1" w:rsidRPr="00056731" w:rsidRDefault="007224D1" w:rsidP="007224D1">
            <w:pPr>
              <w:rPr>
                <w:b/>
                <w:bCs/>
              </w:rPr>
            </w:pPr>
            <w:r w:rsidRPr="00056731">
              <w:rPr>
                <w:b/>
                <w:bCs/>
              </w:rPr>
              <w:t>Policy Issue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4EC3BF9" w14:textId="77777777" w:rsidR="007224D1" w:rsidRPr="00056731" w:rsidRDefault="007224D1" w:rsidP="007224D1">
            <w:pPr>
              <w:rPr>
                <w:b/>
                <w:bCs/>
              </w:rPr>
            </w:pPr>
            <w:r w:rsidRPr="00056731">
              <w:rPr>
                <w:b/>
                <w:bCs/>
              </w:rPr>
              <w:t>Recommended Practice</w:t>
            </w:r>
          </w:p>
        </w:tc>
      </w:tr>
      <w:tr w:rsidR="007224D1" w:rsidRPr="00056731" w14:paraId="7A35083D" w14:textId="77777777" w:rsidTr="007224D1">
        <w:trPr>
          <w:tblCellSpacing w:w="15" w:type="dxa"/>
          <w:jc w:val="center"/>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hideMark/>
          </w:tcPr>
          <w:p w14:paraId="6799D5A9" w14:textId="77777777" w:rsidR="007224D1" w:rsidRPr="00056731" w:rsidRDefault="007224D1" w:rsidP="007224D1">
            <w:r w:rsidRPr="00056731">
              <w:t>Use in high-stakes cases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hideMark/>
          </w:tcPr>
          <w:p w14:paraId="13A69F2C" w14:textId="77777777" w:rsidR="007224D1" w:rsidRPr="00056731" w:rsidRDefault="007224D1" w:rsidP="007224D1">
            <w:r w:rsidRPr="00056731">
              <w:t>Avoid exclusive reliance on AI detectors for ELLs</w:t>
            </w:r>
          </w:p>
        </w:tc>
      </w:tr>
      <w:tr w:rsidR="007224D1" w:rsidRPr="00056731" w14:paraId="0E0992F3" w14:textId="77777777" w:rsidTr="007224D1">
        <w:trPr>
          <w:tblCellSpacing w:w="15" w:type="dxa"/>
          <w:jc w:val="center"/>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hideMark/>
          </w:tcPr>
          <w:p w14:paraId="5F8A0145" w14:textId="77777777" w:rsidR="007224D1" w:rsidRPr="00056731" w:rsidRDefault="007224D1" w:rsidP="007224D1">
            <w:r w:rsidRPr="00056731">
              <w:t>Error transparency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hideMark/>
          </w:tcPr>
          <w:p w14:paraId="4C5FB0AC" w14:textId="77777777" w:rsidR="007224D1" w:rsidRPr="00056731" w:rsidRDefault="007224D1" w:rsidP="007224D1">
            <w:r w:rsidRPr="00056731">
              <w:t>Disclose false positive rates and known detection biases</w:t>
            </w:r>
          </w:p>
        </w:tc>
      </w:tr>
      <w:tr w:rsidR="007224D1" w:rsidRPr="00056731" w14:paraId="60F5DC51" w14:textId="77777777" w:rsidTr="007224D1">
        <w:trPr>
          <w:tblCellSpacing w:w="15" w:type="dxa"/>
          <w:jc w:val="center"/>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hideMark/>
          </w:tcPr>
          <w:p w14:paraId="20572D4D" w14:textId="77777777" w:rsidR="007224D1" w:rsidRPr="00056731" w:rsidRDefault="007224D1" w:rsidP="007224D1">
            <w:r w:rsidRPr="00056731">
              <w:t>Human review</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hideMark/>
          </w:tcPr>
          <w:p w14:paraId="4B719F37" w14:textId="77777777" w:rsidR="007224D1" w:rsidRPr="00056731" w:rsidRDefault="007224D1" w:rsidP="007224D1">
            <w:r w:rsidRPr="00056731">
              <w:t>Require manual review of flagged ELL work before action</w:t>
            </w:r>
          </w:p>
        </w:tc>
      </w:tr>
      <w:tr w:rsidR="007224D1" w:rsidRPr="00056731" w14:paraId="42FAD5C2" w14:textId="77777777" w:rsidTr="007224D1">
        <w:trPr>
          <w:tblCellSpacing w:w="15" w:type="dxa"/>
          <w:jc w:val="center"/>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hideMark/>
          </w:tcPr>
          <w:p w14:paraId="5311F960" w14:textId="77777777" w:rsidR="007224D1" w:rsidRPr="00056731" w:rsidRDefault="007224D1" w:rsidP="007224D1">
            <w:r w:rsidRPr="00056731">
              <w:t>Civil rights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hideMark/>
          </w:tcPr>
          <w:p w14:paraId="7398AB91" w14:textId="77777777" w:rsidR="007224D1" w:rsidRPr="00056731" w:rsidRDefault="007224D1" w:rsidP="007224D1">
            <w:r w:rsidRPr="00056731">
              <w:t>Prohibit punitive action based solely on AI detection results</w:t>
            </w:r>
          </w:p>
        </w:tc>
      </w:tr>
      <w:tr w:rsidR="007224D1" w:rsidRPr="00056731" w14:paraId="0A5909D9" w14:textId="77777777" w:rsidTr="007224D1">
        <w:trPr>
          <w:tblCellSpacing w:w="15" w:type="dxa"/>
          <w:jc w:val="center"/>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hideMark/>
          </w:tcPr>
          <w:p w14:paraId="2BE74586" w14:textId="77777777" w:rsidR="007224D1" w:rsidRPr="00056731" w:rsidRDefault="007224D1" w:rsidP="007224D1">
            <w:r w:rsidRPr="00056731">
              <w:t>Supportive strategies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hideMark/>
          </w:tcPr>
          <w:p w14:paraId="6262FB8C" w14:textId="77777777" w:rsidR="007224D1" w:rsidRPr="00056731" w:rsidRDefault="007224D1" w:rsidP="007224D1">
            <w:r w:rsidRPr="00056731">
              <w:t>Use holistic, culturally responsive assessments</w:t>
            </w:r>
          </w:p>
        </w:tc>
      </w:tr>
    </w:tbl>
    <w:p w14:paraId="24087FB7" w14:textId="77777777" w:rsidR="007224D1" w:rsidRPr="00056731" w:rsidRDefault="007224D1" w:rsidP="00616875">
      <w:pPr>
        <w:ind w:left="720"/>
        <w:rPr>
          <w:spacing w:val="1"/>
        </w:rPr>
      </w:pPr>
    </w:p>
    <w:p w14:paraId="5FE023A3" w14:textId="43B579A5" w:rsidR="007224D1" w:rsidRPr="00056731" w:rsidRDefault="007224D1" w:rsidP="00616875">
      <w:pPr>
        <w:ind w:left="720"/>
        <w:rPr>
          <w:spacing w:val="1"/>
        </w:rPr>
      </w:pPr>
      <w:r w:rsidRPr="00056731">
        <w:rPr>
          <w:spacing w:val="1"/>
        </w:rPr>
        <w:t>Education policymakers are actively monitoring this area, with advocacy groups pushing for clear protections for English Language Learners and international students as the risks of unfair AI-detection outcomes become more widely recognized</w:t>
      </w:r>
    </w:p>
    <w:p w14:paraId="01103C17" w14:textId="77777777" w:rsidR="007224D1" w:rsidRPr="00056731" w:rsidRDefault="007224D1" w:rsidP="00616875">
      <w:pPr>
        <w:ind w:left="720"/>
      </w:pPr>
    </w:p>
    <w:p w14:paraId="7BE483CB" w14:textId="1D9E6046" w:rsidR="00616875" w:rsidRPr="00056731" w:rsidRDefault="00616875" w:rsidP="00616875">
      <w:pPr>
        <w:ind w:left="720"/>
      </w:pPr>
      <w:r w:rsidRPr="00056731">
        <w:t>(https://www.perplexity.ai/search/english-language-learners-and-RnAAQn97Q2C1RbFy7bFeZw)</w:t>
      </w:r>
    </w:p>
    <w:p w14:paraId="08A0F025" w14:textId="77777777" w:rsidR="00616875" w:rsidRPr="00056731" w:rsidRDefault="00616875" w:rsidP="00616875">
      <w:r w:rsidRPr="00056731">
        <w:br w:type="page"/>
      </w:r>
    </w:p>
    <w:p w14:paraId="1A472B4D" w14:textId="22E33B69" w:rsidR="00616875" w:rsidRPr="00056731" w:rsidRDefault="00616875" w:rsidP="00616875">
      <w:pPr>
        <w:pStyle w:val="Heading2"/>
        <w:rPr>
          <w:rFonts w:ascii="Times New Roman" w:hAnsi="Times New Roman" w:cs="Times New Roman"/>
          <w:color w:val="auto"/>
          <w:sz w:val="24"/>
          <w:szCs w:val="24"/>
        </w:rPr>
      </w:pPr>
      <w:bookmarkStart w:id="25" w:name="_Toc213321066"/>
      <w:bookmarkStart w:id="26" w:name="_Toc213321360"/>
      <w:bookmarkStart w:id="27" w:name="_Toc213529655"/>
      <w:r w:rsidRPr="00056731">
        <w:rPr>
          <w:rFonts w:ascii="Times New Roman" w:hAnsi="Times New Roman" w:cs="Times New Roman"/>
          <w:color w:val="auto"/>
          <w:sz w:val="24"/>
          <w:szCs w:val="24"/>
        </w:rPr>
        <w:lastRenderedPageBreak/>
        <w:t>Appendix VI</w:t>
      </w:r>
      <w:r w:rsidR="00766804" w:rsidRPr="00056731">
        <w:rPr>
          <w:rFonts w:ascii="Times New Roman" w:hAnsi="Times New Roman" w:cs="Times New Roman"/>
          <w:color w:val="auto"/>
          <w:sz w:val="24"/>
          <w:szCs w:val="24"/>
        </w:rPr>
        <w:t>I</w:t>
      </w:r>
      <w:r w:rsidRPr="00056731">
        <w:rPr>
          <w:rFonts w:ascii="Times New Roman" w:hAnsi="Times New Roman" w:cs="Times New Roman"/>
          <w:color w:val="auto"/>
          <w:sz w:val="24"/>
          <w:szCs w:val="24"/>
        </w:rPr>
        <w:t xml:space="preserve"> – Example Polic</w:t>
      </w:r>
      <w:bookmarkEnd w:id="25"/>
      <w:bookmarkEnd w:id="26"/>
      <w:bookmarkEnd w:id="27"/>
      <w:r w:rsidR="00440D65" w:rsidRPr="00056731">
        <w:rPr>
          <w:rFonts w:ascii="Times New Roman" w:hAnsi="Times New Roman" w:cs="Times New Roman"/>
          <w:color w:val="auto"/>
          <w:sz w:val="24"/>
          <w:szCs w:val="24"/>
        </w:rPr>
        <w:t>ies</w:t>
      </w:r>
    </w:p>
    <w:p w14:paraId="4E0454AA" w14:textId="77777777" w:rsidR="00616875" w:rsidRPr="00056731" w:rsidRDefault="00616875" w:rsidP="00616875"/>
    <w:p w14:paraId="2129766A" w14:textId="3754DF39" w:rsidR="00616875" w:rsidRPr="00056731" w:rsidRDefault="00616875" w:rsidP="00616875">
      <w:r w:rsidRPr="00056731">
        <w:t>As you plan your syllabus and course policies with respect to generative AI, consider modifying the following language to communicate a general position in your syllabus. Please note that the following sample language reflects general, course-level perspectives on broadly permitting or prohibiting the use of generative AI tools. For sample statements at the assignment-level, see </w:t>
      </w:r>
      <w:hyperlink r:id="rId27" w:history="1">
        <w:r w:rsidRPr="00056731">
          <w:rPr>
            <w:rStyle w:val="Hyperlink"/>
          </w:rPr>
          <w:t>AI in Assignment Design</w:t>
        </w:r>
      </w:hyperlink>
      <w:r w:rsidRPr="00056731">
        <w:t>.</w:t>
      </w:r>
    </w:p>
    <w:p w14:paraId="57F30C32" w14:textId="77777777" w:rsidR="00616875" w:rsidRPr="00056731" w:rsidRDefault="00616875" w:rsidP="00616875"/>
    <w:p w14:paraId="4EB0721C" w14:textId="77777777" w:rsidR="00616875" w:rsidRPr="00056731" w:rsidRDefault="00616875" w:rsidP="007224D1">
      <w:pPr>
        <w:pStyle w:val="ListParagraph"/>
        <w:numPr>
          <w:ilvl w:val="0"/>
          <w:numId w:val="10"/>
        </w:numPr>
      </w:pPr>
      <w:r w:rsidRPr="00056731">
        <w:rPr>
          <w:u w:val="single"/>
        </w:rPr>
        <w:t>Prohibiting Generative AI Use in Your Course</w:t>
      </w:r>
      <w:r w:rsidRPr="00056731">
        <w:t xml:space="preserve"> (</w:t>
      </w:r>
      <w:hyperlink r:id="rId28" w:history="1">
        <w:r w:rsidRPr="00056731">
          <w:rPr>
            <w:rStyle w:val="Hyperlink"/>
          </w:rPr>
          <w:t>AI-FREE</w:t>
        </w:r>
      </w:hyperlink>
      <w:r w:rsidRPr="00056731">
        <w:t>)</w:t>
      </w:r>
    </w:p>
    <w:p w14:paraId="62167F73" w14:textId="77777777" w:rsidR="00616875" w:rsidRPr="00056731" w:rsidRDefault="00616875" w:rsidP="00616875">
      <w:r w:rsidRPr="00056731">
        <w:t xml:space="preserve">"To ensure development and mastery of the foundational concepts and skills in this course, the use of generative artificial intelligence (AI) tools is prohibited. This includes tools that help reorganize and edit your written work because the ability to self-assess, reflect on your writing process, and develop your own voice are essential in your growth as a writer. If you are unsure of any policy or any assignment-specific directions – including </w:t>
      </w:r>
      <w:proofErr w:type="gramStart"/>
      <w:r w:rsidRPr="00056731">
        <w:t>whether or not</w:t>
      </w:r>
      <w:proofErr w:type="gramEnd"/>
      <w:r w:rsidRPr="00056731">
        <w:t xml:space="preserve"> a tool is considered generative AI – please consult with me prior to using the technology or completing your assignment. You are responsible for verifying the accuracy of citations and references used in your writing. You will be asked to verbally explain your research and writing process during in-class discussions and in a one-on-one meeting with me. </w:t>
      </w:r>
    </w:p>
    <w:p w14:paraId="4A98D23E" w14:textId="77777777" w:rsidR="0089581E" w:rsidRPr="00056731" w:rsidRDefault="0089581E" w:rsidP="00616875"/>
    <w:p w14:paraId="14245278" w14:textId="77777777" w:rsidR="00616875" w:rsidRPr="00056731" w:rsidRDefault="00616875" w:rsidP="00616875">
      <w:r w:rsidRPr="00056731">
        <w:t>In acknowledgment that AI is impacting our field, please know that appropriate and ethical use of generative AI tools will likely be a part of other courses in your academic program."</w:t>
      </w:r>
    </w:p>
    <w:p w14:paraId="507C8A74" w14:textId="77777777" w:rsidR="00616875" w:rsidRPr="00056731" w:rsidRDefault="00616875" w:rsidP="00616875">
      <w:r w:rsidRPr="00056731">
        <w:t>Permitting Generative AI Use with Attribution in Your Course (</w:t>
      </w:r>
      <w:hyperlink r:id="rId29" w:history="1">
        <w:r w:rsidRPr="00056731">
          <w:rPr>
            <w:rStyle w:val="Hyperlink"/>
          </w:rPr>
          <w:t>AS-UA</w:t>
        </w:r>
      </w:hyperlink>
      <w:r w:rsidRPr="00056731">
        <w:t>)</w:t>
      </w:r>
    </w:p>
    <w:p w14:paraId="4D4885AF" w14:textId="77777777" w:rsidR="0089581E" w:rsidRPr="00056731" w:rsidRDefault="0089581E" w:rsidP="00616875"/>
    <w:p w14:paraId="54D85B35" w14:textId="77777777" w:rsidR="00616875" w:rsidRPr="00056731" w:rsidRDefault="00616875" w:rsidP="00616875">
      <w:r w:rsidRPr="00056731">
        <w:t xml:space="preserve">"Mastering the essential, foundational concepts of this course takes effort and practice. Accordingly, the use of generative artificial intelligence (AI) tools is generally discouraged in this </w:t>
      </w:r>
      <w:proofErr w:type="gramStart"/>
      <w:r w:rsidRPr="00056731">
        <w:t>course, but</w:t>
      </w:r>
      <w:proofErr w:type="gramEnd"/>
      <w:r w:rsidRPr="00056731">
        <w:t xml:space="preserve"> will be permitted for select assignments. Whether or not generative AI assistance is permitted for each assignment will be explicitly communicated when that assignment is introduced.</w:t>
      </w:r>
    </w:p>
    <w:p w14:paraId="3722951D" w14:textId="77777777" w:rsidR="0089581E" w:rsidRPr="00056731" w:rsidRDefault="0089581E" w:rsidP="00616875"/>
    <w:p w14:paraId="0B2FDCA5" w14:textId="77777777" w:rsidR="00616875" w:rsidRPr="00056731" w:rsidRDefault="00616875" w:rsidP="00616875">
      <w:r w:rsidRPr="00056731">
        <w:t xml:space="preserve">If used in any capacity for an assignment, generative AI requires proper attribution for </w:t>
      </w:r>
      <w:proofErr w:type="gramStart"/>
      <w:r w:rsidRPr="00056731">
        <w:t>any and all</w:t>
      </w:r>
      <w:proofErr w:type="gramEnd"/>
      <w:r w:rsidRPr="00056731">
        <w:t xml:space="preserve"> generated work. As AI-generated materials are not retrievable by graders—and there is not a person to whom the work can be attributed—students should attribute directly quoted text to the creator of the generative AI tool used (e.g., cite OpenAI when directly quoting ChatGPT). This attribution should be used for both in-text citations and your reference list.</w:t>
      </w:r>
    </w:p>
    <w:tbl>
      <w:tblPr>
        <w:tblW w:w="10215" w:type="dxa"/>
        <w:tblCellMar>
          <w:top w:w="15" w:type="dxa"/>
          <w:left w:w="15" w:type="dxa"/>
          <w:bottom w:w="15" w:type="dxa"/>
          <w:right w:w="15" w:type="dxa"/>
        </w:tblCellMar>
        <w:tblLook w:val="04A0" w:firstRow="1" w:lastRow="0" w:firstColumn="1" w:lastColumn="0" w:noHBand="0" w:noVBand="1"/>
      </w:tblPr>
      <w:tblGrid>
        <w:gridCol w:w="10215"/>
      </w:tblGrid>
      <w:tr w:rsidR="00616875" w:rsidRPr="00056731" w14:paraId="4269E4F7" w14:textId="77777777" w:rsidTr="007378C2">
        <w:tc>
          <w:tcPr>
            <w:tcW w:w="0" w:type="auto"/>
            <w:tcBorders>
              <w:top w:val="single" w:sz="2" w:space="0" w:color="D9D9D9"/>
              <w:left w:val="single" w:sz="2" w:space="0" w:color="D9D9D9"/>
              <w:bottom w:val="single" w:sz="2" w:space="0" w:color="D9D9D9"/>
              <w:right w:val="single" w:sz="2" w:space="0" w:color="D9D9D9"/>
            </w:tcBorders>
            <w:shd w:val="clear" w:color="auto" w:fill="FFFFFF"/>
            <w:tcMar>
              <w:top w:w="96" w:type="dxa"/>
              <w:left w:w="144" w:type="dxa"/>
              <w:bottom w:w="96" w:type="dxa"/>
              <w:right w:w="144" w:type="dxa"/>
            </w:tcMar>
            <w:vAlign w:val="center"/>
            <w:hideMark/>
          </w:tcPr>
          <w:p w14:paraId="463057FE" w14:textId="77777777" w:rsidR="00616875" w:rsidRPr="00056731" w:rsidRDefault="00616875" w:rsidP="007378C2">
            <w:r w:rsidRPr="00056731">
              <w:rPr>
                <w:b/>
                <w:bCs/>
              </w:rPr>
              <w:t>Example: </w:t>
            </w:r>
            <w:r w:rsidRPr="00056731">
              <w:t>When prompted with, “Is it ethical to use generative AI without proper attribution?” ChatGPT indicated, “Using generative AI without proper attribution can be considered ethically problematic, as it raises issues related to intellectual property, transparency, and honesty” (OpenAI, 2023).</w:t>
            </w:r>
          </w:p>
          <w:p w14:paraId="47AC9200" w14:textId="77777777" w:rsidR="00616875" w:rsidRPr="00056731" w:rsidRDefault="00616875" w:rsidP="007378C2">
            <w:r w:rsidRPr="00056731">
              <w:rPr>
                <w:b/>
                <w:bCs/>
              </w:rPr>
              <w:t>Reference</w:t>
            </w:r>
            <w:r w:rsidRPr="00056731">
              <w:br/>
              <w:t>OpenAI. (2023). ChatGPT (Aug 10 GPT-3.5 version) [Large language model]. https://chat.openai.com</w:t>
            </w:r>
          </w:p>
        </w:tc>
      </w:tr>
    </w:tbl>
    <w:p w14:paraId="73819ED6" w14:textId="77777777" w:rsidR="00616875" w:rsidRPr="00056731" w:rsidRDefault="00616875" w:rsidP="00616875">
      <w:r w:rsidRPr="00056731">
        <w:br/>
        <w:t>For full details on how to properly cite AI-generated work, please see the APA Style article, </w:t>
      </w:r>
      <w:hyperlink r:id="rId30" w:tooltip="(opens in a new window)" w:history="1">
        <w:r w:rsidRPr="00056731">
          <w:rPr>
            <w:rStyle w:val="Hyperlink"/>
          </w:rPr>
          <w:t>How to Cite ChatGPT</w:t>
        </w:r>
      </w:hyperlink>
      <w:r w:rsidRPr="00056731">
        <w:t>.</w:t>
      </w:r>
    </w:p>
    <w:p w14:paraId="79676D22" w14:textId="77777777" w:rsidR="0089581E" w:rsidRPr="00056731" w:rsidRDefault="0089581E" w:rsidP="00616875"/>
    <w:p w14:paraId="4EB7600B" w14:textId="77777777" w:rsidR="00616875" w:rsidRPr="00056731" w:rsidRDefault="00616875" w:rsidP="00616875">
      <w:r w:rsidRPr="00056731">
        <w:lastRenderedPageBreak/>
        <w:t>Regardless of whether or not the use of generative AI is permitted or prohibited for an assignment, it is critical that you adhere to our communicated course policy (and </w:t>
      </w:r>
      <w:hyperlink r:id="rId31" w:tooltip="(opens in a new window)" w:history="1">
        <w:r w:rsidRPr="00056731">
          <w:rPr>
            <w:rStyle w:val="Hyperlink"/>
          </w:rPr>
          <w:t>Cornell’s policy</w:t>
        </w:r>
      </w:hyperlink>
      <w:r w:rsidRPr="00056731">
        <w:t>) on academic integrity. If you are unsure of any policy or any assignment-specific directions-–including whether or not a tool is considered generative AI-–please consult the instructor</w:t>
      </w:r>
      <w:r w:rsidRPr="00056731">
        <w:rPr>
          <w:i/>
          <w:iCs/>
        </w:rPr>
        <w:t> prior to</w:t>
      </w:r>
      <w:r w:rsidRPr="00056731">
        <w:t> using the technology or completing your assignment."</w:t>
      </w:r>
    </w:p>
    <w:p w14:paraId="1EA240FA" w14:textId="77777777" w:rsidR="0089581E" w:rsidRPr="00056731" w:rsidRDefault="0089581E" w:rsidP="00616875"/>
    <w:p w14:paraId="6BEC59D7" w14:textId="77777777" w:rsidR="00616875" w:rsidRPr="00056731" w:rsidRDefault="00616875" w:rsidP="007224D1">
      <w:pPr>
        <w:pStyle w:val="ListParagraph"/>
        <w:numPr>
          <w:ilvl w:val="0"/>
          <w:numId w:val="10"/>
        </w:numPr>
      </w:pPr>
      <w:r w:rsidRPr="00056731">
        <w:rPr>
          <w:u w:val="single"/>
        </w:rPr>
        <w:t>Encouraging Generative AI Use with Attribution in Your Course</w:t>
      </w:r>
      <w:r w:rsidRPr="00056731">
        <w:t xml:space="preserve"> (</w:t>
      </w:r>
      <w:hyperlink r:id="rId32" w:history="1">
        <w:r w:rsidRPr="00056731">
          <w:rPr>
            <w:rStyle w:val="Hyperlink"/>
          </w:rPr>
          <w:t>ANY-AI-UA</w:t>
        </w:r>
      </w:hyperlink>
      <w:r w:rsidRPr="00056731">
        <w:t>)</w:t>
      </w:r>
    </w:p>
    <w:p w14:paraId="653F70C2" w14:textId="77777777" w:rsidR="00616875" w:rsidRPr="00056731" w:rsidRDefault="00616875" w:rsidP="00616875">
      <w:r w:rsidRPr="00056731">
        <w:t xml:space="preserve">"The use of generative artificial intelligence (AI) tools is encouraged on identified assignments. The directions for each assignment in this course will clearly indicate </w:t>
      </w:r>
      <w:proofErr w:type="gramStart"/>
      <w:r w:rsidRPr="00056731">
        <w:t>whether or not</w:t>
      </w:r>
      <w:proofErr w:type="gramEnd"/>
      <w:r w:rsidRPr="00056731">
        <w:t xml:space="preserve"> the use of generative AI is permitted for that assignment.</w:t>
      </w:r>
    </w:p>
    <w:p w14:paraId="06E98380" w14:textId="77777777" w:rsidR="0089581E" w:rsidRPr="00056731" w:rsidRDefault="0089581E" w:rsidP="00616875"/>
    <w:p w14:paraId="4DD5B2CB" w14:textId="77777777" w:rsidR="00616875" w:rsidRPr="00056731" w:rsidRDefault="00616875" w:rsidP="00616875">
      <w:r w:rsidRPr="00056731">
        <w:t>If used at all, generative AI requires proper attribution for any generated work. As AI-generated materials are not retrievable by graders—and there is not a person to whom the work can be attributed—students should attribute directly quoted text to the creator of the generative AI tool used (e.g., cite OpenAI when directly quoting ChatGPT). This attribution should be used for both in-text citations and your reference list</w:t>
      </w:r>
      <w:r w:rsidRPr="00056731">
        <w:rPr>
          <w:b/>
          <w:bCs/>
        </w:rPr>
        <w:t>.</w:t>
      </w:r>
    </w:p>
    <w:tbl>
      <w:tblPr>
        <w:tblW w:w="10215" w:type="dxa"/>
        <w:tblCellMar>
          <w:top w:w="15" w:type="dxa"/>
          <w:left w:w="15" w:type="dxa"/>
          <w:bottom w:w="15" w:type="dxa"/>
          <w:right w:w="15" w:type="dxa"/>
        </w:tblCellMar>
        <w:tblLook w:val="04A0" w:firstRow="1" w:lastRow="0" w:firstColumn="1" w:lastColumn="0" w:noHBand="0" w:noVBand="1"/>
      </w:tblPr>
      <w:tblGrid>
        <w:gridCol w:w="10215"/>
      </w:tblGrid>
      <w:tr w:rsidR="00616875" w:rsidRPr="00056731" w14:paraId="3DA98E03" w14:textId="77777777" w:rsidTr="007378C2">
        <w:tc>
          <w:tcPr>
            <w:tcW w:w="0" w:type="auto"/>
            <w:tcBorders>
              <w:top w:val="single" w:sz="2" w:space="0" w:color="D9D9D9"/>
              <w:left w:val="single" w:sz="2" w:space="0" w:color="D9D9D9"/>
              <w:bottom w:val="single" w:sz="2" w:space="0" w:color="D9D9D9"/>
              <w:right w:val="single" w:sz="2" w:space="0" w:color="D9D9D9"/>
            </w:tcBorders>
            <w:shd w:val="clear" w:color="auto" w:fill="FFFFFF"/>
            <w:tcMar>
              <w:top w:w="96" w:type="dxa"/>
              <w:left w:w="144" w:type="dxa"/>
              <w:bottom w:w="96" w:type="dxa"/>
              <w:right w:w="144" w:type="dxa"/>
            </w:tcMar>
            <w:vAlign w:val="center"/>
            <w:hideMark/>
          </w:tcPr>
          <w:p w14:paraId="1A38FA4D" w14:textId="77777777" w:rsidR="00616875" w:rsidRPr="00056731" w:rsidRDefault="00616875" w:rsidP="007378C2">
            <w:r w:rsidRPr="00056731">
              <w:rPr>
                <w:b/>
                <w:bCs/>
              </w:rPr>
              <w:t>Example: </w:t>
            </w:r>
            <w:r w:rsidRPr="00056731">
              <w:t>When prompted with, “Is it ethical to use generative AI without proper attribution?” ChatGPT indicated, “Using generative AI without proper attribution can be considered ethically problematic, as it raises issues related to intellectual property, transparency, and honesty” (OpenAI, 2023).</w:t>
            </w:r>
          </w:p>
          <w:p w14:paraId="16E72CAC" w14:textId="77777777" w:rsidR="00616875" w:rsidRPr="00056731" w:rsidRDefault="00616875" w:rsidP="007378C2">
            <w:r w:rsidRPr="00056731">
              <w:rPr>
                <w:b/>
                <w:bCs/>
              </w:rPr>
              <w:t>Reference</w:t>
            </w:r>
            <w:r w:rsidRPr="00056731">
              <w:br/>
              <w:t>OpenAI. (2023). ChatGPT (Aug 10 GPT-3.5 version) [Large language model]. https://chat.openai.com</w:t>
            </w:r>
          </w:p>
        </w:tc>
      </w:tr>
    </w:tbl>
    <w:p w14:paraId="2CB9E687" w14:textId="77777777" w:rsidR="00616875" w:rsidRPr="00056731" w:rsidRDefault="00616875" w:rsidP="00616875">
      <w:r w:rsidRPr="00056731">
        <w:br/>
        <w:t>For full details on how to properly cite AI-generated work, please see the APA Style article, </w:t>
      </w:r>
      <w:hyperlink r:id="rId33" w:tooltip="(opens in a new window)" w:history="1">
        <w:r w:rsidRPr="00056731">
          <w:rPr>
            <w:rStyle w:val="Hyperlink"/>
          </w:rPr>
          <w:t>How to Cite ChatGPT</w:t>
        </w:r>
      </w:hyperlink>
      <w:r w:rsidRPr="00056731">
        <w:t>.</w:t>
      </w:r>
    </w:p>
    <w:p w14:paraId="095EEE5A" w14:textId="77777777" w:rsidR="00F872B9" w:rsidRPr="00056731" w:rsidRDefault="00F872B9" w:rsidP="00616875"/>
    <w:p w14:paraId="72CD8FEC" w14:textId="77777777" w:rsidR="00616875" w:rsidRPr="00056731" w:rsidRDefault="00616875" w:rsidP="00616875">
      <w:r w:rsidRPr="00056731">
        <w:t>Regardless of whether or not the use of generative AI is permitted or prohibited for an assignment, it is critical that you adhere to our communicated course policy (and </w:t>
      </w:r>
      <w:hyperlink r:id="rId34" w:tooltip="(opens in a new window)" w:history="1">
        <w:r w:rsidRPr="00056731">
          <w:rPr>
            <w:rStyle w:val="Hyperlink"/>
          </w:rPr>
          <w:t>Cornell’s policy</w:t>
        </w:r>
      </w:hyperlink>
      <w:r w:rsidRPr="00056731">
        <w:t>) on academic integrity. If you are unsure of any policy or any assignment-specific directions-–including whether or not a tool is considered generative AI-–please consult the instructor prior to using the technology or completing your assignment."</w:t>
      </w:r>
    </w:p>
    <w:p w14:paraId="3EA99E1C" w14:textId="77777777" w:rsidR="0089581E" w:rsidRPr="00056731" w:rsidRDefault="0089581E" w:rsidP="00616875"/>
    <w:p w14:paraId="53174A7E" w14:textId="77777777" w:rsidR="00616875" w:rsidRPr="00056731" w:rsidRDefault="00616875" w:rsidP="007224D1">
      <w:pPr>
        <w:pStyle w:val="ListParagraph"/>
        <w:numPr>
          <w:ilvl w:val="0"/>
          <w:numId w:val="10"/>
        </w:numPr>
      </w:pPr>
      <w:r w:rsidRPr="00056731">
        <w:rPr>
          <w:u w:val="single"/>
        </w:rPr>
        <w:t>Permitting Generative AI Use on an Assignment-by-Assignment Basis</w:t>
      </w:r>
      <w:r w:rsidRPr="00056731">
        <w:t xml:space="preserve"> (</w:t>
      </w:r>
      <w:hyperlink r:id="rId35" w:tooltip="AI Course Policy Icons" w:history="1">
        <w:r w:rsidRPr="00056731">
          <w:rPr>
            <w:rStyle w:val="Hyperlink"/>
          </w:rPr>
          <w:t>AS</w:t>
        </w:r>
      </w:hyperlink>
      <w:r w:rsidRPr="00056731">
        <w:t>)</w:t>
      </w:r>
    </w:p>
    <w:p w14:paraId="3F91A40F" w14:textId="77777777" w:rsidR="00616875" w:rsidRPr="00056731" w:rsidRDefault="00616875" w:rsidP="00616875">
      <w:r w:rsidRPr="00056731">
        <w:t>"Policies concerning the use of generative artificial intelligence (AI) tools will be decided on an assignment-by-assignment basis. These policies will be clearly communicated alongside other details of each specific assignment. </w:t>
      </w:r>
    </w:p>
    <w:p w14:paraId="58800878" w14:textId="77777777" w:rsidR="00F872B9" w:rsidRPr="00056731" w:rsidRDefault="00F872B9" w:rsidP="00616875"/>
    <w:p w14:paraId="514F9696" w14:textId="77777777" w:rsidR="00616875" w:rsidRPr="00056731" w:rsidRDefault="00616875" w:rsidP="00616875">
      <w:r w:rsidRPr="00056731">
        <w:t>As generative AI technologies evolve, class policies with respect toward the use of generative AI tools may be shaped by in-class discussions regarding the fair use of AI and its implications on careers in this field.</w:t>
      </w:r>
    </w:p>
    <w:p w14:paraId="0318201B" w14:textId="77777777" w:rsidR="00F872B9" w:rsidRPr="00056731" w:rsidRDefault="00F872B9" w:rsidP="00616875"/>
    <w:p w14:paraId="7A9F4844" w14:textId="2D5F457E" w:rsidR="00CF7C58" w:rsidRPr="00056731" w:rsidRDefault="00616875" w:rsidP="00440D65">
      <w:r w:rsidRPr="00056731">
        <w:t>Regardless of whether or not the use of generative AI is permitted or prohibited for an assignment, it is critical that you adhere to our communicated course policy (and </w:t>
      </w:r>
      <w:hyperlink r:id="rId36" w:tooltip="(opens in a new window)" w:history="1">
        <w:r w:rsidRPr="00056731">
          <w:rPr>
            <w:rStyle w:val="Hyperlink"/>
          </w:rPr>
          <w:t>Cornell’s policy</w:t>
        </w:r>
      </w:hyperlink>
      <w:r w:rsidRPr="00056731">
        <w:t>) on academic integrity. If you are unsure of any policy or any assignment-specific directions -–including whether or not a tool is considered AI-– please consult the instructor </w:t>
      </w:r>
      <w:r w:rsidRPr="00056731">
        <w:rPr>
          <w:i/>
          <w:iCs/>
        </w:rPr>
        <w:t>prior to</w:t>
      </w:r>
      <w:r w:rsidRPr="00056731">
        <w:t> using the technology or completing your assignment."</w:t>
      </w:r>
      <w:r w:rsidRPr="00056731">
        <w:fldChar w:fldCharType="begin"/>
      </w:r>
      <w:r w:rsidRPr="00056731">
        <w:instrText xml:space="preserve"> ADDIN EN.CITE &lt;EndNote&gt;&lt;Cite&gt;&lt;Author&gt;Cornell University&lt;/Author&gt;&lt;Year&gt;2023&lt;/Year&gt;&lt;RecNum&gt;734&lt;/RecNum&gt;&lt;DisplayText&gt;(Cornell University, 2023)&lt;/DisplayText&gt;&lt;record&gt;&lt;rec-number&gt;734&lt;/rec-number&gt;&lt;foreign-keys&gt;&lt;key app="EN" db-id="sf59zpzpuatrasexdzk59x29pv2xfae29x00" timestamp="1761404154"&gt;734&lt;/key&gt;&lt;/foreign-keys&gt;&lt;ref-type name="Web Page"&gt;12&lt;/ref-type&gt;&lt;contributors&gt;&lt;authors&gt;&lt;author&gt;Cornell University, Center for Teaching Innovation&lt;/author&gt;&lt;/authors&gt;&lt;/contributors&gt;&lt;titles&gt;&lt;title&gt;AI &amp;amp; Academic Integrity | Center for Teaching Innovation&lt;/title&gt;&lt;/titles&gt;&lt;keywords&gt;&lt;keyword&gt;p3&lt;/keyword&gt;&lt;/keywords&gt;&lt;dates&gt;&lt;year&gt;2023&lt;/year&gt;&lt;/dates&gt;&lt;urls&gt;&lt;related-urls&gt;&lt;url&gt;https://teaching.cornell.edu/generative-artificial-intelligence/ai-academic-integrity&lt;/url&gt;&lt;/related-urls&gt;&lt;/urls&gt;&lt;access-date&gt;2025-10-25 14:55:16&lt;/access-date&gt;&lt;/record&gt;&lt;/Cite&gt;&lt;/EndNote&gt;</w:instrText>
      </w:r>
      <w:r w:rsidRPr="00056731">
        <w:fldChar w:fldCharType="separate"/>
      </w:r>
      <w:r w:rsidRPr="00056731">
        <w:rPr>
          <w:noProof/>
        </w:rPr>
        <w:t>(</w:t>
      </w:r>
      <w:hyperlink w:anchor="_ENREF_12" w:tooltip="Cornell University, 2023 #734" w:history="1">
        <w:r w:rsidR="00A04AEF" w:rsidRPr="00056731">
          <w:rPr>
            <w:noProof/>
          </w:rPr>
          <w:t>Cornell University, 2023</w:t>
        </w:r>
      </w:hyperlink>
      <w:r w:rsidRPr="00056731">
        <w:rPr>
          <w:noProof/>
        </w:rPr>
        <w:t>)</w:t>
      </w:r>
      <w:r w:rsidRPr="00056731">
        <w:fldChar w:fldCharType="end"/>
      </w:r>
    </w:p>
    <w:p w14:paraId="3F6773C7" w14:textId="77777777" w:rsidR="00A04AEF" w:rsidRPr="00A04AEF" w:rsidRDefault="00440D65" w:rsidP="00A04AEF">
      <w:pPr>
        <w:pStyle w:val="EndNoteBibliographyTitle"/>
        <w:rPr>
          <w:b/>
          <w:noProof/>
          <w:u w:val="single"/>
        </w:rPr>
      </w:pPr>
      <w:r w:rsidRPr="00056731">
        <w:lastRenderedPageBreak/>
        <w:fldChar w:fldCharType="begin"/>
      </w:r>
      <w:r w:rsidRPr="00056731">
        <w:instrText xml:space="preserve"> ADDIN EN.REFLIST </w:instrText>
      </w:r>
      <w:r w:rsidRPr="00056731">
        <w:fldChar w:fldCharType="separate"/>
      </w:r>
      <w:r w:rsidR="00A04AEF" w:rsidRPr="00A04AEF">
        <w:rPr>
          <w:b/>
          <w:noProof/>
          <w:u w:val="single"/>
        </w:rPr>
        <w:t>Bibliography</w:t>
      </w:r>
    </w:p>
    <w:p w14:paraId="4687F683" w14:textId="77777777" w:rsidR="00A04AEF" w:rsidRPr="00A04AEF" w:rsidRDefault="00A04AEF" w:rsidP="00A04AEF">
      <w:pPr>
        <w:pStyle w:val="EndNoteBibliographyTitle"/>
        <w:rPr>
          <w:b/>
          <w:noProof/>
          <w:u w:val="single"/>
        </w:rPr>
      </w:pPr>
    </w:p>
    <w:p w14:paraId="450E908D" w14:textId="2D891ACE" w:rsidR="00A04AEF" w:rsidRPr="00A04AEF" w:rsidRDefault="00A04AEF" w:rsidP="00A04AEF">
      <w:pPr>
        <w:pStyle w:val="EndNoteBibliography"/>
        <w:ind w:left="720" w:hanging="720"/>
        <w:rPr>
          <w:noProof/>
        </w:rPr>
      </w:pPr>
      <w:bookmarkStart w:id="28" w:name="_ENREF_1"/>
      <w:r w:rsidRPr="00A04AEF">
        <w:rPr>
          <w:noProof/>
        </w:rPr>
        <w:t>1</w:t>
      </w:r>
      <w:r w:rsidRPr="00A04AEF">
        <w:rPr>
          <w:noProof/>
        </w:rPr>
        <w:tab/>
        <w:t xml:space="preserve">Academic Integrity. (2025). </w:t>
      </w:r>
      <w:r w:rsidRPr="00A04AEF">
        <w:rPr>
          <w:i/>
          <w:noProof/>
        </w:rPr>
        <w:t>Office of the Dean of Faculty</w:t>
      </w:r>
      <w:r w:rsidRPr="00A04AEF">
        <w:rPr>
          <w:noProof/>
        </w:rPr>
        <w:t xml:space="preserve">. </w:t>
      </w:r>
      <w:hyperlink r:id="rId37" w:history="1">
        <w:r w:rsidRPr="00A04AEF">
          <w:rPr>
            <w:rStyle w:val="Hyperlink"/>
            <w:noProof/>
          </w:rPr>
          <w:t>https://deanoffaculty.cornell.edu/faculty-and-academic-affairs/academic-integrity/</w:t>
        </w:r>
        <w:bookmarkEnd w:id="28"/>
      </w:hyperlink>
    </w:p>
    <w:p w14:paraId="682895C3" w14:textId="5E291D0E" w:rsidR="00A04AEF" w:rsidRPr="00A04AEF" w:rsidRDefault="00A04AEF" w:rsidP="00A04AEF">
      <w:pPr>
        <w:pStyle w:val="EndNoteBibliography"/>
        <w:ind w:left="720" w:hanging="720"/>
        <w:rPr>
          <w:noProof/>
        </w:rPr>
      </w:pPr>
      <w:bookmarkStart w:id="29" w:name="_ENREF_2"/>
      <w:r w:rsidRPr="00A04AEF">
        <w:rPr>
          <w:noProof/>
        </w:rPr>
        <w:t>2</w:t>
      </w:r>
      <w:r w:rsidRPr="00A04AEF">
        <w:rPr>
          <w:noProof/>
        </w:rPr>
        <w:tab/>
        <w:t xml:space="preserve">Assessing Student Writing. (2025). </w:t>
      </w:r>
      <w:r w:rsidRPr="00A04AEF">
        <w:rPr>
          <w:i/>
          <w:noProof/>
        </w:rPr>
        <w:t>The National Children's Book and Literacy Alliance</w:t>
      </w:r>
      <w:r w:rsidRPr="00A04AEF">
        <w:rPr>
          <w:noProof/>
        </w:rPr>
        <w:t xml:space="preserve">. </w:t>
      </w:r>
      <w:hyperlink r:id="rId38" w:history="1">
        <w:r w:rsidRPr="00A04AEF">
          <w:rPr>
            <w:rStyle w:val="Hyperlink"/>
            <w:noProof/>
          </w:rPr>
          <w:t>https://thencbla.org/assessing-student-writing/</w:t>
        </w:r>
        <w:bookmarkEnd w:id="29"/>
      </w:hyperlink>
    </w:p>
    <w:p w14:paraId="2138A90A" w14:textId="1FAF5AA5" w:rsidR="00A04AEF" w:rsidRPr="00A04AEF" w:rsidRDefault="00A04AEF" w:rsidP="00A04AEF">
      <w:pPr>
        <w:pStyle w:val="EndNoteBibliography"/>
        <w:ind w:left="720" w:hanging="720"/>
        <w:rPr>
          <w:noProof/>
        </w:rPr>
      </w:pPr>
      <w:bookmarkStart w:id="30" w:name="_ENREF_3"/>
      <w:r w:rsidRPr="00A04AEF">
        <w:rPr>
          <w:noProof/>
        </w:rPr>
        <w:t>3</w:t>
      </w:r>
      <w:r w:rsidRPr="00A04AEF">
        <w:rPr>
          <w:noProof/>
        </w:rPr>
        <w:tab/>
        <w:t xml:space="preserve">Berman, L. (2025). </w:t>
      </w:r>
      <w:r w:rsidRPr="00A04AEF">
        <w:rPr>
          <w:i/>
          <w:noProof/>
        </w:rPr>
        <w:t>Professors shift many essay-based assessments to in-person exams amid AI concerns</w:t>
      </w:r>
      <w:r w:rsidRPr="00A04AEF">
        <w:rPr>
          <w:noProof/>
        </w:rPr>
        <w:t xml:space="preserve">. </w:t>
      </w:r>
      <w:hyperlink r:id="rId39" w:history="1">
        <w:r w:rsidRPr="00A04AEF">
          <w:rPr>
            <w:rStyle w:val="Hyperlink"/>
            <w:noProof/>
          </w:rPr>
          <w:t>https://www.tuftsdaily.com/article/2025/10/professors-shift-many-essay-based-assessments-to-in-person-exams-amid-ai-concerns</w:t>
        </w:r>
        <w:bookmarkEnd w:id="30"/>
      </w:hyperlink>
    </w:p>
    <w:p w14:paraId="0FA51276" w14:textId="6586B832" w:rsidR="00A04AEF" w:rsidRPr="00A04AEF" w:rsidRDefault="00A04AEF" w:rsidP="00A04AEF">
      <w:pPr>
        <w:pStyle w:val="EndNoteBibliography"/>
        <w:ind w:left="720" w:hanging="720"/>
        <w:rPr>
          <w:noProof/>
        </w:rPr>
      </w:pPr>
      <w:bookmarkStart w:id="31" w:name="_ENREF_4"/>
      <w:r w:rsidRPr="00A04AEF">
        <w:rPr>
          <w:noProof/>
        </w:rPr>
        <w:t>4</w:t>
      </w:r>
      <w:r w:rsidRPr="00A04AEF">
        <w:rPr>
          <w:noProof/>
        </w:rPr>
        <w:tab/>
        <w:t xml:space="preserve">Bohannon, M. (2023). </w:t>
      </w:r>
      <w:r w:rsidRPr="00A04AEF">
        <w:rPr>
          <w:i/>
          <w:noProof/>
        </w:rPr>
        <w:t>Lawyer Used ChatGPT In Court—And Cited Fake Cases. A Judge Is Considering Sanctions</w:t>
      </w:r>
      <w:r w:rsidRPr="00A04AEF">
        <w:rPr>
          <w:noProof/>
        </w:rPr>
        <w:t xml:space="preserve">. </w:t>
      </w:r>
      <w:hyperlink r:id="rId40" w:history="1">
        <w:r w:rsidRPr="00A04AEF">
          <w:rPr>
            <w:rStyle w:val="Hyperlink"/>
            <w:noProof/>
          </w:rPr>
          <w:t>https://www.forbes.com/sites/mollybohannon/2023/06/08/lawyer-used-chatgpt-in-court-and-cited-fake-cases-a-judge-is-considering-sanctions/</w:t>
        </w:r>
        <w:bookmarkEnd w:id="31"/>
      </w:hyperlink>
    </w:p>
    <w:p w14:paraId="0399F7A4" w14:textId="3A08500C" w:rsidR="00A04AEF" w:rsidRPr="00A04AEF" w:rsidRDefault="00A04AEF" w:rsidP="00A04AEF">
      <w:pPr>
        <w:pStyle w:val="EndNoteBibliography"/>
        <w:ind w:left="720" w:hanging="720"/>
        <w:rPr>
          <w:noProof/>
        </w:rPr>
      </w:pPr>
      <w:bookmarkStart w:id="32" w:name="_ENREF_5"/>
      <w:r w:rsidRPr="00A04AEF">
        <w:rPr>
          <w:noProof/>
        </w:rPr>
        <w:t>5</w:t>
      </w:r>
      <w:r w:rsidRPr="00A04AEF">
        <w:rPr>
          <w:noProof/>
        </w:rPr>
        <w:tab/>
        <w:t xml:space="preserve">BU. (2023). Generative AI Assistance Policy. </w:t>
      </w:r>
      <w:hyperlink r:id="rId41" w:history="1">
        <w:r w:rsidRPr="00A04AEF">
          <w:rPr>
            <w:rStyle w:val="Hyperlink"/>
            <w:noProof/>
          </w:rPr>
          <w:t>https://www.bu.edu/files/2023/02/GAIA-Final-2023.pdf</w:t>
        </w:r>
      </w:hyperlink>
      <w:r w:rsidRPr="00A04AEF">
        <w:rPr>
          <w:noProof/>
        </w:rPr>
        <w:t xml:space="preserve"> </w:t>
      </w:r>
      <w:bookmarkEnd w:id="32"/>
    </w:p>
    <w:p w14:paraId="4705D468" w14:textId="08E0F0D0" w:rsidR="00A04AEF" w:rsidRPr="00A04AEF" w:rsidRDefault="00A04AEF" w:rsidP="00A04AEF">
      <w:pPr>
        <w:pStyle w:val="EndNoteBibliography"/>
        <w:ind w:left="720" w:hanging="720"/>
        <w:rPr>
          <w:noProof/>
        </w:rPr>
      </w:pPr>
      <w:bookmarkStart w:id="33" w:name="_ENREF_6"/>
      <w:r w:rsidRPr="00A04AEF">
        <w:rPr>
          <w:noProof/>
        </w:rPr>
        <w:t>6</w:t>
      </w:r>
      <w:r w:rsidRPr="00A04AEF">
        <w:rPr>
          <w:noProof/>
        </w:rPr>
        <w:tab/>
        <w:t xml:space="preserve">Cambridge. (2025). </w:t>
      </w:r>
      <w:r w:rsidRPr="00A04AEF">
        <w:rPr>
          <w:i/>
          <w:noProof/>
        </w:rPr>
        <w:t>What is a Baseline Assessment?</w:t>
      </w:r>
      <w:r w:rsidRPr="00A04AEF">
        <w:rPr>
          <w:noProof/>
        </w:rPr>
        <w:t xml:space="preserve"> </w:t>
      </w:r>
      <w:hyperlink r:id="rId42" w:history="1">
        <w:r w:rsidRPr="00A04AEF">
          <w:rPr>
            <w:rStyle w:val="Hyperlink"/>
            <w:noProof/>
          </w:rPr>
          <w:t>https://www.cambridge.org/insight/baseline-assessments</w:t>
        </w:r>
        <w:bookmarkEnd w:id="33"/>
      </w:hyperlink>
    </w:p>
    <w:p w14:paraId="2901D27B" w14:textId="23DA235E" w:rsidR="00A04AEF" w:rsidRPr="00A04AEF" w:rsidRDefault="00A04AEF" w:rsidP="00A04AEF">
      <w:pPr>
        <w:pStyle w:val="EndNoteBibliography"/>
        <w:ind w:left="720" w:hanging="720"/>
        <w:rPr>
          <w:noProof/>
        </w:rPr>
      </w:pPr>
      <w:bookmarkStart w:id="34" w:name="_ENREF_7"/>
      <w:r w:rsidRPr="00A04AEF">
        <w:rPr>
          <w:noProof/>
        </w:rPr>
        <w:t>7</w:t>
      </w:r>
      <w:r w:rsidRPr="00A04AEF">
        <w:rPr>
          <w:noProof/>
        </w:rPr>
        <w:tab/>
        <w:t xml:space="preserve">Castellanos-Canales, A. (2025). Explainer: Revocation of Student Visas and Termination of SEVIS Records. </w:t>
      </w:r>
      <w:r w:rsidRPr="00A04AEF">
        <w:rPr>
          <w:i/>
          <w:noProof/>
        </w:rPr>
        <w:t>National Immigration Forum</w:t>
      </w:r>
      <w:r w:rsidRPr="00A04AEF">
        <w:rPr>
          <w:noProof/>
        </w:rPr>
        <w:t xml:space="preserve">. </w:t>
      </w:r>
      <w:hyperlink r:id="rId43" w:history="1">
        <w:r w:rsidRPr="00A04AEF">
          <w:rPr>
            <w:rStyle w:val="Hyperlink"/>
            <w:noProof/>
          </w:rPr>
          <w:t>https://forumtogether.org/article/explainer-revocation-of-student-visas-and-termination-of-sevis-records/</w:t>
        </w:r>
        <w:bookmarkEnd w:id="34"/>
      </w:hyperlink>
    </w:p>
    <w:p w14:paraId="6ABFEEDB" w14:textId="78A39E8B" w:rsidR="00A04AEF" w:rsidRPr="00A04AEF" w:rsidRDefault="00A04AEF" w:rsidP="00A04AEF">
      <w:pPr>
        <w:pStyle w:val="EndNoteBibliography"/>
        <w:ind w:left="720" w:hanging="720"/>
        <w:rPr>
          <w:noProof/>
        </w:rPr>
      </w:pPr>
      <w:bookmarkStart w:id="35" w:name="_ENREF_8"/>
      <w:r w:rsidRPr="00A04AEF">
        <w:rPr>
          <w:noProof/>
        </w:rPr>
        <w:t>8</w:t>
      </w:r>
      <w:r w:rsidRPr="00A04AEF">
        <w:rPr>
          <w:noProof/>
        </w:rPr>
        <w:tab/>
        <w:t xml:space="preserve">CELT. (2025). </w:t>
      </w:r>
      <w:r w:rsidRPr="00A04AEF">
        <w:rPr>
          <w:i/>
          <w:noProof/>
        </w:rPr>
        <w:t>AI Course Policy Examples | CELT</w:t>
      </w:r>
      <w:r w:rsidRPr="00A04AEF">
        <w:rPr>
          <w:noProof/>
        </w:rPr>
        <w:t xml:space="preserve">. </w:t>
      </w:r>
      <w:hyperlink r:id="rId44" w:history="1">
        <w:r w:rsidRPr="00A04AEF">
          <w:rPr>
            <w:rStyle w:val="Hyperlink"/>
            <w:noProof/>
          </w:rPr>
          <w:t>https://celt.uky.edu/ai-course-policy-examples</w:t>
        </w:r>
        <w:bookmarkEnd w:id="35"/>
      </w:hyperlink>
    </w:p>
    <w:p w14:paraId="5C53FFFC" w14:textId="662DADB0" w:rsidR="00A04AEF" w:rsidRPr="00A04AEF" w:rsidRDefault="00A04AEF" w:rsidP="00A04AEF">
      <w:pPr>
        <w:pStyle w:val="EndNoteBibliography"/>
        <w:ind w:left="720" w:hanging="720"/>
        <w:rPr>
          <w:noProof/>
        </w:rPr>
      </w:pPr>
      <w:bookmarkStart w:id="36" w:name="_ENREF_9"/>
      <w:r w:rsidRPr="00A04AEF">
        <w:rPr>
          <w:noProof/>
        </w:rPr>
        <w:t>9</w:t>
      </w:r>
      <w:r w:rsidRPr="00A04AEF">
        <w:rPr>
          <w:noProof/>
        </w:rPr>
        <w:tab/>
        <w:t xml:space="preserve">Check, E. (2025). </w:t>
      </w:r>
      <w:r w:rsidRPr="00A04AEF">
        <w:rPr>
          <w:i/>
          <w:noProof/>
        </w:rPr>
        <w:t>False Positives in AI Detection: Are We Wrongly Accusing Students?</w:t>
      </w:r>
      <w:r w:rsidRPr="00A04AEF">
        <w:rPr>
          <w:noProof/>
        </w:rPr>
        <w:t xml:space="preserve"> </w:t>
      </w:r>
      <w:hyperlink r:id="rId45" w:history="1">
        <w:r w:rsidRPr="00A04AEF">
          <w:rPr>
            <w:rStyle w:val="Hyperlink"/>
            <w:noProof/>
          </w:rPr>
          <w:t>https://essaycheck.ai/blog/false-positives-in-ai-detection</w:t>
        </w:r>
        <w:bookmarkEnd w:id="36"/>
      </w:hyperlink>
    </w:p>
    <w:p w14:paraId="13953503" w14:textId="6745B0D0" w:rsidR="00A04AEF" w:rsidRPr="00A04AEF" w:rsidRDefault="00A04AEF" w:rsidP="00A04AEF">
      <w:pPr>
        <w:pStyle w:val="EndNoteBibliography"/>
        <w:ind w:left="720" w:hanging="720"/>
        <w:rPr>
          <w:noProof/>
        </w:rPr>
      </w:pPr>
      <w:bookmarkStart w:id="37" w:name="_ENREF_10"/>
      <w:r w:rsidRPr="00A04AEF">
        <w:rPr>
          <w:noProof/>
        </w:rPr>
        <w:t>10</w:t>
      </w:r>
      <w:r w:rsidRPr="00A04AEF">
        <w:rPr>
          <w:noProof/>
        </w:rPr>
        <w:tab/>
        <w:t xml:space="preserve">Code of Academic Integrity. (2025). </w:t>
      </w:r>
      <w:r w:rsidRPr="00A04AEF">
        <w:rPr>
          <w:i/>
          <w:noProof/>
        </w:rPr>
        <w:t>Office of the Dean of Faculty</w:t>
      </w:r>
      <w:r w:rsidRPr="00A04AEF">
        <w:rPr>
          <w:noProof/>
        </w:rPr>
        <w:t xml:space="preserve">. </w:t>
      </w:r>
      <w:hyperlink r:id="rId46" w:history="1">
        <w:r w:rsidRPr="00A04AEF">
          <w:rPr>
            <w:rStyle w:val="Hyperlink"/>
            <w:noProof/>
          </w:rPr>
          <w:t>https://deanoffaculty.cornell.edu/faculty-and-academic-affairs/academic-integrity/code-of-academic-integrity/</w:t>
        </w:r>
        <w:bookmarkEnd w:id="37"/>
      </w:hyperlink>
    </w:p>
    <w:p w14:paraId="667C86A1" w14:textId="1B132581" w:rsidR="00A04AEF" w:rsidRPr="00A04AEF" w:rsidRDefault="00A04AEF" w:rsidP="00A04AEF">
      <w:pPr>
        <w:pStyle w:val="EndNoteBibliography"/>
        <w:ind w:left="720" w:hanging="720"/>
        <w:rPr>
          <w:noProof/>
        </w:rPr>
      </w:pPr>
      <w:bookmarkStart w:id="38" w:name="_ENREF_11"/>
      <w:r w:rsidRPr="00A04AEF">
        <w:rPr>
          <w:noProof/>
        </w:rPr>
        <w:t>11</w:t>
      </w:r>
      <w:r w:rsidRPr="00A04AEF">
        <w:rPr>
          <w:noProof/>
        </w:rPr>
        <w:tab/>
        <w:t xml:space="preserve">Coley, M. (2023). </w:t>
      </w:r>
      <w:r w:rsidRPr="00A04AEF">
        <w:rPr>
          <w:i/>
          <w:noProof/>
        </w:rPr>
        <w:t>Guidance on AI Detection and Why We’re Disabling Turnitin’s AI Detector</w:t>
      </w:r>
      <w:r w:rsidRPr="00A04AEF">
        <w:rPr>
          <w:noProof/>
        </w:rPr>
        <w:t xml:space="preserve">. Retrieved 09/09 from </w:t>
      </w:r>
      <w:hyperlink r:id="rId47" w:history="1">
        <w:r w:rsidRPr="00A04AEF">
          <w:rPr>
            <w:rStyle w:val="Hyperlink"/>
            <w:noProof/>
          </w:rPr>
          <w:t>https://www.vanderbilt.edu/brightspace/2023/08/16/guidance-on-ai-detection-and-why-were-disabling-turnitins-ai-detector/</w:t>
        </w:r>
        <w:bookmarkEnd w:id="38"/>
      </w:hyperlink>
    </w:p>
    <w:p w14:paraId="21E11336" w14:textId="3C94905D" w:rsidR="00A04AEF" w:rsidRPr="00A04AEF" w:rsidRDefault="00A04AEF" w:rsidP="00A04AEF">
      <w:pPr>
        <w:pStyle w:val="EndNoteBibliography"/>
        <w:ind w:left="720" w:hanging="720"/>
        <w:rPr>
          <w:noProof/>
        </w:rPr>
      </w:pPr>
      <w:bookmarkStart w:id="39" w:name="_ENREF_12"/>
      <w:r w:rsidRPr="00A04AEF">
        <w:rPr>
          <w:noProof/>
        </w:rPr>
        <w:t>12</w:t>
      </w:r>
      <w:r w:rsidRPr="00A04AEF">
        <w:rPr>
          <w:noProof/>
        </w:rPr>
        <w:tab/>
        <w:t xml:space="preserve">Cornell University, C. f. T. I. (2023). </w:t>
      </w:r>
      <w:r w:rsidRPr="00A04AEF">
        <w:rPr>
          <w:i/>
          <w:noProof/>
        </w:rPr>
        <w:t>AI &amp; Academic Integrity | Center for Teaching Innovation</w:t>
      </w:r>
      <w:r w:rsidRPr="00A04AEF">
        <w:rPr>
          <w:noProof/>
        </w:rPr>
        <w:t xml:space="preserve">. </w:t>
      </w:r>
      <w:hyperlink r:id="rId48" w:history="1">
        <w:r w:rsidRPr="00A04AEF">
          <w:rPr>
            <w:rStyle w:val="Hyperlink"/>
            <w:noProof/>
          </w:rPr>
          <w:t>https://teaching.cornell.edu/generative-artificial-intelligence/ai-academic-integrity</w:t>
        </w:r>
        <w:bookmarkEnd w:id="39"/>
      </w:hyperlink>
    </w:p>
    <w:p w14:paraId="02D6EE91" w14:textId="7E41F081" w:rsidR="00A04AEF" w:rsidRPr="00A04AEF" w:rsidRDefault="00A04AEF" w:rsidP="00A04AEF">
      <w:pPr>
        <w:pStyle w:val="EndNoteBibliography"/>
        <w:ind w:left="720" w:hanging="720"/>
        <w:rPr>
          <w:noProof/>
        </w:rPr>
      </w:pPr>
      <w:bookmarkStart w:id="40" w:name="_ENREF_13"/>
      <w:r w:rsidRPr="00A04AEF">
        <w:rPr>
          <w:noProof/>
        </w:rPr>
        <w:t>13</w:t>
      </w:r>
      <w:r w:rsidRPr="00A04AEF">
        <w:rPr>
          <w:noProof/>
        </w:rPr>
        <w:tab/>
        <w:t xml:space="preserve">Dang, A., &amp; Wang, H. (2024). Ethical use of generative AI for writing practices: Addressing linguistically diverse students in U.S. Universities' AI statements. </w:t>
      </w:r>
      <w:r w:rsidRPr="00A04AEF">
        <w:rPr>
          <w:i/>
          <w:noProof/>
        </w:rPr>
        <w:t>Journal of Second Language Writing</w:t>
      </w:r>
      <w:r w:rsidRPr="00A04AEF">
        <w:rPr>
          <w:noProof/>
        </w:rPr>
        <w:t>,</w:t>
      </w:r>
      <w:r w:rsidRPr="00A04AEF">
        <w:rPr>
          <w:i/>
          <w:noProof/>
        </w:rPr>
        <w:t xml:space="preserve"> 66</w:t>
      </w:r>
      <w:r w:rsidRPr="00A04AEF">
        <w:rPr>
          <w:noProof/>
        </w:rPr>
        <w:t xml:space="preserve">, 101157. </w:t>
      </w:r>
      <w:hyperlink r:id="rId49" w:history="1">
        <w:r w:rsidRPr="00A04AEF">
          <w:rPr>
            <w:rStyle w:val="Hyperlink"/>
            <w:noProof/>
          </w:rPr>
          <w:t>https://doi.org/10.1016/j.jslw.2024.101157</w:t>
        </w:r>
      </w:hyperlink>
      <w:r w:rsidRPr="00A04AEF">
        <w:rPr>
          <w:noProof/>
        </w:rPr>
        <w:t xml:space="preserve"> </w:t>
      </w:r>
      <w:bookmarkEnd w:id="40"/>
    </w:p>
    <w:p w14:paraId="0BD88F6F" w14:textId="570C75CF" w:rsidR="00A04AEF" w:rsidRPr="00A04AEF" w:rsidRDefault="00A04AEF" w:rsidP="00A04AEF">
      <w:pPr>
        <w:pStyle w:val="EndNoteBibliography"/>
        <w:ind w:left="720" w:hanging="720"/>
        <w:rPr>
          <w:noProof/>
        </w:rPr>
      </w:pPr>
      <w:bookmarkStart w:id="41" w:name="_ENREF_14"/>
      <w:r w:rsidRPr="00A04AEF">
        <w:rPr>
          <w:noProof/>
        </w:rPr>
        <w:t>14</w:t>
      </w:r>
      <w:r w:rsidRPr="00A04AEF">
        <w:rPr>
          <w:noProof/>
        </w:rPr>
        <w:tab/>
        <w:t xml:space="preserve">Employability-Survey-Report. (2024). </w:t>
      </w:r>
      <w:hyperlink r:id="rId50" w:history="1">
        <w:r w:rsidRPr="00A04AEF">
          <w:rPr>
            <w:rStyle w:val="Hyperlink"/>
            <w:noProof/>
          </w:rPr>
          <w:t>https://cengage.widen.net/s/bmjxxjx9mm/cg-2024-employability-survey-report</w:t>
        </w:r>
      </w:hyperlink>
      <w:r w:rsidRPr="00A04AEF">
        <w:rPr>
          <w:noProof/>
        </w:rPr>
        <w:t xml:space="preserve"> </w:t>
      </w:r>
      <w:bookmarkEnd w:id="41"/>
    </w:p>
    <w:p w14:paraId="091A0891" w14:textId="4AFF20B9" w:rsidR="00A04AEF" w:rsidRPr="00A04AEF" w:rsidRDefault="00A04AEF" w:rsidP="00A04AEF">
      <w:pPr>
        <w:pStyle w:val="EndNoteBibliography"/>
        <w:ind w:left="720" w:hanging="720"/>
        <w:rPr>
          <w:noProof/>
        </w:rPr>
      </w:pPr>
      <w:bookmarkStart w:id="42" w:name="_ENREF_15"/>
      <w:r w:rsidRPr="00A04AEF">
        <w:rPr>
          <w:noProof/>
        </w:rPr>
        <w:t>15</w:t>
      </w:r>
      <w:r w:rsidRPr="00A04AEF">
        <w:rPr>
          <w:noProof/>
        </w:rPr>
        <w:tab/>
        <w:t xml:space="preserve">Furze, L. (2024). AI Detection in Education is a Dead End. </w:t>
      </w:r>
      <w:r w:rsidRPr="00A04AEF">
        <w:rPr>
          <w:i/>
          <w:noProof/>
        </w:rPr>
        <w:t>Leon Furze</w:t>
      </w:r>
      <w:r w:rsidRPr="00A04AEF">
        <w:rPr>
          <w:noProof/>
        </w:rPr>
        <w:t xml:space="preserve">. </w:t>
      </w:r>
      <w:hyperlink r:id="rId51" w:history="1">
        <w:r w:rsidRPr="00A04AEF">
          <w:rPr>
            <w:rStyle w:val="Hyperlink"/>
            <w:noProof/>
          </w:rPr>
          <w:t>https://leonfurze.com/2024/04/09/ai-detection-in-education-is-a-dead-end/</w:t>
        </w:r>
        <w:bookmarkEnd w:id="42"/>
      </w:hyperlink>
    </w:p>
    <w:p w14:paraId="65D6E3A5" w14:textId="0F44F63C" w:rsidR="00A04AEF" w:rsidRPr="00A04AEF" w:rsidRDefault="00A04AEF" w:rsidP="00A04AEF">
      <w:pPr>
        <w:pStyle w:val="EndNoteBibliography"/>
        <w:ind w:left="720" w:hanging="720"/>
        <w:rPr>
          <w:noProof/>
        </w:rPr>
      </w:pPr>
      <w:bookmarkStart w:id="43" w:name="_ENREF_16"/>
      <w:r w:rsidRPr="00A04AEF">
        <w:rPr>
          <w:noProof/>
        </w:rPr>
        <w:t>16</w:t>
      </w:r>
      <w:r w:rsidRPr="00A04AEF">
        <w:rPr>
          <w:noProof/>
        </w:rPr>
        <w:tab/>
        <w:t xml:space="preserve">Giray, L. (2024). The Problem with False Positives: AI Detection Unfairly Accuses Scholars of AI Plagiarism. </w:t>
      </w:r>
      <w:r w:rsidRPr="00A04AEF">
        <w:rPr>
          <w:i/>
          <w:noProof/>
        </w:rPr>
        <w:t>The Serials Librarian</w:t>
      </w:r>
      <w:r w:rsidRPr="00A04AEF">
        <w:rPr>
          <w:noProof/>
        </w:rPr>
        <w:t>,</w:t>
      </w:r>
      <w:r w:rsidRPr="00A04AEF">
        <w:rPr>
          <w:i/>
          <w:noProof/>
        </w:rPr>
        <w:t xml:space="preserve"> 85</w:t>
      </w:r>
      <w:r w:rsidRPr="00A04AEF">
        <w:rPr>
          <w:noProof/>
        </w:rPr>
        <w:t xml:space="preserve">(5-6), 181–189. </w:t>
      </w:r>
      <w:hyperlink r:id="rId52" w:history="1">
        <w:r w:rsidRPr="00A04AEF">
          <w:rPr>
            <w:rStyle w:val="Hyperlink"/>
            <w:noProof/>
          </w:rPr>
          <w:t>https://doi.org/10.1080/0361526X.2024.2433256</w:t>
        </w:r>
      </w:hyperlink>
      <w:r w:rsidRPr="00A04AEF">
        <w:rPr>
          <w:noProof/>
        </w:rPr>
        <w:t xml:space="preserve"> </w:t>
      </w:r>
      <w:bookmarkEnd w:id="43"/>
    </w:p>
    <w:p w14:paraId="0C067548" w14:textId="66AB2F53" w:rsidR="00A04AEF" w:rsidRPr="00A04AEF" w:rsidRDefault="00A04AEF" w:rsidP="00A04AEF">
      <w:pPr>
        <w:pStyle w:val="EndNoteBibliography"/>
        <w:ind w:left="720" w:hanging="720"/>
        <w:rPr>
          <w:noProof/>
        </w:rPr>
      </w:pPr>
      <w:bookmarkStart w:id="44" w:name="_ENREF_17"/>
      <w:r w:rsidRPr="00A04AEF">
        <w:rPr>
          <w:noProof/>
        </w:rPr>
        <w:lastRenderedPageBreak/>
        <w:t>17</w:t>
      </w:r>
      <w:r w:rsidRPr="00A04AEF">
        <w:rPr>
          <w:noProof/>
        </w:rPr>
        <w:tab/>
        <w:t xml:space="preserve">Hirsch, A. (2024). AI detectors: An ethical minefield - Center for Innovative Teaching and Learning.  </w:t>
      </w:r>
      <w:hyperlink r:id="rId53" w:history="1">
        <w:r w:rsidRPr="00A04AEF">
          <w:rPr>
            <w:rStyle w:val="Hyperlink"/>
            <w:noProof/>
          </w:rPr>
          <w:t>https://citl.news.niu.edu/2024/12/12/ai-detectors-an-ethical-minefield/</w:t>
        </w:r>
        <w:bookmarkEnd w:id="44"/>
      </w:hyperlink>
    </w:p>
    <w:p w14:paraId="77825D6A" w14:textId="417FCD43" w:rsidR="00A04AEF" w:rsidRPr="00A04AEF" w:rsidRDefault="00A04AEF" w:rsidP="00A04AEF">
      <w:pPr>
        <w:pStyle w:val="EndNoteBibliography"/>
        <w:ind w:left="720" w:hanging="720"/>
        <w:rPr>
          <w:noProof/>
        </w:rPr>
      </w:pPr>
      <w:bookmarkStart w:id="45" w:name="_ENREF_18"/>
      <w:r w:rsidRPr="00A04AEF">
        <w:rPr>
          <w:noProof/>
        </w:rPr>
        <w:t>18</w:t>
      </w:r>
      <w:r w:rsidRPr="00A04AEF">
        <w:rPr>
          <w:noProof/>
        </w:rPr>
        <w:tab/>
        <w:t xml:space="preserve">Kratzer, A. (2020). The Why and How of a Baseline Writing Assignment. </w:t>
      </w:r>
      <w:r w:rsidRPr="00A04AEF">
        <w:rPr>
          <w:i/>
          <w:noProof/>
        </w:rPr>
        <w:t>Angie Kratzer</w:t>
      </w:r>
      <w:r w:rsidRPr="00A04AEF">
        <w:rPr>
          <w:noProof/>
        </w:rPr>
        <w:t xml:space="preserve">. </w:t>
      </w:r>
      <w:hyperlink r:id="rId54" w:history="1">
        <w:r w:rsidRPr="00A04AEF">
          <w:rPr>
            <w:rStyle w:val="Hyperlink"/>
            <w:noProof/>
          </w:rPr>
          <w:t>https://angiekratzer.com/the-why-and-how-of-a-baseline-writing-assignment/</w:t>
        </w:r>
        <w:bookmarkEnd w:id="45"/>
      </w:hyperlink>
    </w:p>
    <w:p w14:paraId="23DF3FA2" w14:textId="112CA122" w:rsidR="00A04AEF" w:rsidRPr="00A04AEF" w:rsidRDefault="00A04AEF" w:rsidP="00A04AEF">
      <w:pPr>
        <w:pStyle w:val="EndNoteBibliography"/>
        <w:ind w:left="720" w:hanging="720"/>
        <w:rPr>
          <w:noProof/>
        </w:rPr>
      </w:pPr>
      <w:bookmarkStart w:id="46" w:name="_ENREF_19"/>
      <w:r w:rsidRPr="00A04AEF">
        <w:rPr>
          <w:noProof/>
        </w:rPr>
        <w:t>19</w:t>
      </w:r>
      <w:r w:rsidRPr="00A04AEF">
        <w:rPr>
          <w:noProof/>
        </w:rPr>
        <w:tab/>
        <w:t xml:space="preserve">Liang, W., Yuksekgonul, M., Mao, Y., Wu, E., &amp; Zou, J. (2023a). </w:t>
      </w:r>
      <w:r w:rsidRPr="00A04AEF">
        <w:rPr>
          <w:i/>
          <w:noProof/>
        </w:rPr>
        <w:t>AI-Detectors Biased Against Non-Native English Writers</w:t>
      </w:r>
      <w:r w:rsidRPr="00A04AEF">
        <w:rPr>
          <w:noProof/>
        </w:rPr>
        <w:t xml:space="preserve">. </w:t>
      </w:r>
      <w:hyperlink r:id="rId55" w:history="1">
        <w:r w:rsidRPr="00A04AEF">
          <w:rPr>
            <w:rStyle w:val="Hyperlink"/>
            <w:noProof/>
          </w:rPr>
          <w:t>https://hai.stanford.edu/news/ai-detectors-biased-against-non-native-english-writers</w:t>
        </w:r>
      </w:hyperlink>
      <w:r w:rsidRPr="00A04AEF">
        <w:rPr>
          <w:noProof/>
        </w:rPr>
        <w:t xml:space="preserve"> </w:t>
      </w:r>
      <w:bookmarkEnd w:id="46"/>
    </w:p>
    <w:p w14:paraId="741BD268" w14:textId="44A232CF" w:rsidR="00A04AEF" w:rsidRPr="00A04AEF" w:rsidRDefault="00A04AEF" w:rsidP="00A04AEF">
      <w:pPr>
        <w:pStyle w:val="EndNoteBibliography"/>
        <w:ind w:left="720" w:hanging="720"/>
        <w:rPr>
          <w:noProof/>
        </w:rPr>
      </w:pPr>
      <w:bookmarkStart w:id="47" w:name="_ENREF_20"/>
      <w:r w:rsidRPr="00A04AEF">
        <w:rPr>
          <w:noProof/>
        </w:rPr>
        <w:t>20</w:t>
      </w:r>
      <w:r w:rsidRPr="00A04AEF">
        <w:rPr>
          <w:noProof/>
        </w:rPr>
        <w:tab/>
        <w:t xml:space="preserve">Liang, W., Yuksekgonul, M., Mao, Y., Wu, E., &amp; Zou, J. (2023b). GPT detectors are biased against non-native English writers. </w:t>
      </w:r>
      <w:hyperlink r:id="rId56" w:history="1">
        <w:r w:rsidRPr="00A04AEF">
          <w:rPr>
            <w:rStyle w:val="Hyperlink"/>
            <w:noProof/>
          </w:rPr>
          <w:t>https://doi.org/10.48550/arXiv.2304.02819</w:t>
        </w:r>
      </w:hyperlink>
      <w:r w:rsidRPr="00A04AEF">
        <w:rPr>
          <w:noProof/>
        </w:rPr>
        <w:t xml:space="preserve"> </w:t>
      </w:r>
      <w:bookmarkEnd w:id="47"/>
    </w:p>
    <w:p w14:paraId="2238E5F8" w14:textId="5655DF75" w:rsidR="00A04AEF" w:rsidRPr="00A04AEF" w:rsidRDefault="00A04AEF" w:rsidP="00A04AEF">
      <w:pPr>
        <w:pStyle w:val="EndNoteBibliography"/>
        <w:ind w:left="720" w:hanging="720"/>
        <w:rPr>
          <w:noProof/>
        </w:rPr>
      </w:pPr>
      <w:bookmarkStart w:id="48" w:name="_ENREF_21"/>
      <w:r w:rsidRPr="00A04AEF">
        <w:rPr>
          <w:noProof/>
        </w:rPr>
        <w:t>21</w:t>
      </w:r>
      <w:r w:rsidRPr="00A04AEF">
        <w:rPr>
          <w:noProof/>
        </w:rPr>
        <w:tab/>
        <w:t xml:space="preserve">Mahmood, S. H. (2023, 2023–02–25T16:30:17Z). </w:t>
      </w:r>
      <w:r w:rsidRPr="00A04AEF">
        <w:rPr>
          <w:i/>
          <w:noProof/>
        </w:rPr>
        <w:t>The 8 Most Accurate AI Text Detectors You Can Try</w:t>
      </w:r>
      <w:r w:rsidRPr="00A04AEF">
        <w:rPr>
          <w:noProof/>
        </w:rPr>
        <w:t xml:space="preserve">. </w:t>
      </w:r>
      <w:hyperlink r:id="rId57" w:history="1">
        <w:r w:rsidRPr="00A04AEF">
          <w:rPr>
            <w:rStyle w:val="Hyperlink"/>
            <w:noProof/>
          </w:rPr>
          <w:t>https://www.makeuseof.com/accurate-ai-text-detectors/</w:t>
        </w:r>
        <w:bookmarkEnd w:id="48"/>
      </w:hyperlink>
    </w:p>
    <w:p w14:paraId="3DFADC5D" w14:textId="5E180122" w:rsidR="00A04AEF" w:rsidRPr="00A04AEF" w:rsidRDefault="00A04AEF" w:rsidP="00A04AEF">
      <w:pPr>
        <w:pStyle w:val="EndNoteBibliography"/>
        <w:ind w:left="720" w:hanging="720"/>
        <w:rPr>
          <w:noProof/>
        </w:rPr>
      </w:pPr>
      <w:bookmarkStart w:id="49" w:name="_ENREF_22"/>
      <w:r w:rsidRPr="00A04AEF">
        <w:rPr>
          <w:noProof/>
        </w:rPr>
        <w:t>22</w:t>
      </w:r>
      <w:r w:rsidRPr="00A04AEF">
        <w:rPr>
          <w:noProof/>
        </w:rPr>
        <w:tab/>
        <w:t xml:space="preserve">Marcus, G. (2022). </w:t>
      </w:r>
      <w:r w:rsidRPr="00A04AEF">
        <w:rPr>
          <w:i/>
          <w:noProof/>
        </w:rPr>
        <w:t>AI Platforms like ChatGPT Are Easy to Use but Also Potentially Dangerous</w:t>
      </w:r>
      <w:r w:rsidRPr="00A04AEF">
        <w:rPr>
          <w:noProof/>
        </w:rPr>
        <w:t xml:space="preserve">. </w:t>
      </w:r>
      <w:hyperlink r:id="rId58" w:history="1">
        <w:r w:rsidRPr="00A04AEF">
          <w:rPr>
            <w:rStyle w:val="Hyperlink"/>
            <w:noProof/>
          </w:rPr>
          <w:t>https://www.scientificamerican.com/article/ai-platforms-like-chatgpt-are-easy-to-use-but-also-potentially-dangerous/</w:t>
        </w:r>
        <w:bookmarkEnd w:id="49"/>
      </w:hyperlink>
    </w:p>
    <w:p w14:paraId="1E193AAD" w14:textId="78A02D57" w:rsidR="00A04AEF" w:rsidRPr="00A04AEF" w:rsidRDefault="00A04AEF" w:rsidP="00A04AEF">
      <w:pPr>
        <w:pStyle w:val="EndNoteBibliography"/>
        <w:ind w:left="720" w:hanging="720"/>
        <w:rPr>
          <w:noProof/>
        </w:rPr>
      </w:pPr>
      <w:bookmarkStart w:id="50" w:name="_ENREF_23"/>
      <w:r w:rsidRPr="00A04AEF">
        <w:rPr>
          <w:noProof/>
        </w:rPr>
        <w:t>23</w:t>
      </w:r>
      <w:r w:rsidRPr="00A04AEF">
        <w:rPr>
          <w:noProof/>
        </w:rPr>
        <w:tab/>
        <w:t xml:space="preserve">Markey, E. </w:t>
      </w:r>
      <w:r w:rsidRPr="00A04AEF">
        <w:rPr>
          <w:i/>
          <w:noProof/>
        </w:rPr>
        <w:t>Senator Markey Introduces AI Civil Rights Act to Eliminate AI Bias, Enact Guardrails on Use of Algorithms in Decisions Impacting People’s Rights, Civil Liberties, Livelihoods | U.S. Senator Ed Markey of Massachusetts</w:t>
      </w:r>
      <w:r w:rsidRPr="00A04AEF">
        <w:rPr>
          <w:noProof/>
        </w:rPr>
        <w:t xml:space="preserve">. </w:t>
      </w:r>
      <w:hyperlink r:id="rId59" w:history="1">
        <w:r w:rsidRPr="00A04AEF">
          <w:rPr>
            <w:rStyle w:val="Hyperlink"/>
            <w:noProof/>
          </w:rPr>
          <w:t>https://www.markey.senate.gov/news/press-releases/senator-markey-introduces-ai-civil-rights-act-to-eliminate-ai-bias-enact-guardrails-on-use-of-algorithms-in-decisions-impacting-peoples-rights-civil-liberties-livelihoods</w:t>
        </w:r>
        <w:bookmarkEnd w:id="50"/>
      </w:hyperlink>
    </w:p>
    <w:p w14:paraId="77C579DD" w14:textId="249F6BC0" w:rsidR="00A04AEF" w:rsidRPr="00A04AEF" w:rsidRDefault="00A04AEF" w:rsidP="00A04AEF">
      <w:pPr>
        <w:pStyle w:val="EndNoteBibliography"/>
        <w:ind w:left="720" w:hanging="720"/>
        <w:rPr>
          <w:noProof/>
        </w:rPr>
      </w:pPr>
      <w:bookmarkStart w:id="51" w:name="_ENREF_24"/>
      <w:r w:rsidRPr="00A04AEF">
        <w:rPr>
          <w:noProof/>
        </w:rPr>
        <w:t>24</w:t>
      </w:r>
      <w:r w:rsidRPr="00A04AEF">
        <w:rPr>
          <w:noProof/>
        </w:rPr>
        <w:tab/>
        <w:t xml:space="preserve">Mathewson, T. G. (2023, 2023–08–14). </w:t>
      </w:r>
      <w:r w:rsidRPr="00A04AEF">
        <w:rPr>
          <w:i/>
          <w:noProof/>
        </w:rPr>
        <w:t>AI Detection Tools Falsely Accuse International Students of Cheating – The Markup</w:t>
      </w:r>
      <w:r w:rsidRPr="00A04AEF">
        <w:rPr>
          <w:noProof/>
        </w:rPr>
        <w:t xml:space="preserve">. </w:t>
      </w:r>
      <w:hyperlink r:id="rId60" w:history="1">
        <w:r w:rsidRPr="00A04AEF">
          <w:rPr>
            <w:rStyle w:val="Hyperlink"/>
            <w:noProof/>
          </w:rPr>
          <w:t>https://themarkup.org/machine-learning/2023/08/14/ai-detection-tools-falsely-accuse-international-students-of-cheating</w:t>
        </w:r>
        <w:bookmarkEnd w:id="51"/>
      </w:hyperlink>
    </w:p>
    <w:p w14:paraId="22ACDC1D" w14:textId="054E2061" w:rsidR="00A04AEF" w:rsidRPr="00A04AEF" w:rsidRDefault="00A04AEF" w:rsidP="00A04AEF">
      <w:pPr>
        <w:pStyle w:val="EndNoteBibliography"/>
        <w:ind w:left="720" w:hanging="720"/>
        <w:rPr>
          <w:noProof/>
        </w:rPr>
      </w:pPr>
      <w:bookmarkStart w:id="52" w:name="_ENREF_25"/>
      <w:r w:rsidRPr="00A04AEF">
        <w:rPr>
          <w:noProof/>
        </w:rPr>
        <w:t>25</w:t>
      </w:r>
      <w:r w:rsidRPr="00A04AEF">
        <w:rPr>
          <w:noProof/>
        </w:rPr>
        <w:tab/>
        <w:t xml:space="preserve">MIT_Sloan. (2023). AI Detectors Don't Work. Here's What to Do Instead. </w:t>
      </w:r>
      <w:r w:rsidRPr="00A04AEF">
        <w:rPr>
          <w:i/>
          <w:noProof/>
        </w:rPr>
        <w:t>MIT Sloan Teaching &amp; Learning Technologies</w:t>
      </w:r>
      <w:r w:rsidRPr="00A04AEF">
        <w:rPr>
          <w:noProof/>
        </w:rPr>
        <w:t xml:space="preserve">. </w:t>
      </w:r>
      <w:hyperlink r:id="rId61" w:history="1">
        <w:r w:rsidRPr="00A04AEF">
          <w:rPr>
            <w:rStyle w:val="Hyperlink"/>
            <w:noProof/>
          </w:rPr>
          <w:t>https://mitsloanedtech.mit.edu/ai/teach/ai-detectors-dont-work/</w:t>
        </w:r>
        <w:bookmarkEnd w:id="52"/>
      </w:hyperlink>
    </w:p>
    <w:p w14:paraId="5A2BDFFA" w14:textId="6BC86F6C" w:rsidR="00A04AEF" w:rsidRPr="00A04AEF" w:rsidRDefault="00A04AEF" w:rsidP="00A04AEF">
      <w:pPr>
        <w:pStyle w:val="EndNoteBibliography"/>
        <w:ind w:left="720" w:hanging="720"/>
        <w:rPr>
          <w:noProof/>
        </w:rPr>
      </w:pPr>
      <w:bookmarkStart w:id="53" w:name="_ENREF_26"/>
      <w:r w:rsidRPr="00A04AEF">
        <w:rPr>
          <w:noProof/>
        </w:rPr>
        <w:t>26</w:t>
      </w:r>
      <w:r w:rsidRPr="00A04AEF">
        <w:rPr>
          <w:noProof/>
        </w:rPr>
        <w:tab/>
        <w:t xml:space="preserve">Myers, A. (2023). </w:t>
      </w:r>
      <w:r w:rsidRPr="00A04AEF">
        <w:rPr>
          <w:i/>
          <w:noProof/>
        </w:rPr>
        <w:t>AI-Detectors Biased Against Non-Native English Writers | Stanford HAI</w:t>
      </w:r>
      <w:r w:rsidRPr="00A04AEF">
        <w:rPr>
          <w:noProof/>
        </w:rPr>
        <w:t xml:space="preserve">. Stanford University. Retrieved 09/09 from </w:t>
      </w:r>
      <w:hyperlink r:id="rId62" w:history="1">
        <w:r w:rsidRPr="00A04AEF">
          <w:rPr>
            <w:rStyle w:val="Hyperlink"/>
            <w:noProof/>
          </w:rPr>
          <w:t>https://hai.stanford.edu/news/ai-detectors-biased-against-non-native-english-writers</w:t>
        </w:r>
        <w:bookmarkEnd w:id="53"/>
      </w:hyperlink>
    </w:p>
    <w:p w14:paraId="6783FF2B" w14:textId="1BEF173F" w:rsidR="00A04AEF" w:rsidRPr="00A04AEF" w:rsidRDefault="00A04AEF" w:rsidP="00A04AEF">
      <w:pPr>
        <w:pStyle w:val="EndNoteBibliography"/>
        <w:ind w:left="720" w:hanging="720"/>
        <w:rPr>
          <w:noProof/>
        </w:rPr>
      </w:pPr>
      <w:bookmarkStart w:id="54" w:name="_ENREF_27"/>
      <w:r w:rsidRPr="00A04AEF">
        <w:rPr>
          <w:noProof/>
        </w:rPr>
        <w:t>27</w:t>
      </w:r>
      <w:r w:rsidRPr="00A04AEF">
        <w:rPr>
          <w:noProof/>
        </w:rPr>
        <w:tab/>
        <w:t>Najarro, I. (2023, 2023–10–06T20:31:40.743). What Teachers Should Know Before Using AI With English Learners.</w:t>
      </w:r>
      <w:r w:rsidRPr="00A04AEF">
        <w:rPr>
          <w:i/>
          <w:noProof/>
        </w:rPr>
        <w:t xml:space="preserve"> Education Week</w:t>
      </w:r>
      <w:r w:rsidRPr="00A04AEF">
        <w:rPr>
          <w:noProof/>
        </w:rPr>
        <w:t xml:space="preserve">. </w:t>
      </w:r>
      <w:hyperlink r:id="rId63" w:history="1">
        <w:r w:rsidRPr="00A04AEF">
          <w:rPr>
            <w:rStyle w:val="Hyperlink"/>
            <w:noProof/>
          </w:rPr>
          <w:t>https://www.edweek.org/teaching-learning/what-teachers-should-know-before-using-ai-with-english-learners/2023/10</w:t>
        </w:r>
        <w:bookmarkEnd w:id="54"/>
      </w:hyperlink>
    </w:p>
    <w:p w14:paraId="4B877B40" w14:textId="77777777" w:rsidR="00A04AEF" w:rsidRPr="00A04AEF" w:rsidRDefault="00A04AEF" w:rsidP="00A04AEF">
      <w:pPr>
        <w:pStyle w:val="EndNoteBibliography"/>
        <w:ind w:left="720" w:hanging="720"/>
        <w:rPr>
          <w:noProof/>
        </w:rPr>
      </w:pPr>
      <w:bookmarkStart w:id="55" w:name="_ENREF_28"/>
      <w:r w:rsidRPr="00A04AEF">
        <w:rPr>
          <w:noProof/>
        </w:rPr>
        <w:t>28</w:t>
      </w:r>
      <w:r w:rsidRPr="00A04AEF">
        <w:rPr>
          <w:noProof/>
        </w:rPr>
        <w:tab/>
        <w:t xml:space="preserve">Orr, D. (2022). The Unintended Consequences of Algorithmic Bias. </w:t>
      </w:r>
      <w:r w:rsidRPr="00A04AEF">
        <w:rPr>
          <w:i/>
          <w:noProof/>
        </w:rPr>
        <w:t>Congressional Black Caucus Foundation</w:t>
      </w:r>
      <w:r w:rsidRPr="00A04AEF">
        <w:rPr>
          <w:noProof/>
        </w:rPr>
        <w:t xml:space="preserve">. </w:t>
      </w:r>
      <w:bookmarkEnd w:id="55"/>
    </w:p>
    <w:p w14:paraId="4539F9E4" w14:textId="0744DAAD" w:rsidR="00A04AEF" w:rsidRPr="00A04AEF" w:rsidRDefault="00A04AEF" w:rsidP="00A04AEF">
      <w:pPr>
        <w:pStyle w:val="EndNoteBibliography"/>
        <w:ind w:left="720" w:hanging="720"/>
        <w:rPr>
          <w:noProof/>
        </w:rPr>
      </w:pPr>
      <w:bookmarkStart w:id="56" w:name="_ENREF_29"/>
      <w:r w:rsidRPr="00A04AEF">
        <w:rPr>
          <w:noProof/>
        </w:rPr>
        <w:t>29</w:t>
      </w:r>
      <w:r w:rsidRPr="00A04AEF">
        <w:rPr>
          <w:noProof/>
        </w:rPr>
        <w:tab/>
        <w:t xml:space="preserve">Palmer-Clarke, Y. (2025). </w:t>
      </w:r>
      <w:r w:rsidRPr="00A04AEF">
        <w:rPr>
          <w:i/>
          <w:noProof/>
        </w:rPr>
        <w:t>Research Guides: English as an Additional Language: Using Artificial Intelligence</w:t>
      </w:r>
      <w:r w:rsidRPr="00A04AEF">
        <w:rPr>
          <w:noProof/>
        </w:rPr>
        <w:t xml:space="preserve">. </w:t>
      </w:r>
      <w:hyperlink r:id="rId64" w:history="1">
        <w:r w:rsidRPr="00A04AEF">
          <w:rPr>
            <w:rStyle w:val="Hyperlink"/>
            <w:noProof/>
          </w:rPr>
          <w:t>https://libguides.usask.ca/c.php?g=109857&amp;p=5362687</w:t>
        </w:r>
        <w:bookmarkEnd w:id="56"/>
      </w:hyperlink>
    </w:p>
    <w:p w14:paraId="65F2925C" w14:textId="12DA5316" w:rsidR="00A04AEF" w:rsidRPr="00A04AEF" w:rsidRDefault="00A04AEF" w:rsidP="00A04AEF">
      <w:pPr>
        <w:pStyle w:val="EndNoteBibliography"/>
        <w:ind w:left="720" w:hanging="720"/>
        <w:rPr>
          <w:noProof/>
        </w:rPr>
      </w:pPr>
      <w:bookmarkStart w:id="57" w:name="_ENREF_30"/>
      <w:r w:rsidRPr="00A04AEF">
        <w:rPr>
          <w:noProof/>
        </w:rPr>
        <w:t>30</w:t>
      </w:r>
      <w:r w:rsidRPr="00A04AEF">
        <w:rPr>
          <w:noProof/>
        </w:rPr>
        <w:tab/>
      </w:r>
      <w:r w:rsidRPr="00A04AEF">
        <w:rPr>
          <w:i/>
          <w:noProof/>
        </w:rPr>
        <w:t>Pangram Labs AI Detection</w:t>
      </w:r>
      <w:r w:rsidRPr="00A04AEF">
        <w:rPr>
          <w:noProof/>
        </w:rPr>
        <w:t xml:space="preserve">. (2025).  </w:t>
      </w:r>
      <w:hyperlink r:id="rId65" w:history="1">
        <w:r w:rsidRPr="00A04AEF">
          <w:rPr>
            <w:rStyle w:val="Hyperlink"/>
            <w:noProof/>
          </w:rPr>
          <w:t>https://www.pangram.com/</w:t>
        </w:r>
        <w:bookmarkEnd w:id="57"/>
      </w:hyperlink>
    </w:p>
    <w:p w14:paraId="2E445C9B" w14:textId="77777777" w:rsidR="00A04AEF" w:rsidRPr="00A04AEF" w:rsidRDefault="00A04AEF" w:rsidP="00A04AEF">
      <w:pPr>
        <w:pStyle w:val="EndNoteBibliography"/>
        <w:ind w:left="720" w:hanging="720"/>
        <w:rPr>
          <w:noProof/>
        </w:rPr>
      </w:pPr>
      <w:bookmarkStart w:id="58" w:name="_ENREF_31"/>
      <w:r w:rsidRPr="00A04AEF">
        <w:rPr>
          <w:noProof/>
        </w:rPr>
        <w:t>31</w:t>
      </w:r>
      <w:r w:rsidRPr="00A04AEF">
        <w:rPr>
          <w:noProof/>
        </w:rPr>
        <w:tab/>
        <w:t xml:space="preserve">Prothero, A. (2024). More Teachers Are Using AI-Detection Tools. Here's Why That Might Be a Problem. </w:t>
      </w:r>
      <w:r w:rsidRPr="00A04AEF">
        <w:rPr>
          <w:i/>
          <w:noProof/>
        </w:rPr>
        <w:t>Education Week</w:t>
      </w:r>
      <w:r w:rsidRPr="00A04AEF">
        <w:rPr>
          <w:noProof/>
        </w:rPr>
        <w:t xml:space="preserve">. </w:t>
      </w:r>
      <w:bookmarkEnd w:id="58"/>
    </w:p>
    <w:p w14:paraId="40765238" w14:textId="775F3660" w:rsidR="00A04AEF" w:rsidRPr="00A04AEF" w:rsidRDefault="00A04AEF" w:rsidP="00A04AEF">
      <w:pPr>
        <w:pStyle w:val="EndNoteBibliography"/>
        <w:ind w:left="720" w:hanging="720"/>
        <w:rPr>
          <w:noProof/>
        </w:rPr>
      </w:pPr>
      <w:bookmarkStart w:id="59" w:name="_ENREF_32"/>
      <w:r w:rsidRPr="00A04AEF">
        <w:rPr>
          <w:noProof/>
        </w:rPr>
        <w:t>32</w:t>
      </w:r>
      <w:r w:rsidRPr="00A04AEF">
        <w:rPr>
          <w:noProof/>
        </w:rPr>
        <w:tab/>
        <w:t xml:space="preserve">Riess, K. (2025). OCR Weighs In On Discriminatory AI Use. </w:t>
      </w:r>
      <w:r w:rsidRPr="00A04AEF">
        <w:rPr>
          <w:i/>
          <w:noProof/>
        </w:rPr>
        <w:t>King, Spry, Herman, Freund &amp; Faul, LLC.</w:t>
      </w:r>
      <w:r w:rsidRPr="00A04AEF">
        <w:rPr>
          <w:noProof/>
        </w:rPr>
        <w:t xml:space="preserve"> </w:t>
      </w:r>
      <w:hyperlink r:id="rId66" w:history="1">
        <w:r w:rsidRPr="00A04AEF">
          <w:rPr>
            <w:rStyle w:val="Hyperlink"/>
            <w:noProof/>
          </w:rPr>
          <w:t>https://kingspry.com/ocr-weighs-in-on-discriminatory-ai-use/</w:t>
        </w:r>
        <w:bookmarkEnd w:id="59"/>
      </w:hyperlink>
    </w:p>
    <w:p w14:paraId="11DD4FA9" w14:textId="67979ED1" w:rsidR="00A04AEF" w:rsidRPr="00A04AEF" w:rsidRDefault="00A04AEF" w:rsidP="00A04AEF">
      <w:pPr>
        <w:pStyle w:val="EndNoteBibliography"/>
        <w:ind w:left="720" w:hanging="720"/>
        <w:rPr>
          <w:noProof/>
        </w:rPr>
      </w:pPr>
      <w:bookmarkStart w:id="60" w:name="_ENREF_33"/>
      <w:r w:rsidRPr="00A04AEF">
        <w:rPr>
          <w:noProof/>
        </w:rPr>
        <w:t>33</w:t>
      </w:r>
      <w:r w:rsidRPr="00A04AEF">
        <w:rPr>
          <w:noProof/>
        </w:rPr>
        <w:tab/>
      </w:r>
      <w:r w:rsidRPr="00A04AEF">
        <w:rPr>
          <w:i/>
          <w:noProof/>
        </w:rPr>
        <w:t>Teaching Center doesn’t endorse any generative AI detection tools</w:t>
      </w:r>
      <w:r w:rsidRPr="00A04AEF">
        <w:rPr>
          <w:noProof/>
        </w:rPr>
        <w:t xml:space="preserve">. (2023).  </w:t>
      </w:r>
      <w:hyperlink r:id="rId67" w:history="1">
        <w:r w:rsidRPr="00A04AEF">
          <w:rPr>
            <w:rStyle w:val="Hyperlink"/>
            <w:noProof/>
          </w:rPr>
          <w:t>https://www.utimes.pitt.edu/news/teaching-center-doesn-t</w:t>
        </w:r>
        <w:bookmarkEnd w:id="60"/>
      </w:hyperlink>
    </w:p>
    <w:p w14:paraId="7737DA58" w14:textId="77777777" w:rsidR="00A04AEF" w:rsidRPr="00A04AEF" w:rsidRDefault="00A04AEF" w:rsidP="00A04AEF">
      <w:pPr>
        <w:pStyle w:val="EndNoteBibliography"/>
        <w:ind w:left="720" w:hanging="720"/>
        <w:rPr>
          <w:noProof/>
        </w:rPr>
      </w:pPr>
      <w:bookmarkStart w:id="61" w:name="_ENREF_34"/>
      <w:r w:rsidRPr="00A04AEF">
        <w:rPr>
          <w:noProof/>
        </w:rPr>
        <w:t>34</w:t>
      </w:r>
      <w:r w:rsidRPr="00A04AEF">
        <w:rPr>
          <w:noProof/>
        </w:rPr>
        <w:tab/>
        <w:t xml:space="preserve">Tian, E. (2023, 2023–10–25T01:43:00.000Z). </w:t>
      </w:r>
      <w:r w:rsidRPr="00A04AEF">
        <w:rPr>
          <w:i/>
          <w:noProof/>
        </w:rPr>
        <w:t>ESL Bias in AI Detection is an Outdated Narrative</w:t>
      </w:r>
      <w:r w:rsidRPr="00A04AEF">
        <w:rPr>
          <w:noProof/>
        </w:rPr>
        <w:t xml:space="preserve">. Retrieved 09/09 from </w:t>
      </w:r>
      <w:bookmarkEnd w:id="61"/>
    </w:p>
    <w:p w14:paraId="3E9AB2CC" w14:textId="116AD43D" w:rsidR="00A04AEF" w:rsidRPr="00A04AEF" w:rsidRDefault="00A04AEF" w:rsidP="00A04AEF">
      <w:pPr>
        <w:pStyle w:val="EndNoteBibliography"/>
        <w:ind w:left="720" w:hanging="720"/>
        <w:rPr>
          <w:noProof/>
        </w:rPr>
      </w:pPr>
      <w:bookmarkStart w:id="62" w:name="_ENREF_35"/>
      <w:r w:rsidRPr="00A04AEF">
        <w:rPr>
          <w:noProof/>
        </w:rPr>
        <w:lastRenderedPageBreak/>
        <w:t>35</w:t>
      </w:r>
      <w:r w:rsidRPr="00A04AEF">
        <w:rPr>
          <w:noProof/>
        </w:rPr>
        <w:tab/>
        <w:t xml:space="preserve">University_of_Rochester. (2025). </w:t>
      </w:r>
      <w:r w:rsidRPr="00A04AEF">
        <w:rPr>
          <w:i/>
          <w:noProof/>
        </w:rPr>
        <w:t>International Students</w:t>
      </w:r>
      <w:r w:rsidRPr="00A04AEF">
        <w:rPr>
          <w:noProof/>
        </w:rPr>
        <w:t xml:space="preserve">. </w:t>
      </w:r>
      <w:hyperlink r:id="rId68" w:history="1">
        <w:r w:rsidRPr="00A04AEF">
          <w:rPr>
            <w:rStyle w:val="Hyperlink"/>
            <w:noProof/>
          </w:rPr>
          <w:t>https://www.rochester.edu/college/honesty/students/international.html</w:t>
        </w:r>
        <w:bookmarkEnd w:id="62"/>
      </w:hyperlink>
    </w:p>
    <w:p w14:paraId="0E711621" w14:textId="28363239" w:rsidR="00A04AEF" w:rsidRPr="00A04AEF" w:rsidRDefault="00A04AEF" w:rsidP="00A04AEF">
      <w:pPr>
        <w:pStyle w:val="EndNoteBibliography"/>
        <w:ind w:left="720" w:hanging="720"/>
        <w:rPr>
          <w:noProof/>
        </w:rPr>
      </w:pPr>
      <w:bookmarkStart w:id="63" w:name="_ENREF_36"/>
      <w:r w:rsidRPr="00A04AEF">
        <w:rPr>
          <w:noProof/>
        </w:rPr>
        <w:t>36</w:t>
      </w:r>
      <w:r w:rsidRPr="00A04AEF">
        <w:rPr>
          <w:noProof/>
        </w:rPr>
        <w:tab/>
        <w:t xml:space="preserve">Vanderbilt_Univ. (2023). Academic-Affairs-Guidance-for-Artificial-Intelligence. </w:t>
      </w:r>
      <w:hyperlink r:id="rId69" w:history="1">
        <w:r w:rsidRPr="00A04AEF">
          <w:rPr>
            <w:rStyle w:val="Hyperlink"/>
            <w:noProof/>
          </w:rPr>
          <w:t>https://cdn.vanderbilt.edu/vu-URL/wp-content/uploads/sites/439/2023/11/29200845/Academic-Affairs-Guidance-for-Artificial-Intelligence-Nov-29-2023.pdf</w:t>
        </w:r>
      </w:hyperlink>
      <w:r w:rsidRPr="00A04AEF">
        <w:rPr>
          <w:noProof/>
        </w:rPr>
        <w:t xml:space="preserve"> </w:t>
      </w:r>
      <w:bookmarkEnd w:id="63"/>
    </w:p>
    <w:p w14:paraId="4EF967C9" w14:textId="456028B0" w:rsidR="00A04AEF" w:rsidRPr="00A04AEF" w:rsidRDefault="00A04AEF" w:rsidP="00A04AEF">
      <w:pPr>
        <w:pStyle w:val="EndNoteBibliography"/>
        <w:ind w:left="720" w:hanging="720"/>
        <w:rPr>
          <w:noProof/>
        </w:rPr>
      </w:pPr>
      <w:bookmarkStart w:id="64" w:name="_ENREF_37"/>
      <w:r w:rsidRPr="00A04AEF">
        <w:rPr>
          <w:noProof/>
        </w:rPr>
        <w:t>37</w:t>
      </w:r>
      <w:r w:rsidRPr="00A04AEF">
        <w:rPr>
          <w:noProof/>
        </w:rPr>
        <w:tab/>
        <w:t xml:space="preserve">Weaver, A. (2023a). AI hallucinations: How to reduce inaccurate content outputs. </w:t>
      </w:r>
      <w:r w:rsidRPr="00A04AEF">
        <w:rPr>
          <w:i/>
          <w:noProof/>
        </w:rPr>
        <w:t>WRITER</w:t>
      </w:r>
      <w:r w:rsidRPr="00A04AEF">
        <w:rPr>
          <w:noProof/>
        </w:rPr>
        <w:t xml:space="preserve">. </w:t>
      </w:r>
      <w:hyperlink r:id="rId70" w:history="1">
        <w:r w:rsidRPr="00A04AEF">
          <w:rPr>
            <w:rStyle w:val="Hyperlink"/>
            <w:noProof/>
          </w:rPr>
          <w:t>https://writer.com/blog/ai-hallucinations/</w:t>
        </w:r>
        <w:bookmarkEnd w:id="64"/>
      </w:hyperlink>
    </w:p>
    <w:p w14:paraId="31F87FF3" w14:textId="52E721A7" w:rsidR="00A04AEF" w:rsidRPr="00A04AEF" w:rsidRDefault="00A04AEF" w:rsidP="00A04AEF">
      <w:pPr>
        <w:pStyle w:val="EndNoteBibliography"/>
        <w:ind w:left="720" w:hanging="720"/>
        <w:rPr>
          <w:noProof/>
        </w:rPr>
      </w:pPr>
      <w:bookmarkStart w:id="65" w:name="_ENREF_38"/>
      <w:r w:rsidRPr="00A04AEF">
        <w:rPr>
          <w:noProof/>
        </w:rPr>
        <w:t>38</w:t>
      </w:r>
      <w:r w:rsidRPr="00A04AEF">
        <w:rPr>
          <w:noProof/>
        </w:rPr>
        <w:tab/>
        <w:t xml:space="preserve">Weaver, A. (2023b). Why you can't replace human insight: The importance of editorial skills in the AI era. </w:t>
      </w:r>
      <w:r w:rsidRPr="00A04AEF">
        <w:rPr>
          <w:i/>
          <w:noProof/>
        </w:rPr>
        <w:t>WRITER</w:t>
      </w:r>
      <w:r w:rsidRPr="00A04AEF">
        <w:rPr>
          <w:noProof/>
        </w:rPr>
        <w:t xml:space="preserve">. </w:t>
      </w:r>
      <w:hyperlink r:id="rId71" w:history="1">
        <w:r w:rsidRPr="00A04AEF">
          <w:rPr>
            <w:rStyle w:val="Hyperlink"/>
            <w:noProof/>
          </w:rPr>
          <w:t>https://writer.com/blog/editorial-skills-and-ai/</w:t>
        </w:r>
        <w:bookmarkEnd w:id="65"/>
      </w:hyperlink>
    </w:p>
    <w:p w14:paraId="1819D105" w14:textId="0938C8FC" w:rsidR="00A04AEF" w:rsidRPr="00A04AEF" w:rsidRDefault="00A04AEF" w:rsidP="00A04AEF">
      <w:pPr>
        <w:pStyle w:val="EndNoteBibliography"/>
        <w:ind w:left="720" w:hanging="720"/>
        <w:rPr>
          <w:noProof/>
        </w:rPr>
      </w:pPr>
      <w:bookmarkStart w:id="66" w:name="_ENREF_39"/>
      <w:r w:rsidRPr="00A04AEF">
        <w:rPr>
          <w:noProof/>
        </w:rPr>
        <w:t>39</w:t>
      </w:r>
      <w:r w:rsidRPr="00A04AEF">
        <w:rPr>
          <w:noProof/>
        </w:rPr>
        <w:tab/>
        <w:t xml:space="preserve">Weaver, A. (2025). Generative AI: risks and countermeasures for businesses. </w:t>
      </w:r>
      <w:r w:rsidRPr="00A04AEF">
        <w:rPr>
          <w:i/>
          <w:noProof/>
        </w:rPr>
        <w:t>WRITER</w:t>
      </w:r>
      <w:r w:rsidRPr="00A04AEF">
        <w:rPr>
          <w:noProof/>
        </w:rPr>
        <w:t xml:space="preserve">. </w:t>
      </w:r>
      <w:hyperlink r:id="rId72" w:history="1">
        <w:r w:rsidRPr="00A04AEF">
          <w:rPr>
            <w:rStyle w:val="Hyperlink"/>
            <w:noProof/>
          </w:rPr>
          <w:t>https://writer.com/blog/generative-ai-risks-and-countermeasures/</w:t>
        </w:r>
        <w:bookmarkEnd w:id="66"/>
      </w:hyperlink>
    </w:p>
    <w:p w14:paraId="5C6D6313" w14:textId="6A177BAF" w:rsidR="00A04AEF" w:rsidRPr="00A04AEF" w:rsidRDefault="00A04AEF" w:rsidP="00A04AEF">
      <w:pPr>
        <w:pStyle w:val="EndNoteBibliography"/>
        <w:ind w:left="720" w:hanging="720"/>
        <w:rPr>
          <w:noProof/>
        </w:rPr>
      </w:pPr>
      <w:bookmarkStart w:id="67" w:name="_ENREF_40"/>
      <w:r w:rsidRPr="00A04AEF">
        <w:rPr>
          <w:noProof/>
        </w:rPr>
        <w:t>40</w:t>
      </w:r>
      <w:r w:rsidRPr="00A04AEF">
        <w:rPr>
          <w:noProof/>
        </w:rPr>
        <w:tab/>
        <w:t xml:space="preserve">White_House. (2022). Blueprint for an AI Bill of Rights | OSTP. </w:t>
      </w:r>
      <w:r w:rsidRPr="00A04AEF">
        <w:rPr>
          <w:i/>
          <w:noProof/>
        </w:rPr>
        <w:t>The White House</w:t>
      </w:r>
      <w:r w:rsidRPr="00A04AEF">
        <w:rPr>
          <w:noProof/>
        </w:rPr>
        <w:t xml:space="preserve">. </w:t>
      </w:r>
      <w:hyperlink r:id="rId73" w:history="1">
        <w:r w:rsidRPr="00A04AEF">
          <w:rPr>
            <w:rStyle w:val="Hyperlink"/>
            <w:noProof/>
          </w:rPr>
          <w:t>https://bidenwhitehouse.archives.gov/ostp/ai-bill-of-rights/</w:t>
        </w:r>
        <w:bookmarkEnd w:id="67"/>
      </w:hyperlink>
    </w:p>
    <w:p w14:paraId="50F24B18" w14:textId="33B77677" w:rsidR="00A04AEF" w:rsidRPr="00A04AEF" w:rsidRDefault="00A04AEF" w:rsidP="00A04AEF">
      <w:pPr>
        <w:pStyle w:val="EndNoteBibliography"/>
        <w:ind w:left="720" w:hanging="720"/>
        <w:rPr>
          <w:noProof/>
        </w:rPr>
      </w:pPr>
      <w:bookmarkStart w:id="68" w:name="_ENREF_41"/>
      <w:r w:rsidRPr="00A04AEF">
        <w:rPr>
          <w:noProof/>
        </w:rPr>
        <w:t>41</w:t>
      </w:r>
      <w:r w:rsidRPr="00A04AEF">
        <w:rPr>
          <w:noProof/>
        </w:rPr>
        <w:tab/>
        <w:t xml:space="preserve">Why AI Detection Tools are Ineffective | Center for Academic Innovation. (2025).  </w:t>
      </w:r>
      <w:hyperlink r:id="rId74" w:history="1">
        <w:r w:rsidRPr="00A04AEF">
          <w:rPr>
            <w:rStyle w:val="Hyperlink"/>
            <w:noProof/>
          </w:rPr>
          <w:t>https://facultyhub.chemeketa.edu/technology/generative-ai/why-ai-detection-tools-are-ineffective/</w:t>
        </w:r>
        <w:bookmarkEnd w:id="68"/>
      </w:hyperlink>
    </w:p>
    <w:p w14:paraId="44281DB1" w14:textId="30F1B6CA" w:rsidR="00A04AEF" w:rsidRPr="00A04AEF" w:rsidRDefault="00A04AEF" w:rsidP="00A04AEF">
      <w:pPr>
        <w:pStyle w:val="EndNoteBibliography"/>
        <w:ind w:left="720" w:hanging="720"/>
        <w:rPr>
          <w:noProof/>
        </w:rPr>
      </w:pPr>
      <w:bookmarkStart w:id="69" w:name="_ENREF_42"/>
      <w:r w:rsidRPr="00A04AEF">
        <w:rPr>
          <w:noProof/>
        </w:rPr>
        <w:t>42</w:t>
      </w:r>
      <w:r w:rsidRPr="00A04AEF">
        <w:rPr>
          <w:noProof/>
        </w:rPr>
        <w:tab/>
        <w:t xml:space="preserve">Williams, R. (2025). </w:t>
      </w:r>
      <w:r w:rsidRPr="00A04AEF">
        <w:rPr>
          <w:i/>
          <w:noProof/>
        </w:rPr>
        <w:t>Algorithmic Justice League - Unmasking AI harms and biases</w:t>
      </w:r>
      <w:r w:rsidRPr="00A04AEF">
        <w:rPr>
          <w:noProof/>
        </w:rPr>
        <w:t xml:space="preserve">. </w:t>
      </w:r>
      <w:hyperlink r:id="rId75" w:history="1">
        <w:r w:rsidRPr="00A04AEF">
          <w:rPr>
            <w:rStyle w:val="Hyperlink"/>
            <w:noProof/>
          </w:rPr>
          <w:t>https://www.ajl.org/</w:t>
        </w:r>
        <w:bookmarkEnd w:id="69"/>
      </w:hyperlink>
    </w:p>
    <w:p w14:paraId="233A9485" w14:textId="77777777" w:rsidR="00A04AEF" w:rsidRPr="00A04AEF" w:rsidRDefault="00A04AEF" w:rsidP="00A04AEF">
      <w:pPr>
        <w:pStyle w:val="EndNoteBibliography"/>
        <w:ind w:left="720" w:hanging="720"/>
        <w:rPr>
          <w:noProof/>
        </w:rPr>
      </w:pPr>
      <w:bookmarkStart w:id="70" w:name="_ENREF_43"/>
      <w:r w:rsidRPr="00A04AEF">
        <w:rPr>
          <w:noProof/>
        </w:rPr>
        <w:t>43</w:t>
      </w:r>
      <w:r w:rsidRPr="00A04AEF">
        <w:rPr>
          <w:noProof/>
        </w:rPr>
        <w:tab/>
        <w:t xml:space="preserve">Woelfel, K. (2023). Brief – Late Applications: Disproportionate Effects of Generative AI-Detectors on English Learners. </w:t>
      </w:r>
      <w:r w:rsidRPr="00A04AEF">
        <w:rPr>
          <w:i/>
          <w:noProof/>
        </w:rPr>
        <w:t>Center for Democracy and Technology</w:t>
      </w:r>
      <w:r w:rsidRPr="00A04AEF">
        <w:rPr>
          <w:noProof/>
        </w:rPr>
        <w:t xml:space="preserve">. </w:t>
      </w:r>
      <w:bookmarkEnd w:id="70"/>
    </w:p>
    <w:p w14:paraId="1B843B1A" w14:textId="5192A537" w:rsidR="00A04AEF" w:rsidRPr="00A04AEF" w:rsidRDefault="00A04AEF" w:rsidP="00A04AEF">
      <w:pPr>
        <w:pStyle w:val="EndNoteBibliography"/>
        <w:ind w:left="720" w:hanging="720"/>
        <w:rPr>
          <w:noProof/>
        </w:rPr>
      </w:pPr>
      <w:bookmarkStart w:id="71" w:name="_ENREF_44"/>
      <w:r w:rsidRPr="00A04AEF">
        <w:rPr>
          <w:noProof/>
        </w:rPr>
        <w:t>44</w:t>
      </w:r>
      <w:r w:rsidRPr="00A04AEF">
        <w:rPr>
          <w:noProof/>
        </w:rPr>
        <w:tab/>
        <w:t xml:space="preserve">Woelfel, K., Aboulafia, A., &amp; Laird, E. (2023). Report - Late Applications: Protecting Students’ Civil Rights in the Digital Age. </w:t>
      </w:r>
      <w:r w:rsidRPr="00A04AEF">
        <w:rPr>
          <w:i/>
          <w:noProof/>
        </w:rPr>
        <w:t>Center for Democracy and Technology</w:t>
      </w:r>
      <w:r w:rsidRPr="00A04AEF">
        <w:rPr>
          <w:noProof/>
        </w:rPr>
        <w:t xml:space="preserve">. </w:t>
      </w:r>
      <w:hyperlink r:id="rId76" w:history="1">
        <w:r w:rsidRPr="00A04AEF">
          <w:rPr>
            <w:rStyle w:val="Hyperlink"/>
            <w:noProof/>
          </w:rPr>
          <w:t>https://cdt.org/insights/report-late-applications-protecting-students-civil-rights-in-the-digital-age/</w:t>
        </w:r>
        <w:bookmarkEnd w:id="71"/>
      </w:hyperlink>
    </w:p>
    <w:p w14:paraId="555BB4B8" w14:textId="25612990" w:rsidR="005F4586" w:rsidRPr="00056731" w:rsidRDefault="00440D65" w:rsidP="007148CC">
      <w:pPr>
        <w:spacing w:after="160" w:line="278" w:lineRule="auto"/>
      </w:pPr>
      <w:r w:rsidRPr="00056731">
        <w:fldChar w:fldCharType="end"/>
      </w:r>
    </w:p>
    <w:sectPr w:rsidR="005F4586" w:rsidRPr="00056731" w:rsidSect="000767A0">
      <w:headerReference w:type="default" r:id="rId77"/>
      <w:footerReference w:type="even" r:id="rId78"/>
      <w:footerReference w:type="default" r:id="rId7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9BE352" w14:textId="77777777" w:rsidR="00BF4D29" w:rsidRDefault="00BF4D29" w:rsidP="007148CC">
      <w:r>
        <w:separator/>
      </w:r>
    </w:p>
  </w:endnote>
  <w:endnote w:type="continuationSeparator" w:id="0">
    <w:p w14:paraId="573DEFBF" w14:textId="77777777" w:rsidR="00BF4D29" w:rsidRDefault="00BF4D29" w:rsidP="007148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265216999"/>
      <w:docPartObj>
        <w:docPartGallery w:val="Page Numbers (Bottom of Page)"/>
        <w:docPartUnique/>
      </w:docPartObj>
    </w:sdtPr>
    <w:sdtContent>
      <w:p w14:paraId="4EB70EF9" w14:textId="55CDFC10" w:rsidR="00631309" w:rsidRDefault="00631309" w:rsidP="000767A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C734F53" w14:textId="77777777" w:rsidR="00631309" w:rsidRDefault="00631309" w:rsidP="0063130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857470686"/>
      <w:docPartObj>
        <w:docPartGallery w:val="Page Numbers (Bottom of Page)"/>
        <w:docPartUnique/>
      </w:docPartObj>
    </w:sdtPr>
    <w:sdtContent>
      <w:p w14:paraId="6D0BC331" w14:textId="5421B190" w:rsidR="000767A0" w:rsidRDefault="000767A0" w:rsidP="00EF14B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44AA421F" w14:textId="77777777" w:rsidR="00631309" w:rsidRDefault="00631309" w:rsidP="0063130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44FBFB" w14:textId="77777777" w:rsidR="00BF4D29" w:rsidRDefault="00BF4D29" w:rsidP="007148CC">
      <w:r>
        <w:separator/>
      </w:r>
    </w:p>
  </w:footnote>
  <w:footnote w:type="continuationSeparator" w:id="0">
    <w:p w14:paraId="349876E8" w14:textId="77777777" w:rsidR="00BF4D29" w:rsidRDefault="00BF4D29" w:rsidP="007148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B83021" w14:textId="7533CC3B" w:rsidR="007148CC" w:rsidRPr="007136A9" w:rsidRDefault="007148CC" w:rsidP="007148CC">
    <w:pPr>
      <w:jc w:val="center"/>
      <w:rPr>
        <w:rFonts w:eastAsia="Calibri"/>
      </w:rPr>
    </w:pPr>
    <w:r w:rsidRPr="007136A9">
      <w:rPr>
        <w:rFonts w:eastAsia="Calibri"/>
      </w:rPr>
      <w:t>Thomas Zucker-Scharff</w:t>
    </w:r>
    <w:r w:rsidRPr="007136A9">
      <w:rPr>
        <w:rFonts w:eastAsia="Calibri"/>
      </w:rPr>
      <w:tab/>
    </w:r>
    <w:r w:rsidRPr="007136A9">
      <w:rPr>
        <w:rFonts w:eastAsia="Calibri"/>
      </w:rPr>
      <w:tab/>
    </w:r>
    <w:r w:rsidRPr="007136A9">
      <w:rPr>
        <w:rFonts w:eastAsia="Calibri"/>
      </w:rPr>
      <w:tab/>
    </w:r>
    <w:r w:rsidRPr="007136A9">
      <w:rPr>
        <w:rFonts w:eastAsia="Calibri"/>
      </w:rPr>
      <w:tab/>
      <w:t>AI</w:t>
    </w:r>
    <w:r>
      <w:rPr>
        <w:rFonts w:eastAsia="Calibri"/>
      </w:rPr>
      <w:t>-detectors</w:t>
    </w:r>
    <w:r w:rsidRPr="007136A9">
      <w:rPr>
        <w:rFonts w:eastAsia="Calibri"/>
      </w:rPr>
      <w:t xml:space="preserve"> and English Language Learners</w:t>
    </w:r>
  </w:p>
  <w:p w14:paraId="1496EECC" w14:textId="50C01D60" w:rsidR="007148CC" w:rsidRPr="007148CC" w:rsidRDefault="007148CC" w:rsidP="007148CC">
    <w:pPr>
      <w:jc w:val="center"/>
      <w:rPr>
        <w:rFonts w:eastAsia="Calibri"/>
        <w:u w:val="single"/>
      </w:rPr>
    </w:pPr>
    <w:r>
      <w:rPr>
        <w:rFonts w:eastAsia="Calibri"/>
        <w:u w:val="single"/>
      </w:rPr>
      <w:t>Bias</w:t>
    </w:r>
    <w:r w:rsidRPr="008A2D4B">
      <w:rPr>
        <w:rFonts w:eastAsia="Calibri"/>
        <w:u w:val="single"/>
      </w:rPr>
      <w:t xml:space="preserve"> of AI-Detectors </w:t>
    </w:r>
    <w:r>
      <w:rPr>
        <w:rFonts w:eastAsia="Calibri"/>
        <w:u w:val="single"/>
      </w:rPr>
      <w:t>towards</w:t>
    </w:r>
    <w:r w:rsidRPr="008A2D4B">
      <w:rPr>
        <w:rFonts w:eastAsia="Calibri"/>
        <w:u w:val="single"/>
      </w:rPr>
      <w:t xml:space="preserve"> E</w:t>
    </w:r>
    <w:r>
      <w:rPr>
        <w:rFonts w:eastAsia="Calibri"/>
        <w:u w:val="single"/>
      </w:rPr>
      <w:t xml:space="preserve">nglish </w:t>
    </w:r>
    <w:r w:rsidRPr="008A2D4B">
      <w:rPr>
        <w:rFonts w:eastAsia="Calibri"/>
        <w:u w:val="single"/>
      </w:rPr>
      <w:t>L</w:t>
    </w:r>
    <w:r>
      <w:rPr>
        <w:rFonts w:eastAsia="Calibri"/>
        <w:u w:val="single"/>
      </w:rPr>
      <w:t>anguage</w:t>
    </w:r>
    <w:r w:rsidRPr="008A2D4B">
      <w:rPr>
        <w:rFonts w:eastAsia="Calibri"/>
        <w:u w:val="single"/>
      </w:rPr>
      <w:t xml:space="preserve"> </w:t>
    </w:r>
    <w:r>
      <w:rPr>
        <w:rFonts w:eastAsia="Calibri"/>
        <w:u w:val="single"/>
      </w:rPr>
      <w:t>L</w:t>
    </w:r>
    <w:r w:rsidRPr="008A2D4B">
      <w:rPr>
        <w:rFonts w:eastAsia="Calibri"/>
        <w:u w:val="single"/>
      </w:rPr>
      <w:t>earner</w:t>
    </w:r>
    <w:r>
      <w:rPr>
        <w:rFonts w:eastAsia="Calibri"/>
        <w:u w:val="single"/>
      </w:rPr>
      <w: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E2896"/>
    <w:multiLevelType w:val="hybridMultilevel"/>
    <w:tmpl w:val="8A5EB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0F6CEC"/>
    <w:multiLevelType w:val="hybridMultilevel"/>
    <w:tmpl w:val="D33AD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156414"/>
    <w:multiLevelType w:val="multilevel"/>
    <w:tmpl w:val="0409001D"/>
    <w:lvl w:ilvl="0">
      <w:start w:val="1"/>
      <w:numFmt w:val="decimal"/>
      <w:lvlText w:val="%1)"/>
      <w:lvlJc w:val="left"/>
      <w:pPr>
        <w:ind w:left="3240" w:hanging="360"/>
      </w:pPr>
    </w:lvl>
    <w:lvl w:ilvl="1">
      <w:start w:val="1"/>
      <w:numFmt w:val="lowerLetter"/>
      <w:lvlText w:val="%2)"/>
      <w:lvlJc w:val="left"/>
      <w:pPr>
        <w:ind w:left="3600" w:hanging="360"/>
      </w:pPr>
    </w:lvl>
    <w:lvl w:ilvl="2">
      <w:start w:val="1"/>
      <w:numFmt w:val="lowerRoman"/>
      <w:lvlText w:val="%3)"/>
      <w:lvlJc w:val="left"/>
      <w:pPr>
        <w:ind w:left="3960" w:hanging="360"/>
      </w:pPr>
    </w:lvl>
    <w:lvl w:ilvl="3">
      <w:start w:val="1"/>
      <w:numFmt w:val="decimal"/>
      <w:lvlText w:val="(%4)"/>
      <w:lvlJc w:val="left"/>
      <w:pPr>
        <w:ind w:left="4320" w:hanging="360"/>
      </w:pPr>
    </w:lvl>
    <w:lvl w:ilvl="4">
      <w:start w:val="1"/>
      <w:numFmt w:val="lowerLetter"/>
      <w:lvlText w:val="(%5)"/>
      <w:lvlJc w:val="left"/>
      <w:pPr>
        <w:ind w:left="4680" w:hanging="360"/>
      </w:pPr>
    </w:lvl>
    <w:lvl w:ilvl="5">
      <w:start w:val="1"/>
      <w:numFmt w:val="lowerRoman"/>
      <w:lvlText w:val="(%6)"/>
      <w:lvlJc w:val="left"/>
      <w:pPr>
        <w:ind w:left="5040" w:hanging="360"/>
      </w:pPr>
    </w:lvl>
    <w:lvl w:ilvl="6">
      <w:start w:val="1"/>
      <w:numFmt w:val="decimal"/>
      <w:lvlText w:val="%7."/>
      <w:lvlJc w:val="left"/>
      <w:pPr>
        <w:ind w:left="5400" w:hanging="360"/>
      </w:pPr>
    </w:lvl>
    <w:lvl w:ilvl="7">
      <w:start w:val="1"/>
      <w:numFmt w:val="lowerLetter"/>
      <w:lvlText w:val="%8."/>
      <w:lvlJc w:val="left"/>
      <w:pPr>
        <w:ind w:left="5760" w:hanging="360"/>
      </w:pPr>
    </w:lvl>
    <w:lvl w:ilvl="8">
      <w:start w:val="1"/>
      <w:numFmt w:val="lowerRoman"/>
      <w:lvlText w:val="%9."/>
      <w:lvlJc w:val="left"/>
      <w:pPr>
        <w:ind w:left="6120" w:hanging="360"/>
      </w:pPr>
    </w:lvl>
  </w:abstractNum>
  <w:abstractNum w:abstractNumId="3" w15:restartNumberingAfterBreak="0">
    <w:nsid w:val="0B7A7DCF"/>
    <w:multiLevelType w:val="hybridMultilevel"/>
    <w:tmpl w:val="9996B384"/>
    <w:lvl w:ilvl="0" w:tplc="9E4654C4">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BBB277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0CCB0CF0"/>
    <w:multiLevelType w:val="hybridMultilevel"/>
    <w:tmpl w:val="EDFA1230"/>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6" w15:restartNumberingAfterBreak="0">
    <w:nsid w:val="0ECE33B2"/>
    <w:multiLevelType w:val="hybridMultilevel"/>
    <w:tmpl w:val="D7A20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456EED"/>
    <w:multiLevelType w:val="hybridMultilevel"/>
    <w:tmpl w:val="939061C6"/>
    <w:lvl w:ilvl="0" w:tplc="94B09298">
      <w:start w:val="1"/>
      <w:numFmt w:val="bullet"/>
      <w:lvlText w:val=""/>
      <w:lvlJc w:val="left"/>
      <w:pPr>
        <w:ind w:left="1080" w:hanging="360"/>
      </w:pPr>
      <w:rPr>
        <w:rFonts w:ascii="Symbol" w:hAnsi="Symbol" w:hint="default"/>
      </w:rPr>
    </w:lvl>
    <w:lvl w:ilvl="1" w:tplc="6128C6EC" w:tentative="1">
      <w:start w:val="1"/>
      <w:numFmt w:val="bullet"/>
      <w:lvlText w:val="o"/>
      <w:lvlJc w:val="left"/>
      <w:pPr>
        <w:ind w:left="1800" w:hanging="360"/>
      </w:pPr>
      <w:rPr>
        <w:rFonts w:ascii="Courier New" w:hAnsi="Courier New" w:cs="Courier New" w:hint="default"/>
      </w:rPr>
    </w:lvl>
    <w:lvl w:ilvl="2" w:tplc="D624E160" w:tentative="1">
      <w:start w:val="1"/>
      <w:numFmt w:val="bullet"/>
      <w:lvlText w:val=""/>
      <w:lvlJc w:val="left"/>
      <w:pPr>
        <w:ind w:left="2520" w:hanging="360"/>
      </w:pPr>
      <w:rPr>
        <w:rFonts w:ascii="Wingdings" w:hAnsi="Wingdings" w:hint="default"/>
      </w:rPr>
    </w:lvl>
    <w:lvl w:ilvl="3" w:tplc="D90C1B9A" w:tentative="1">
      <w:start w:val="1"/>
      <w:numFmt w:val="bullet"/>
      <w:lvlText w:val=""/>
      <w:lvlJc w:val="left"/>
      <w:pPr>
        <w:ind w:left="3240" w:hanging="360"/>
      </w:pPr>
      <w:rPr>
        <w:rFonts w:ascii="Symbol" w:hAnsi="Symbol" w:hint="default"/>
      </w:rPr>
    </w:lvl>
    <w:lvl w:ilvl="4" w:tplc="6A1E8FDA" w:tentative="1">
      <w:start w:val="1"/>
      <w:numFmt w:val="bullet"/>
      <w:lvlText w:val="o"/>
      <w:lvlJc w:val="left"/>
      <w:pPr>
        <w:ind w:left="3960" w:hanging="360"/>
      </w:pPr>
      <w:rPr>
        <w:rFonts w:ascii="Courier New" w:hAnsi="Courier New" w:cs="Courier New" w:hint="default"/>
      </w:rPr>
    </w:lvl>
    <w:lvl w:ilvl="5" w:tplc="1DFE0F74" w:tentative="1">
      <w:start w:val="1"/>
      <w:numFmt w:val="bullet"/>
      <w:lvlText w:val=""/>
      <w:lvlJc w:val="left"/>
      <w:pPr>
        <w:ind w:left="4680" w:hanging="360"/>
      </w:pPr>
      <w:rPr>
        <w:rFonts w:ascii="Wingdings" w:hAnsi="Wingdings" w:hint="default"/>
      </w:rPr>
    </w:lvl>
    <w:lvl w:ilvl="6" w:tplc="39DAAF48" w:tentative="1">
      <w:start w:val="1"/>
      <w:numFmt w:val="bullet"/>
      <w:lvlText w:val=""/>
      <w:lvlJc w:val="left"/>
      <w:pPr>
        <w:ind w:left="5400" w:hanging="360"/>
      </w:pPr>
      <w:rPr>
        <w:rFonts w:ascii="Symbol" w:hAnsi="Symbol" w:hint="default"/>
      </w:rPr>
    </w:lvl>
    <w:lvl w:ilvl="7" w:tplc="F41EE510" w:tentative="1">
      <w:start w:val="1"/>
      <w:numFmt w:val="bullet"/>
      <w:lvlText w:val="o"/>
      <w:lvlJc w:val="left"/>
      <w:pPr>
        <w:ind w:left="6120" w:hanging="360"/>
      </w:pPr>
      <w:rPr>
        <w:rFonts w:ascii="Courier New" w:hAnsi="Courier New" w:cs="Courier New" w:hint="default"/>
      </w:rPr>
    </w:lvl>
    <w:lvl w:ilvl="8" w:tplc="58B2106A" w:tentative="1">
      <w:start w:val="1"/>
      <w:numFmt w:val="bullet"/>
      <w:lvlText w:val=""/>
      <w:lvlJc w:val="left"/>
      <w:pPr>
        <w:ind w:left="6840" w:hanging="360"/>
      </w:pPr>
      <w:rPr>
        <w:rFonts w:ascii="Wingdings" w:hAnsi="Wingdings" w:hint="default"/>
      </w:rPr>
    </w:lvl>
  </w:abstractNum>
  <w:abstractNum w:abstractNumId="8" w15:restartNumberingAfterBreak="0">
    <w:nsid w:val="17D172A5"/>
    <w:multiLevelType w:val="hybridMultilevel"/>
    <w:tmpl w:val="D480E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1A1E87"/>
    <w:multiLevelType w:val="hybridMultilevel"/>
    <w:tmpl w:val="D5FE2426"/>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0" w15:restartNumberingAfterBreak="0">
    <w:nsid w:val="19CE3C28"/>
    <w:multiLevelType w:val="hybridMultilevel"/>
    <w:tmpl w:val="24181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EC7DBE"/>
    <w:multiLevelType w:val="hybridMultilevel"/>
    <w:tmpl w:val="82CA1016"/>
    <w:lvl w:ilvl="0" w:tplc="9E4654C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00439B"/>
    <w:multiLevelType w:val="multilevel"/>
    <w:tmpl w:val="9FBEC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352E1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D477674"/>
    <w:multiLevelType w:val="hybridMultilevel"/>
    <w:tmpl w:val="F0A8F72E"/>
    <w:lvl w:ilvl="0" w:tplc="628E75B8">
      <w:start w:val="1"/>
      <w:numFmt w:val="decimal"/>
      <w:lvlText w:val="%1."/>
      <w:lvlJc w:val="left"/>
      <w:pPr>
        <w:ind w:left="720" w:hanging="360"/>
      </w:pPr>
      <w:rPr>
        <w:rFonts w:ascii="Times New Roman" w:hAnsi="Times New Roman"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DF5783C"/>
    <w:multiLevelType w:val="hybridMultilevel"/>
    <w:tmpl w:val="FB5CABB8"/>
    <w:lvl w:ilvl="0" w:tplc="088C438A">
      <w:start w:val="1"/>
      <w:numFmt w:val="decimal"/>
      <w:lvlText w:val="%1."/>
      <w:lvlJc w:val="left"/>
      <w:pPr>
        <w:ind w:left="1800" w:hanging="360"/>
      </w:pPr>
      <w:rPr>
        <w:rFonts w:hint="default"/>
      </w:rPr>
    </w:lvl>
    <w:lvl w:ilvl="1" w:tplc="7706AB28" w:tentative="1">
      <w:start w:val="1"/>
      <w:numFmt w:val="bullet"/>
      <w:lvlText w:val="o"/>
      <w:lvlJc w:val="left"/>
      <w:pPr>
        <w:ind w:left="2520" w:hanging="360"/>
      </w:pPr>
      <w:rPr>
        <w:rFonts w:ascii="Courier New" w:hAnsi="Courier New" w:cs="Courier New" w:hint="default"/>
      </w:rPr>
    </w:lvl>
    <w:lvl w:ilvl="2" w:tplc="91AE50F0" w:tentative="1">
      <w:start w:val="1"/>
      <w:numFmt w:val="bullet"/>
      <w:lvlText w:val=""/>
      <w:lvlJc w:val="left"/>
      <w:pPr>
        <w:ind w:left="3240" w:hanging="360"/>
      </w:pPr>
      <w:rPr>
        <w:rFonts w:ascii="Wingdings" w:hAnsi="Wingdings" w:hint="default"/>
      </w:rPr>
    </w:lvl>
    <w:lvl w:ilvl="3" w:tplc="6AE2E618" w:tentative="1">
      <w:start w:val="1"/>
      <w:numFmt w:val="bullet"/>
      <w:lvlText w:val=""/>
      <w:lvlJc w:val="left"/>
      <w:pPr>
        <w:ind w:left="3960" w:hanging="360"/>
      </w:pPr>
      <w:rPr>
        <w:rFonts w:ascii="Symbol" w:hAnsi="Symbol" w:hint="default"/>
      </w:rPr>
    </w:lvl>
    <w:lvl w:ilvl="4" w:tplc="D256E512" w:tentative="1">
      <w:start w:val="1"/>
      <w:numFmt w:val="bullet"/>
      <w:lvlText w:val="o"/>
      <w:lvlJc w:val="left"/>
      <w:pPr>
        <w:ind w:left="4680" w:hanging="360"/>
      </w:pPr>
      <w:rPr>
        <w:rFonts w:ascii="Courier New" w:hAnsi="Courier New" w:cs="Courier New" w:hint="default"/>
      </w:rPr>
    </w:lvl>
    <w:lvl w:ilvl="5" w:tplc="98102994" w:tentative="1">
      <w:start w:val="1"/>
      <w:numFmt w:val="bullet"/>
      <w:lvlText w:val=""/>
      <w:lvlJc w:val="left"/>
      <w:pPr>
        <w:ind w:left="5400" w:hanging="360"/>
      </w:pPr>
      <w:rPr>
        <w:rFonts w:ascii="Wingdings" w:hAnsi="Wingdings" w:hint="default"/>
      </w:rPr>
    </w:lvl>
    <w:lvl w:ilvl="6" w:tplc="82CC3D5C" w:tentative="1">
      <w:start w:val="1"/>
      <w:numFmt w:val="bullet"/>
      <w:lvlText w:val=""/>
      <w:lvlJc w:val="left"/>
      <w:pPr>
        <w:ind w:left="6120" w:hanging="360"/>
      </w:pPr>
      <w:rPr>
        <w:rFonts w:ascii="Symbol" w:hAnsi="Symbol" w:hint="default"/>
      </w:rPr>
    </w:lvl>
    <w:lvl w:ilvl="7" w:tplc="5A8ACE04" w:tentative="1">
      <w:start w:val="1"/>
      <w:numFmt w:val="bullet"/>
      <w:lvlText w:val="o"/>
      <w:lvlJc w:val="left"/>
      <w:pPr>
        <w:ind w:left="6840" w:hanging="360"/>
      </w:pPr>
      <w:rPr>
        <w:rFonts w:ascii="Courier New" w:hAnsi="Courier New" w:cs="Courier New" w:hint="default"/>
      </w:rPr>
    </w:lvl>
    <w:lvl w:ilvl="8" w:tplc="EB70A574" w:tentative="1">
      <w:start w:val="1"/>
      <w:numFmt w:val="bullet"/>
      <w:lvlText w:val=""/>
      <w:lvlJc w:val="left"/>
      <w:pPr>
        <w:ind w:left="7560" w:hanging="360"/>
      </w:pPr>
      <w:rPr>
        <w:rFonts w:ascii="Wingdings" w:hAnsi="Wingdings" w:hint="default"/>
      </w:rPr>
    </w:lvl>
  </w:abstractNum>
  <w:abstractNum w:abstractNumId="16" w15:restartNumberingAfterBreak="0">
    <w:nsid w:val="1E9C07BE"/>
    <w:multiLevelType w:val="hybridMultilevel"/>
    <w:tmpl w:val="74962C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1EE9788B"/>
    <w:multiLevelType w:val="multilevel"/>
    <w:tmpl w:val="A1549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F12206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1FB757A4"/>
    <w:multiLevelType w:val="hybridMultilevel"/>
    <w:tmpl w:val="6E66D9A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2407619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26EB331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27DD71CF"/>
    <w:multiLevelType w:val="hybridMultilevel"/>
    <w:tmpl w:val="F9EA08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29CB14A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2CA56E9F"/>
    <w:multiLevelType w:val="multilevel"/>
    <w:tmpl w:val="0EFE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20613A"/>
    <w:multiLevelType w:val="multilevel"/>
    <w:tmpl w:val="8760F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7B593B"/>
    <w:multiLevelType w:val="hybridMultilevel"/>
    <w:tmpl w:val="986CDEDC"/>
    <w:lvl w:ilvl="0" w:tplc="0409000F">
      <w:start w:val="1"/>
      <w:numFmt w:val="decimal"/>
      <w:lvlText w:val="%1."/>
      <w:lvlJc w:val="left"/>
      <w:pPr>
        <w:ind w:left="900" w:hanging="360"/>
      </w:pPr>
      <w:rPr>
        <w:rFonts w:hint="default"/>
      </w:rPr>
    </w:lvl>
    <w:lvl w:ilvl="1" w:tplc="FFFFFFFF">
      <w:start w:val="1"/>
      <w:numFmt w:val="bullet"/>
      <w:lvlText w:val="o"/>
      <w:lvlJc w:val="left"/>
      <w:pPr>
        <w:ind w:left="1620" w:hanging="360"/>
      </w:pPr>
      <w:rPr>
        <w:rFonts w:ascii="Courier New" w:hAnsi="Courier New" w:cs="Courier New" w:hint="default"/>
      </w:rPr>
    </w:lvl>
    <w:lvl w:ilvl="2" w:tplc="FFFFFFFF" w:tentative="1">
      <w:start w:val="1"/>
      <w:numFmt w:val="bullet"/>
      <w:lvlText w:val=""/>
      <w:lvlJc w:val="left"/>
      <w:pPr>
        <w:ind w:left="2340" w:hanging="360"/>
      </w:pPr>
      <w:rPr>
        <w:rFonts w:ascii="Wingdings" w:hAnsi="Wingdings" w:hint="default"/>
      </w:rPr>
    </w:lvl>
    <w:lvl w:ilvl="3" w:tplc="FFFFFFFF" w:tentative="1">
      <w:start w:val="1"/>
      <w:numFmt w:val="bullet"/>
      <w:lvlText w:val=""/>
      <w:lvlJc w:val="left"/>
      <w:pPr>
        <w:ind w:left="3060" w:hanging="360"/>
      </w:pPr>
      <w:rPr>
        <w:rFonts w:ascii="Symbol" w:hAnsi="Symbol" w:hint="default"/>
      </w:rPr>
    </w:lvl>
    <w:lvl w:ilvl="4" w:tplc="FFFFFFFF" w:tentative="1">
      <w:start w:val="1"/>
      <w:numFmt w:val="bullet"/>
      <w:lvlText w:val="o"/>
      <w:lvlJc w:val="left"/>
      <w:pPr>
        <w:ind w:left="3780" w:hanging="360"/>
      </w:pPr>
      <w:rPr>
        <w:rFonts w:ascii="Courier New" w:hAnsi="Courier New" w:cs="Courier New" w:hint="default"/>
      </w:rPr>
    </w:lvl>
    <w:lvl w:ilvl="5" w:tplc="FFFFFFFF" w:tentative="1">
      <w:start w:val="1"/>
      <w:numFmt w:val="bullet"/>
      <w:lvlText w:val=""/>
      <w:lvlJc w:val="left"/>
      <w:pPr>
        <w:ind w:left="4500" w:hanging="360"/>
      </w:pPr>
      <w:rPr>
        <w:rFonts w:ascii="Wingdings" w:hAnsi="Wingdings" w:hint="default"/>
      </w:rPr>
    </w:lvl>
    <w:lvl w:ilvl="6" w:tplc="FFFFFFFF" w:tentative="1">
      <w:start w:val="1"/>
      <w:numFmt w:val="bullet"/>
      <w:lvlText w:val=""/>
      <w:lvlJc w:val="left"/>
      <w:pPr>
        <w:ind w:left="5220" w:hanging="360"/>
      </w:pPr>
      <w:rPr>
        <w:rFonts w:ascii="Symbol" w:hAnsi="Symbol" w:hint="default"/>
      </w:rPr>
    </w:lvl>
    <w:lvl w:ilvl="7" w:tplc="FFFFFFFF" w:tentative="1">
      <w:start w:val="1"/>
      <w:numFmt w:val="bullet"/>
      <w:lvlText w:val="o"/>
      <w:lvlJc w:val="left"/>
      <w:pPr>
        <w:ind w:left="5940" w:hanging="360"/>
      </w:pPr>
      <w:rPr>
        <w:rFonts w:ascii="Courier New" w:hAnsi="Courier New" w:cs="Courier New" w:hint="default"/>
      </w:rPr>
    </w:lvl>
    <w:lvl w:ilvl="8" w:tplc="FFFFFFFF" w:tentative="1">
      <w:start w:val="1"/>
      <w:numFmt w:val="bullet"/>
      <w:lvlText w:val=""/>
      <w:lvlJc w:val="left"/>
      <w:pPr>
        <w:ind w:left="6660" w:hanging="360"/>
      </w:pPr>
      <w:rPr>
        <w:rFonts w:ascii="Wingdings" w:hAnsi="Wingdings" w:hint="default"/>
      </w:rPr>
    </w:lvl>
  </w:abstractNum>
  <w:abstractNum w:abstractNumId="27" w15:restartNumberingAfterBreak="0">
    <w:nsid w:val="315E3296"/>
    <w:multiLevelType w:val="multilevel"/>
    <w:tmpl w:val="BCDA7F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B63F14"/>
    <w:multiLevelType w:val="multilevel"/>
    <w:tmpl w:val="0409001D"/>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29" w15:restartNumberingAfterBreak="0">
    <w:nsid w:val="34C53546"/>
    <w:multiLevelType w:val="multilevel"/>
    <w:tmpl w:val="0409001D"/>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30" w15:restartNumberingAfterBreak="0">
    <w:nsid w:val="3E5F02C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3F2D672C"/>
    <w:multiLevelType w:val="hybridMultilevel"/>
    <w:tmpl w:val="98CEA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11C1E31"/>
    <w:multiLevelType w:val="hybridMultilevel"/>
    <w:tmpl w:val="A97A2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41F1C8E"/>
    <w:multiLevelType w:val="hybridMultilevel"/>
    <w:tmpl w:val="17F09A14"/>
    <w:lvl w:ilvl="0" w:tplc="CC50D110">
      <w:start w:val="1"/>
      <w:numFmt w:val="decimal"/>
      <w:lvlText w:val="%1."/>
      <w:lvlJc w:val="left"/>
      <w:pPr>
        <w:ind w:left="1440" w:hanging="360"/>
      </w:pPr>
    </w:lvl>
    <w:lvl w:ilvl="1" w:tplc="DA880EC2" w:tentative="1">
      <w:start w:val="1"/>
      <w:numFmt w:val="lowerLetter"/>
      <w:lvlText w:val="%2."/>
      <w:lvlJc w:val="left"/>
      <w:pPr>
        <w:ind w:left="1800" w:hanging="360"/>
      </w:pPr>
    </w:lvl>
    <w:lvl w:ilvl="2" w:tplc="81A28824" w:tentative="1">
      <w:start w:val="1"/>
      <w:numFmt w:val="lowerRoman"/>
      <w:lvlText w:val="%3."/>
      <w:lvlJc w:val="right"/>
      <w:pPr>
        <w:ind w:left="2520" w:hanging="180"/>
      </w:pPr>
    </w:lvl>
    <w:lvl w:ilvl="3" w:tplc="2C0E837E" w:tentative="1">
      <w:start w:val="1"/>
      <w:numFmt w:val="decimal"/>
      <w:lvlText w:val="%4."/>
      <w:lvlJc w:val="left"/>
      <w:pPr>
        <w:ind w:left="3240" w:hanging="360"/>
      </w:pPr>
    </w:lvl>
    <w:lvl w:ilvl="4" w:tplc="0A129912" w:tentative="1">
      <w:start w:val="1"/>
      <w:numFmt w:val="lowerLetter"/>
      <w:lvlText w:val="%5."/>
      <w:lvlJc w:val="left"/>
      <w:pPr>
        <w:ind w:left="3960" w:hanging="360"/>
      </w:pPr>
    </w:lvl>
    <w:lvl w:ilvl="5" w:tplc="B6C89C78" w:tentative="1">
      <w:start w:val="1"/>
      <w:numFmt w:val="lowerRoman"/>
      <w:lvlText w:val="%6."/>
      <w:lvlJc w:val="right"/>
      <w:pPr>
        <w:ind w:left="4680" w:hanging="180"/>
      </w:pPr>
    </w:lvl>
    <w:lvl w:ilvl="6" w:tplc="0ECABBEC" w:tentative="1">
      <w:start w:val="1"/>
      <w:numFmt w:val="decimal"/>
      <w:lvlText w:val="%7."/>
      <w:lvlJc w:val="left"/>
      <w:pPr>
        <w:ind w:left="5400" w:hanging="360"/>
      </w:pPr>
    </w:lvl>
    <w:lvl w:ilvl="7" w:tplc="CFD24CC0" w:tentative="1">
      <w:start w:val="1"/>
      <w:numFmt w:val="lowerLetter"/>
      <w:lvlText w:val="%8."/>
      <w:lvlJc w:val="left"/>
      <w:pPr>
        <w:ind w:left="6120" w:hanging="360"/>
      </w:pPr>
    </w:lvl>
    <w:lvl w:ilvl="8" w:tplc="BD6EA8EA" w:tentative="1">
      <w:start w:val="1"/>
      <w:numFmt w:val="lowerRoman"/>
      <w:lvlText w:val="%9."/>
      <w:lvlJc w:val="right"/>
      <w:pPr>
        <w:ind w:left="6840" w:hanging="180"/>
      </w:pPr>
    </w:lvl>
  </w:abstractNum>
  <w:abstractNum w:abstractNumId="34" w15:restartNumberingAfterBreak="0">
    <w:nsid w:val="4557541C"/>
    <w:multiLevelType w:val="hybridMultilevel"/>
    <w:tmpl w:val="1A14EFE4"/>
    <w:lvl w:ilvl="0" w:tplc="0409000F">
      <w:start w:val="1"/>
      <w:numFmt w:val="decimal"/>
      <w:lvlText w:val="%1."/>
      <w:lvlJc w:val="left"/>
      <w:pPr>
        <w:ind w:left="900" w:hanging="360"/>
      </w:pPr>
      <w:rPr>
        <w:rFonts w:hint="default"/>
      </w:rPr>
    </w:lvl>
    <w:lvl w:ilvl="1" w:tplc="FFFFFFFF">
      <w:start w:val="1"/>
      <w:numFmt w:val="bullet"/>
      <w:lvlText w:val="o"/>
      <w:lvlJc w:val="left"/>
      <w:pPr>
        <w:ind w:left="1620" w:hanging="360"/>
      </w:pPr>
      <w:rPr>
        <w:rFonts w:ascii="Courier New" w:hAnsi="Courier New" w:cs="Courier New" w:hint="default"/>
      </w:rPr>
    </w:lvl>
    <w:lvl w:ilvl="2" w:tplc="FFFFFFFF" w:tentative="1">
      <w:start w:val="1"/>
      <w:numFmt w:val="bullet"/>
      <w:lvlText w:val=""/>
      <w:lvlJc w:val="left"/>
      <w:pPr>
        <w:ind w:left="2340" w:hanging="360"/>
      </w:pPr>
      <w:rPr>
        <w:rFonts w:ascii="Wingdings" w:hAnsi="Wingdings" w:hint="default"/>
      </w:rPr>
    </w:lvl>
    <w:lvl w:ilvl="3" w:tplc="FFFFFFFF" w:tentative="1">
      <w:start w:val="1"/>
      <w:numFmt w:val="bullet"/>
      <w:lvlText w:val=""/>
      <w:lvlJc w:val="left"/>
      <w:pPr>
        <w:ind w:left="3060" w:hanging="360"/>
      </w:pPr>
      <w:rPr>
        <w:rFonts w:ascii="Symbol" w:hAnsi="Symbol" w:hint="default"/>
      </w:rPr>
    </w:lvl>
    <w:lvl w:ilvl="4" w:tplc="FFFFFFFF" w:tentative="1">
      <w:start w:val="1"/>
      <w:numFmt w:val="bullet"/>
      <w:lvlText w:val="o"/>
      <w:lvlJc w:val="left"/>
      <w:pPr>
        <w:ind w:left="3780" w:hanging="360"/>
      </w:pPr>
      <w:rPr>
        <w:rFonts w:ascii="Courier New" w:hAnsi="Courier New" w:cs="Courier New" w:hint="default"/>
      </w:rPr>
    </w:lvl>
    <w:lvl w:ilvl="5" w:tplc="FFFFFFFF" w:tentative="1">
      <w:start w:val="1"/>
      <w:numFmt w:val="bullet"/>
      <w:lvlText w:val=""/>
      <w:lvlJc w:val="left"/>
      <w:pPr>
        <w:ind w:left="4500" w:hanging="360"/>
      </w:pPr>
      <w:rPr>
        <w:rFonts w:ascii="Wingdings" w:hAnsi="Wingdings" w:hint="default"/>
      </w:rPr>
    </w:lvl>
    <w:lvl w:ilvl="6" w:tplc="FFFFFFFF" w:tentative="1">
      <w:start w:val="1"/>
      <w:numFmt w:val="bullet"/>
      <w:lvlText w:val=""/>
      <w:lvlJc w:val="left"/>
      <w:pPr>
        <w:ind w:left="5220" w:hanging="360"/>
      </w:pPr>
      <w:rPr>
        <w:rFonts w:ascii="Symbol" w:hAnsi="Symbol" w:hint="default"/>
      </w:rPr>
    </w:lvl>
    <w:lvl w:ilvl="7" w:tplc="FFFFFFFF" w:tentative="1">
      <w:start w:val="1"/>
      <w:numFmt w:val="bullet"/>
      <w:lvlText w:val="o"/>
      <w:lvlJc w:val="left"/>
      <w:pPr>
        <w:ind w:left="5940" w:hanging="360"/>
      </w:pPr>
      <w:rPr>
        <w:rFonts w:ascii="Courier New" w:hAnsi="Courier New" w:cs="Courier New" w:hint="default"/>
      </w:rPr>
    </w:lvl>
    <w:lvl w:ilvl="8" w:tplc="FFFFFFFF" w:tentative="1">
      <w:start w:val="1"/>
      <w:numFmt w:val="bullet"/>
      <w:lvlText w:val=""/>
      <w:lvlJc w:val="left"/>
      <w:pPr>
        <w:ind w:left="6660" w:hanging="360"/>
      </w:pPr>
      <w:rPr>
        <w:rFonts w:ascii="Wingdings" w:hAnsi="Wingdings" w:hint="default"/>
      </w:rPr>
    </w:lvl>
  </w:abstractNum>
  <w:abstractNum w:abstractNumId="35" w15:restartNumberingAfterBreak="0">
    <w:nsid w:val="49E1141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4BA66CA3"/>
    <w:multiLevelType w:val="hybridMultilevel"/>
    <w:tmpl w:val="7EA8794E"/>
    <w:lvl w:ilvl="0" w:tplc="67328562">
      <w:start w:val="1"/>
      <w:numFmt w:val="decimal"/>
      <w:lvlText w:val="%1."/>
      <w:lvlJc w:val="left"/>
      <w:pPr>
        <w:ind w:left="720" w:hanging="360"/>
      </w:pPr>
    </w:lvl>
    <w:lvl w:ilvl="1" w:tplc="6D362BE8" w:tentative="1">
      <w:start w:val="1"/>
      <w:numFmt w:val="lowerLetter"/>
      <w:lvlText w:val="%2."/>
      <w:lvlJc w:val="left"/>
      <w:pPr>
        <w:ind w:left="1440" w:hanging="360"/>
      </w:pPr>
    </w:lvl>
    <w:lvl w:ilvl="2" w:tplc="B8FE7D48" w:tentative="1">
      <w:start w:val="1"/>
      <w:numFmt w:val="lowerRoman"/>
      <w:lvlText w:val="%3."/>
      <w:lvlJc w:val="right"/>
      <w:pPr>
        <w:ind w:left="2160" w:hanging="180"/>
      </w:pPr>
    </w:lvl>
    <w:lvl w:ilvl="3" w:tplc="DA78BDD4" w:tentative="1">
      <w:start w:val="1"/>
      <w:numFmt w:val="decimal"/>
      <w:lvlText w:val="%4."/>
      <w:lvlJc w:val="left"/>
      <w:pPr>
        <w:ind w:left="2880" w:hanging="360"/>
      </w:pPr>
    </w:lvl>
    <w:lvl w:ilvl="4" w:tplc="08C606B4" w:tentative="1">
      <w:start w:val="1"/>
      <w:numFmt w:val="lowerLetter"/>
      <w:lvlText w:val="%5."/>
      <w:lvlJc w:val="left"/>
      <w:pPr>
        <w:ind w:left="3600" w:hanging="360"/>
      </w:pPr>
    </w:lvl>
    <w:lvl w:ilvl="5" w:tplc="72886F96" w:tentative="1">
      <w:start w:val="1"/>
      <w:numFmt w:val="lowerRoman"/>
      <w:lvlText w:val="%6."/>
      <w:lvlJc w:val="right"/>
      <w:pPr>
        <w:ind w:left="4320" w:hanging="180"/>
      </w:pPr>
    </w:lvl>
    <w:lvl w:ilvl="6" w:tplc="2C588C0A" w:tentative="1">
      <w:start w:val="1"/>
      <w:numFmt w:val="decimal"/>
      <w:lvlText w:val="%7."/>
      <w:lvlJc w:val="left"/>
      <w:pPr>
        <w:ind w:left="5040" w:hanging="360"/>
      </w:pPr>
    </w:lvl>
    <w:lvl w:ilvl="7" w:tplc="E8326F08" w:tentative="1">
      <w:start w:val="1"/>
      <w:numFmt w:val="lowerLetter"/>
      <w:lvlText w:val="%8."/>
      <w:lvlJc w:val="left"/>
      <w:pPr>
        <w:ind w:left="5760" w:hanging="360"/>
      </w:pPr>
    </w:lvl>
    <w:lvl w:ilvl="8" w:tplc="DDD4BF58" w:tentative="1">
      <w:start w:val="1"/>
      <w:numFmt w:val="lowerRoman"/>
      <w:lvlText w:val="%9."/>
      <w:lvlJc w:val="right"/>
      <w:pPr>
        <w:ind w:left="6480" w:hanging="180"/>
      </w:pPr>
    </w:lvl>
  </w:abstractNum>
  <w:abstractNum w:abstractNumId="37" w15:restartNumberingAfterBreak="0">
    <w:nsid w:val="4BD85F09"/>
    <w:multiLevelType w:val="hybridMultilevel"/>
    <w:tmpl w:val="505AF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CA650E3"/>
    <w:multiLevelType w:val="multilevel"/>
    <w:tmpl w:val="BCDA7F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53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CA6F4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0" w15:restartNumberingAfterBreak="0">
    <w:nsid w:val="51A26C4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1" w15:restartNumberingAfterBreak="0">
    <w:nsid w:val="52AC5BB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2" w15:restartNumberingAfterBreak="0">
    <w:nsid w:val="57745161"/>
    <w:multiLevelType w:val="multilevel"/>
    <w:tmpl w:val="FC46C546"/>
    <w:lvl w:ilvl="0">
      <w:start w:val="1"/>
      <w:numFmt w:val="bullet"/>
      <w:lvlText w:val=""/>
      <w:lvlJc w:val="left"/>
      <w:pPr>
        <w:ind w:left="1080" w:hanging="360"/>
      </w:pPr>
      <w:rPr>
        <w:rFonts w:ascii="Symbol" w:hAnsi="Symbol" w:hint="default"/>
      </w:rPr>
    </w:lvl>
    <w:lvl w:ilvl="1">
      <w:start w:val="1"/>
      <w:numFmt w:val="lowerLetter"/>
      <w:lvlText w:val="%2)"/>
      <w:lvlJc w:val="left"/>
      <w:pPr>
        <w:ind w:left="1800" w:hanging="360"/>
      </w:pPr>
    </w:lvl>
    <w:lvl w:ilvl="2">
      <w:start w:val="1"/>
      <w:numFmt w:val="lowerRoman"/>
      <w:lvlText w:val="%3)"/>
      <w:lvlJc w:val="left"/>
      <w:pPr>
        <w:ind w:left="2160" w:hanging="360"/>
      </w:pPr>
    </w:lvl>
    <w:lvl w:ilvl="3">
      <w:start w:val="1"/>
      <w:numFmt w:val="decimal"/>
      <w:lvlText w:val="(%4)"/>
      <w:lvlJc w:val="left"/>
      <w:pPr>
        <w:ind w:left="2520" w:hanging="360"/>
      </w:pPr>
    </w:lvl>
    <w:lvl w:ilvl="4">
      <w:start w:val="1"/>
      <w:numFmt w:val="lowerLetter"/>
      <w:lvlText w:val="(%5)"/>
      <w:lvlJc w:val="left"/>
      <w:pPr>
        <w:ind w:left="2880" w:hanging="360"/>
      </w:pPr>
    </w:lvl>
    <w:lvl w:ilvl="5">
      <w:start w:val="1"/>
      <w:numFmt w:val="lowerRoman"/>
      <w:lvlText w:val="(%6)"/>
      <w:lvlJc w:val="left"/>
      <w:pPr>
        <w:ind w:left="3240" w:hanging="360"/>
      </w:pPr>
    </w:lvl>
    <w:lvl w:ilvl="6">
      <w:start w:val="1"/>
      <w:numFmt w:val="decimal"/>
      <w:lvlText w:val="%7."/>
      <w:lvlJc w:val="left"/>
      <w:pPr>
        <w:ind w:left="3600" w:hanging="360"/>
      </w:pPr>
    </w:lvl>
    <w:lvl w:ilvl="7">
      <w:start w:val="1"/>
      <w:numFmt w:val="lowerLetter"/>
      <w:lvlText w:val="%8."/>
      <w:lvlJc w:val="left"/>
      <w:pPr>
        <w:ind w:left="3960" w:hanging="360"/>
      </w:pPr>
    </w:lvl>
    <w:lvl w:ilvl="8">
      <w:start w:val="1"/>
      <w:numFmt w:val="lowerRoman"/>
      <w:lvlText w:val="%9."/>
      <w:lvlJc w:val="left"/>
      <w:pPr>
        <w:ind w:left="4320" w:hanging="360"/>
      </w:pPr>
    </w:lvl>
  </w:abstractNum>
  <w:abstractNum w:abstractNumId="43" w15:restartNumberingAfterBreak="0">
    <w:nsid w:val="577E3B0A"/>
    <w:multiLevelType w:val="multilevel"/>
    <w:tmpl w:val="0409001D"/>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44" w15:restartNumberingAfterBreak="0">
    <w:nsid w:val="57D0054B"/>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45" w15:restartNumberingAfterBreak="0">
    <w:nsid w:val="586867D0"/>
    <w:multiLevelType w:val="multilevel"/>
    <w:tmpl w:val="D0FE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9A30D0C"/>
    <w:multiLevelType w:val="hybridMultilevel"/>
    <w:tmpl w:val="3FB45BB8"/>
    <w:lvl w:ilvl="0" w:tplc="04090001">
      <w:start w:val="1"/>
      <w:numFmt w:val="bullet"/>
      <w:lvlText w:val=""/>
      <w:lvlJc w:val="left"/>
      <w:pPr>
        <w:ind w:left="540" w:hanging="360"/>
      </w:pPr>
      <w:rPr>
        <w:rFonts w:ascii="Symbol" w:hAnsi="Symbol" w:hint="default"/>
      </w:rPr>
    </w:lvl>
    <w:lvl w:ilvl="1" w:tplc="04090003">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7" w15:restartNumberingAfterBreak="0">
    <w:nsid w:val="5BCA3140"/>
    <w:multiLevelType w:val="multilevel"/>
    <w:tmpl w:val="2508F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F422636"/>
    <w:multiLevelType w:val="hybridMultilevel"/>
    <w:tmpl w:val="155A6C2A"/>
    <w:lvl w:ilvl="0" w:tplc="FFFFFFFF">
      <w:start w:val="1"/>
      <w:numFmt w:val="decimal"/>
      <w:lvlText w:val="%1."/>
      <w:lvlJc w:val="left"/>
      <w:pPr>
        <w:ind w:left="720" w:hanging="360"/>
      </w:pPr>
      <w:rPr>
        <w:rFonts w:hint="default"/>
      </w:rPr>
    </w:lvl>
    <w:lvl w:ilvl="1" w:tplc="FFFFFFFF">
      <w:start w:val="1"/>
      <w:numFmt w:val="bullet"/>
      <w:lvlText w:val="o"/>
      <w:lvlJc w:val="left"/>
      <w:pPr>
        <w:ind w:left="360" w:hanging="360"/>
      </w:pPr>
      <w:rPr>
        <w:rFonts w:ascii="Courier New" w:hAnsi="Courier New" w:cs="Courier New" w:hint="default"/>
      </w:rPr>
    </w:lvl>
    <w:lvl w:ilvl="2" w:tplc="FFFFFFFF">
      <w:start w:val="1"/>
      <w:numFmt w:val="bullet"/>
      <w:lvlText w:val=""/>
      <w:lvlJc w:val="left"/>
      <w:pPr>
        <w:ind w:left="1080" w:hanging="360"/>
      </w:pPr>
      <w:rPr>
        <w:rFonts w:ascii="Wingdings" w:hAnsi="Wingdings" w:hint="default"/>
      </w:rPr>
    </w:lvl>
    <w:lvl w:ilvl="3" w:tplc="FFFFFFFF" w:tentative="1">
      <w:start w:val="1"/>
      <w:numFmt w:val="bullet"/>
      <w:lvlText w:val=""/>
      <w:lvlJc w:val="left"/>
      <w:pPr>
        <w:ind w:left="1800" w:hanging="360"/>
      </w:pPr>
      <w:rPr>
        <w:rFonts w:ascii="Symbol" w:hAnsi="Symbol" w:hint="default"/>
      </w:rPr>
    </w:lvl>
    <w:lvl w:ilvl="4" w:tplc="FFFFFFFF" w:tentative="1">
      <w:start w:val="1"/>
      <w:numFmt w:val="bullet"/>
      <w:lvlText w:val="o"/>
      <w:lvlJc w:val="left"/>
      <w:pPr>
        <w:ind w:left="2520" w:hanging="360"/>
      </w:pPr>
      <w:rPr>
        <w:rFonts w:ascii="Courier New" w:hAnsi="Courier New" w:cs="Courier New" w:hint="default"/>
      </w:rPr>
    </w:lvl>
    <w:lvl w:ilvl="5" w:tplc="FFFFFFFF" w:tentative="1">
      <w:start w:val="1"/>
      <w:numFmt w:val="bullet"/>
      <w:lvlText w:val=""/>
      <w:lvlJc w:val="left"/>
      <w:pPr>
        <w:ind w:left="3240" w:hanging="360"/>
      </w:pPr>
      <w:rPr>
        <w:rFonts w:ascii="Wingdings" w:hAnsi="Wingdings" w:hint="default"/>
      </w:rPr>
    </w:lvl>
    <w:lvl w:ilvl="6" w:tplc="FFFFFFFF" w:tentative="1">
      <w:start w:val="1"/>
      <w:numFmt w:val="bullet"/>
      <w:lvlText w:val=""/>
      <w:lvlJc w:val="left"/>
      <w:pPr>
        <w:ind w:left="3960" w:hanging="360"/>
      </w:pPr>
      <w:rPr>
        <w:rFonts w:ascii="Symbol" w:hAnsi="Symbol" w:hint="default"/>
      </w:rPr>
    </w:lvl>
    <w:lvl w:ilvl="7" w:tplc="FFFFFFFF" w:tentative="1">
      <w:start w:val="1"/>
      <w:numFmt w:val="bullet"/>
      <w:lvlText w:val="o"/>
      <w:lvlJc w:val="left"/>
      <w:pPr>
        <w:ind w:left="4680" w:hanging="360"/>
      </w:pPr>
      <w:rPr>
        <w:rFonts w:ascii="Courier New" w:hAnsi="Courier New" w:cs="Courier New" w:hint="default"/>
      </w:rPr>
    </w:lvl>
    <w:lvl w:ilvl="8" w:tplc="FFFFFFFF" w:tentative="1">
      <w:start w:val="1"/>
      <w:numFmt w:val="bullet"/>
      <w:lvlText w:val=""/>
      <w:lvlJc w:val="left"/>
      <w:pPr>
        <w:ind w:left="5400" w:hanging="360"/>
      </w:pPr>
      <w:rPr>
        <w:rFonts w:ascii="Wingdings" w:hAnsi="Wingdings" w:hint="default"/>
      </w:rPr>
    </w:lvl>
  </w:abstractNum>
  <w:abstractNum w:abstractNumId="49" w15:restartNumberingAfterBreak="0">
    <w:nsid w:val="619A25E1"/>
    <w:multiLevelType w:val="multilevel"/>
    <w:tmpl w:val="0409001D"/>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50" w15:restartNumberingAfterBreak="0">
    <w:nsid w:val="65623726"/>
    <w:multiLevelType w:val="multilevel"/>
    <w:tmpl w:val="0409001D"/>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51" w15:restartNumberingAfterBreak="0">
    <w:nsid w:val="67050266"/>
    <w:multiLevelType w:val="hybridMultilevel"/>
    <w:tmpl w:val="155A6C2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360" w:hanging="360"/>
      </w:pPr>
      <w:rPr>
        <w:rFonts w:ascii="Courier New" w:hAnsi="Courier New" w:cs="Courier New" w:hint="default"/>
      </w:rPr>
    </w:lvl>
    <w:lvl w:ilvl="2" w:tplc="FFFFFFFF" w:tentative="1">
      <w:start w:val="1"/>
      <w:numFmt w:val="bullet"/>
      <w:lvlText w:val=""/>
      <w:lvlJc w:val="left"/>
      <w:pPr>
        <w:ind w:left="1080" w:hanging="360"/>
      </w:pPr>
      <w:rPr>
        <w:rFonts w:ascii="Wingdings" w:hAnsi="Wingdings" w:hint="default"/>
      </w:rPr>
    </w:lvl>
    <w:lvl w:ilvl="3" w:tplc="FFFFFFFF" w:tentative="1">
      <w:start w:val="1"/>
      <w:numFmt w:val="bullet"/>
      <w:lvlText w:val=""/>
      <w:lvlJc w:val="left"/>
      <w:pPr>
        <w:ind w:left="1800" w:hanging="360"/>
      </w:pPr>
      <w:rPr>
        <w:rFonts w:ascii="Symbol" w:hAnsi="Symbol" w:hint="default"/>
      </w:rPr>
    </w:lvl>
    <w:lvl w:ilvl="4" w:tplc="FFFFFFFF" w:tentative="1">
      <w:start w:val="1"/>
      <w:numFmt w:val="bullet"/>
      <w:lvlText w:val="o"/>
      <w:lvlJc w:val="left"/>
      <w:pPr>
        <w:ind w:left="2520" w:hanging="360"/>
      </w:pPr>
      <w:rPr>
        <w:rFonts w:ascii="Courier New" w:hAnsi="Courier New" w:cs="Courier New" w:hint="default"/>
      </w:rPr>
    </w:lvl>
    <w:lvl w:ilvl="5" w:tplc="FFFFFFFF" w:tentative="1">
      <w:start w:val="1"/>
      <w:numFmt w:val="bullet"/>
      <w:lvlText w:val=""/>
      <w:lvlJc w:val="left"/>
      <w:pPr>
        <w:ind w:left="3240" w:hanging="360"/>
      </w:pPr>
      <w:rPr>
        <w:rFonts w:ascii="Wingdings" w:hAnsi="Wingdings" w:hint="default"/>
      </w:rPr>
    </w:lvl>
    <w:lvl w:ilvl="6" w:tplc="FFFFFFFF" w:tentative="1">
      <w:start w:val="1"/>
      <w:numFmt w:val="bullet"/>
      <w:lvlText w:val=""/>
      <w:lvlJc w:val="left"/>
      <w:pPr>
        <w:ind w:left="3960" w:hanging="360"/>
      </w:pPr>
      <w:rPr>
        <w:rFonts w:ascii="Symbol" w:hAnsi="Symbol" w:hint="default"/>
      </w:rPr>
    </w:lvl>
    <w:lvl w:ilvl="7" w:tplc="FFFFFFFF" w:tentative="1">
      <w:start w:val="1"/>
      <w:numFmt w:val="bullet"/>
      <w:lvlText w:val="o"/>
      <w:lvlJc w:val="left"/>
      <w:pPr>
        <w:ind w:left="4680" w:hanging="360"/>
      </w:pPr>
      <w:rPr>
        <w:rFonts w:ascii="Courier New" w:hAnsi="Courier New" w:cs="Courier New" w:hint="default"/>
      </w:rPr>
    </w:lvl>
    <w:lvl w:ilvl="8" w:tplc="FFFFFFFF" w:tentative="1">
      <w:start w:val="1"/>
      <w:numFmt w:val="bullet"/>
      <w:lvlText w:val=""/>
      <w:lvlJc w:val="left"/>
      <w:pPr>
        <w:ind w:left="5400" w:hanging="360"/>
      </w:pPr>
      <w:rPr>
        <w:rFonts w:ascii="Wingdings" w:hAnsi="Wingdings" w:hint="default"/>
      </w:rPr>
    </w:lvl>
  </w:abstractNum>
  <w:abstractNum w:abstractNumId="52" w15:restartNumberingAfterBreak="0">
    <w:nsid w:val="69CA29A2"/>
    <w:multiLevelType w:val="multilevel"/>
    <w:tmpl w:val="E4984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1BF7C70"/>
    <w:multiLevelType w:val="hybridMultilevel"/>
    <w:tmpl w:val="8E0844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71E81906"/>
    <w:multiLevelType w:val="multilevel"/>
    <w:tmpl w:val="75EAF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36A07B8"/>
    <w:multiLevelType w:val="multilevel"/>
    <w:tmpl w:val="9F3C2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3BC3C6C"/>
    <w:multiLevelType w:val="hybridMultilevel"/>
    <w:tmpl w:val="DDC69128"/>
    <w:lvl w:ilvl="0" w:tplc="74569102">
      <w:start w:val="1"/>
      <w:numFmt w:val="decimal"/>
      <w:lvlText w:val="%1."/>
      <w:lvlJc w:val="left"/>
      <w:pPr>
        <w:ind w:left="1080" w:hanging="360"/>
      </w:pPr>
    </w:lvl>
    <w:lvl w:ilvl="1" w:tplc="5FE42E8E">
      <w:start w:val="1"/>
      <w:numFmt w:val="lowerLetter"/>
      <w:lvlText w:val="%2."/>
      <w:lvlJc w:val="left"/>
      <w:pPr>
        <w:ind w:left="1800" w:hanging="360"/>
      </w:pPr>
    </w:lvl>
    <w:lvl w:ilvl="2" w:tplc="75BAFA02">
      <w:start w:val="1"/>
      <w:numFmt w:val="lowerRoman"/>
      <w:lvlText w:val="%3."/>
      <w:lvlJc w:val="right"/>
      <w:pPr>
        <w:ind w:left="2520" w:hanging="180"/>
      </w:pPr>
    </w:lvl>
    <w:lvl w:ilvl="3" w:tplc="CAF252F2" w:tentative="1">
      <w:start w:val="1"/>
      <w:numFmt w:val="decimal"/>
      <w:lvlText w:val="%4."/>
      <w:lvlJc w:val="left"/>
      <w:pPr>
        <w:ind w:left="3240" w:hanging="360"/>
      </w:pPr>
    </w:lvl>
    <w:lvl w:ilvl="4" w:tplc="5FFC9BDE" w:tentative="1">
      <w:start w:val="1"/>
      <w:numFmt w:val="lowerLetter"/>
      <w:lvlText w:val="%5."/>
      <w:lvlJc w:val="left"/>
      <w:pPr>
        <w:ind w:left="3960" w:hanging="360"/>
      </w:pPr>
    </w:lvl>
    <w:lvl w:ilvl="5" w:tplc="012AF486" w:tentative="1">
      <w:start w:val="1"/>
      <w:numFmt w:val="lowerRoman"/>
      <w:lvlText w:val="%6."/>
      <w:lvlJc w:val="right"/>
      <w:pPr>
        <w:ind w:left="4680" w:hanging="180"/>
      </w:pPr>
    </w:lvl>
    <w:lvl w:ilvl="6" w:tplc="4F04ACB0" w:tentative="1">
      <w:start w:val="1"/>
      <w:numFmt w:val="decimal"/>
      <w:lvlText w:val="%7."/>
      <w:lvlJc w:val="left"/>
      <w:pPr>
        <w:ind w:left="5400" w:hanging="360"/>
      </w:pPr>
    </w:lvl>
    <w:lvl w:ilvl="7" w:tplc="73D42B3C" w:tentative="1">
      <w:start w:val="1"/>
      <w:numFmt w:val="lowerLetter"/>
      <w:lvlText w:val="%8."/>
      <w:lvlJc w:val="left"/>
      <w:pPr>
        <w:ind w:left="6120" w:hanging="360"/>
      </w:pPr>
    </w:lvl>
    <w:lvl w:ilvl="8" w:tplc="1352ABAC" w:tentative="1">
      <w:start w:val="1"/>
      <w:numFmt w:val="lowerRoman"/>
      <w:lvlText w:val="%9."/>
      <w:lvlJc w:val="right"/>
      <w:pPr>
        <w:ind w:left="6840" w:hanging="180"/>
      </w:pPr>
    </w:lvl>
  </w:abstractNum>
  <w:abstractNum w:abstractNumId="57" w15:restartNumberingAfterBreak="0">
    <w:nsid w:val="784D7DA8"/>
    <w:multiLevelType w:val="hybridMultilevel"/>
    <w:tmpl w:val="E5940528"/>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8" w15:restartNumberingAfterBreak="0">
    <w:nsid w:val="788B5023"/>
    <w:multiLevelType w:val="multilevel"/>
    <w:tmpl w:val="0DB8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97E3A57"/>
    <w:multiLevelType w:val="hybridMultilevel"/>
    <w:tmpl w:val="827A157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7B3C12C8"/>
    <w:multiLevelType w:val="hybridMultilevel"/>
    <w:tmpl w:val="76C4B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40623259">
    <w:abstractNumId w:val="15"/>
  </w:num>
  <w:num w:numId="2" w16cid:durableId="747118264">
    <w:abstractNumId w:val="56"/>
  </w:num>
  <w:num w:numId="3" w16cid:durableId="1099762489">
    <w:abstractNumId w:val="36"/>
  </w:num>
  <w:num w:numId="4" w16cid:durableId="952443700">
    <w:abstractNumId w:val="33"/>
  </w:num>
  <w:num w:numId="5" w16cid:durableId="1326202841">
    <w:abstractNumId w:val="7"/>
  </w:num>
  <w:num w:numId="6" w16cid:durableId="687751145">
    <w:abstractNumId w:val="14"/>
  </w:num>
  <w:num w:numId="7" w16cid:durableId="1178039638">
    <w:abstractNumId w:val="38"/>
  </w:num>
  <w:num w:numId="8" w16cid:durableId="126171940">
    <w:abstractNumId w:val="17"/>
  </w:num>
  <w:num w:numId="9" w16cid:durableId="1501845099">
    <w:abstractNumId w:val="59"/>
  </w:num>
  <w:num w:numId="10" w16cid:durableId="382562369">
    <w:abstractNumId w:val="53"/>
  </w:num>
  <w:num w:numId="11" w16cid:durableId="672924283">
    <w:abstractNumId w:val="46"/>
  </w:num>
  <w:num w:numId="12" w16cid:durableId="141318503">
    <w:abstractNumId w:val="34"/>
  </w:num>
  <w:num w:numId="13" w16cid:durableId="1828090365">
    <w:abstractNumId w:val="26"/>
  </w:num>
  <w:num w:numId="14" w16cid:durableId="1252155059">
    <w:abstractNumId w:val="40"/>
  </w:num>
  <w:num w:numId="15" w16cid:durableId="39208463">
    <w:abstractNumId w:val="13"/>
  </w:num>
  <w:num w:numId="16" w16cid:durableId="416097983">
    <w:abstractNumId w:val="54"/>
  </w:num>
  <w:num w:numId="17" w16cid:durableId="852230752">
    <w:abstractNumId w:val="24"/>
  </w:num>
  <w:num w:numId="18" w16cid:durableId="1253512632">
    <w:abstractNumId w:val="25"/>
  </w:num>
  <w:num w:numId="19" w16cid:durableId="691612459">
    <w:abstractNumId w:val="52"/>
  </w:num>
  <w:num w:numId="20" w16cid:durableId="2107000564">
    <w:abstractNumId w:val="45"/>
  </w:num>
  <w:num w:numId="21" w16cid:durableId="1056508904">
    <w:abstractNumId w:val="12"/>
  </w:num>
  <w:num w:numId="22" w16cid:durableId="1044907507">
    <w:abstractNumId w:val="21"/>
  </w:num>
  <w:num w:numId="23" w16cid:durableId="2049135463">
    <w:abstractNumId w:val="20"/>
  </w:num>
  <w:num w:numId="24" w16cid:durableId="121579183">
    <w:abstractNumId w:val="23"/>
  </w:num>
  <w:num w:numId="25" w16cid:durableId="698896713">
    <w:abstractNumId w:val="4"/>
  </w:num>
  <w:num w:numId="26" w16cid:durableId="2049909951">
    <w:abstractNumId w:val="57"/>
  </w:num>
  <w:num w:numId="27" w16cid:durableId="1695109023">
    <w:abstractNumId w:val="27"/>
  </w:num>
  <w:num w:numId="28" w16cid:durableId="198784988">
    <w:abstractNumId w:val="35"/>
  </w:num>
  <w:num w:numId="29" w16cid:durableId="345520305">
    <w:abstractNumId w:val="22"/>
  </w:num>
  <w:num w:numId="30" w16cid:durableId="1199321310">
    <w:abstractNumId w:val="60"/>
  </w:num>
  <w:num w:numId="31" w16cid:durableId="986476791">
    <w:abstractNumId w:val="51"/>
  </w:num>
  <w:num w:numId="32" w16cid:durableId="828131968">
    <w:abstractNumId w:val="48"/>
  </w:num>
  <w:num w:numId="33" w16cid:durableId="278726955">
    <w:abstractNumId w:val="44"/>
  </w:num>
  <w:num w:numId="34" w16cid:durableId="1992978834">
    <w:abstractNumId w:val="29"/>
  </w:num>
  <w:num w:numId="35" w16cid:durableId="1824353085">
    <w:abstractNumId w:val="39"/>
  </w:num>
  <w:num w:numId="36" w16cid:durableId="1029137161">
    <w:abstractNumId w:val="18"/>
  </w:num>
  <w:num w:numId="37" w16cid:durableId="551114686">
    <w:abstractNumId w:val="41"/>
  </w:num>
  <w:num w:numId="38" w16cid:durableId="2100833726">
    <w:abstractNumId w:val="30"/>
  </w:num>
  <w:num w:numId="39" w16cid:durableId="259260824">
    <w:abstractNumId w:val="49"/>
  </w:num>
  <w:num w:numId="40" w16cid:durableId="1819422040">
    <w:abstractNumId w:val="28"/>
  </w:num>
  <w:num w:numId="41" w16cid:durableId="49230002">
    <w:abstractNumId w:val="50"/>
  </w:num>
  <w:num w:numId="42" w16cid:durableId="299195014">
    <w:abstractNumId w:val="9"/>
  </w:num>
  <w:num w:numId="43" w16cid:durableId="23141007">
    <w:abstractNumId w:val="5"/>
  </w:num>
  <w:num w:numId="44" w16cid:durableId="1314719450">
    <w:abstractNumId w:val="2"/>
  </w:num>
  <w:num w:numId="45" w16cid:durableId="1475489107">
    <w:abstractNumId w:val="1"/>
  </w:num>
  <w:num w:numId="46" w16cid:durableId="787168208">
    <w:abstractNumId w:val="43"/>
  </w:num>
  <w:num w:numId="47" w16cid:durableId="1032152137">
    <w:abstractNumId w:val="42"/>
  </w:num>
  <w:num w:numId="48" w16cid:durableId="1528906086">
    <w:abstractNumId w:val="16"/>
  </w:num>
  <w:num w:numId="49" w16cid:durableId="1715151840">
    <w:abstractNumId w:val="58"/>
  </w:num>
  <w:num w:numId="50" w16cid:durableId="927345680">
    <w:abstractNumId w:val="55"/>
  </w:num>
  <w:num w:numId="51" w16cid:durableId="329141463">
    <w:abstractNumId w:val="10"/>
  </w:num>
  <w:num w:numId="52" w16cid:durableId="1891069219">
    <w:abstractNumId w:val="8"/>
  </w:num>
  <w:num w:numId="53" w16cid:durableId="2083210485">
    <w:abstractNumId w:val="31"/>
  </w:num>
  <w:num w:numId="54" w16cid:durableId="1872109553">
    <w:abstractNumId w:val="6"/>
  </w:num>
  <w:num w:numId="55" w16cid:durableId="584193230">
    <w:abstractNumId w:val="37"/>
  </w:num>
  <w:num w:numId="56" w16cid:durableId="282733653">
    <w:abstractNumId w:val="0"/>
  </w:num>
  <w:num w:numId="57" w16cid:durableId="1170949960">
    <w:abstractNumId w:val="11"/>
  </w:num>
  <w:num w:numId="58" w16cid:durableId="2013557731">
    <w:abstractNumId w:val="3"/>
  </w:num>
  <w:num w:numId="59" w16cid:durableId="2122645988">
    <w:abstractNumId w:val="32"/>
  </w:num>
  <w:num w:numId="60" w16cid:durableId="1775125576">
    <w:abstractNumId w:val="19"/>
  </w:num>
  <w:num w:numId="61" w16cid:durableId="1749768333">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6"/>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7th w_num in bib no space&lt;/Style&gt;&lt;LeftDelim&gt;{&lt;/LeftDelim&gt;&lt;RightDelim&gt;}&lt;/RightDelim&gt;&lt;FontName&gt;Times New Roman&lt;/FontName&gt;&lt;FontSize&gt;12&lt;/FontSize&gt;&lt;ReflistTitle&gt;&lt;style face=&quot;bold underline&quot;&gt;Bibliography&lt;/sty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sf59zpzpuatrasexdzk59x29pv2xfae29x00&quot;&gt;omds&lt;record-ids&gt;&lt;item&gt;645&lt;/item&gt;&lt;item&gt;646&lt;/item&gt;&lt;item&gt;647&lt;/item&gt;&lt;item&gt;648&lt;/item&gt;&lt;item&gt;650&lt;/item&gt;&lt;item&gt;651&lt;/item&gt;&lt;item&gt;653&lt;/item&gt;&lt;item&gt;654&lt;/item&gt;&lt;item&gt;656&lt;/item&gt;&lt;item&gt;659&lt;/item&gt;&lt;item&gt;664&lt;/item&gt;&lt;item&gt;667&lt;/item&gt;&lt;item&gt;674&lt;/item&gt;&lt;item&gt;679&lt;/item&gt;&lt;item&gt;680&lt;/item&gt;&lt;item&gt;685&lt;/item&gt;&lt;item&gt;694&lt;/item&gt;&lt;item&gt;701&lt;/item&gt;&lt;item&gt;703&lt;/item&gt;&lt;item&gt;704&lt;/item&gt;&lt;item&gt;705&lt;/item&gt;&lt;item&gt;711&lt;/item&gt;&lt;item&gt;712&lt;/item&gt;&lt;item&gt;725&lt;/item&gt;&lt;item&gt;729&lt;/item&gt;&lt;item&gt;732&lt;/item&gt;&lt;item&gt;734&lt;/item&gt;&lt;item&gt;735&lt;/item&gt;&lt;item&gt;736&lt;/item&gt;&lt;item&gt;738&lt;/item&gt;&lt;item&gt;739&lt;/item&gt;&lt;item&gt;740&lt;/item&gt;&lt;item&gt;741&lt;/item&gt;&lt;item&gt;743&lt;/item&gt;&lt;item&gt;746&lt;/item&gt;&lt;item&gt;747&lt;/item&gt;&lt;item&gt;748&lt;/item&gt;&lt;item&gt;749&lt;/item&gt;&lt;item&gt;750&lt;/item&gt;&lt;item&gt;751&lt;/item&gt;&lt;item&gt;752&lt;/item&gt;&lt;item&gt;753&lt;/item&gt;&lt;item&gt;754&lt;/item&gt;&lt;item&gt;755&lt;/item&gt;&lt;/record-ids&gt;&lt;/item&gt;&lt;/Libraries&gt;"/>
    <w:docVar w:name="EN.UseJSCitationFormat" w:val="False"/>
  </w:docVars>
  <w:rsids>
    <w:rsidRoot w:val="007148CC"/>
    <w:rsid w:val="000141F9"/>
    <w:rsid w:val="00027767"/>
    <w:rsid w:val="000320C2"/>
    <w:rsid w:val="00043EEA"/>
    <w:rsid w:val="0005375A"/>
    <w:rsid w:val="000563AA"/>
    <w:rsid w:val="00056731"/>
    <w:rsid w:val="0006104B"/>
    <w:rsid w:val="00061F30"/>
    <w:rsid w:val="00073699"/>
    <w:rsid w:val="000767A0"/>
    <w:rsid w:val="0008310E"/>
    <w:rsid w:val="00083E09"/>
    <w:rsid w:val="00085ABB"/>
    <w:rsid w:val="0009089F"/>
    <w:rsid w:val="00091B2D"/>
    <w:rsid w:val="000944D8"/>
    <w:rsid w:val="00094EC9"/>
    <w:rsid w:val="00095F3B"/>
    <w:rsid w:val="00096F94"/>
    <w:rsid w:val="000A0A9E"/>
    <w:rsid w:val="000A2F8F"/>
    <w:rsid w:val="000B2AFC"/>
    <w:rsid w:val="000B3349"/>
    <w:rsid w:val="000B5FCB"/>
    <w:rsid w:val="000C617C"/>
    <w:rsid w:val="000E6232"/>
    <w:rsid w:val="0011505E"/>
    <w:rsid w:val="001162C0"/>
    <w:rsid w:val="001163A2"/>
    <w:rsid w:val="001165F1"/>
    <w:rsid w:val="00136E57"/>
    <w:rsid w:val="00137844"/>
    <w:rsid w:val="001379EF"/>
    <w:rsid w:val="00137D0D"/>
    <w:rsid w:val="00162158"/>
    <w:rsid w:val="00162B04"/>
    <w:rsid w:val="00163532"/>
    <w:rsid w:val="00163666"/>
    <w:rsid w:val="00171260"/>
    <w:rsid w:val="00171EA6"/>
    <w:rsid w:val="00175A2C"/>
    <w:rsid w:val="00180FAD"/>
    <w:rsid w:val="00191281"/>
    <w:rsid w:val="001A094D"/>
    <w:rsid w:val="001A12E7"/>
    <w:rsid w:val="001A6BF2"/>
    <w:rsid w:val="001B3199"/>
    <w:rsid w:val="001C0D2C"/>
    <w:rsid w:val="001D7901"/>
    <w:rsid w:val="001D7B58"/>
    <w:rsid w:val="001F310D"/>
    <w:rsid w:val="001F77CB"/>
    <w:rsid w:val="001F7B67"/>
    <w:rsid w:val="00205114"/>
    <w:rsid w:val="0021641D"/>
    <w:rsid w:val="0023014A"/>
    <w:rsid w:val="00240073"/>
    <w:rsid w:val="002413BD"/>
    <w:rsid w:val="002518C4"/>
    <w:rsid w:val="0025744B"/>
    <w:rsid w:val="0025799B"/>
    <w:rsid w:val="00276769"/>
    <w:rsid w:val="00281580"/>
    <w:rsid w:val="00282237"/>
    <w:rsid w:val="002879D4"/>
    <w:rsid w:val="00293DED"/>
    <w:rsid w:val="002A119E"/>
    <w:rsid w:val="002B2B4A"/>
    <w:rsid w:val="002B5328"/>
    <w:rsid w:val="002D78B9"/>
    <w:rsid w:val="002E0E57"/>
    <w:rsid w:val="002E422C"/>
    <w:rsid w:val="002F39AF"/>
    <w:rsid w:val="003024C7"/>
    <w:rsid w:val="00322FB9"/>
    <w:rsid w:val="00325DEF"/>
    <w:rsid w:val="00327635"/>
    <w:rsid w:val="00327D57"/>
    <w:rsid w:val="00341AF0"/>
    <w:rsid w:val="003451D7"/>
    <w:rsid w:val="00345F76"/>
    <w:rsid w:val="003510A9"/>
    <w:rsid w:val="00352B7F"/>
    <w:rsid w:val="00355C6D"/>
    <w:rsid w:val="00357053"/>
    <w:rsid w:val="0036747D"/>
    <w:rsid w:val="003855B0"/>
    <w:rsid w:val="00387C65"/>
    <w:rsid w:val="003A248B"/>
    <w:rsid w:val="003A6EA9"/>
    <w:rsid w:val="003B1409"/>
    <w:rsid w:val="003B298B"/>
    <w:rsid w:val="003D2C89"/>
    <w:rsid w:val="003E6EA8"/>
    <w:rsid w:val="004027B8"/>
    <w:rsid w:val="004144B9"/>
    <w:rsid w:val="0042158F"/>
    <w:rsid w:val="00427268"/>
    <w:rsid w:val="00430857"/>
    <w:rsid w:val="00432E99"/>
    <w:rsid w:val="004348D8"/>
    <w:rsid w:val="00435A9A"/>
    <w:rsid w:val="00440AA0"/>
    <w:rsid w:val="00440D65"/>
    <w:rsid w:val="00441C23"/>
    <w:rsid w:val="004430E0"/>
    <w:rsid w:val="0044498C"/>
    <w:rsid w:val="00444EDD"/>
    <w:rsid w:val="00447924"/>
    <w:rsid w:val="00447B50"/>
    <w:rsid w:val="004765BA"/>
    <w:rsid w:val="00492840"/>
    <w:rsid w:val="00495D9E"/>
    <w:rsid w:val="004A0072"/>
    <w:rsid w:val="004A21DD"/>
    <w:rsid w:val="004B4C6D"/>
    <w:rsid w:val="004C0E95"/>
    <w:rsid w:val="004C26C7"/>
    <w:rsid w:val="004C54F9"/>
    <w:rsid w:val="004C61D8"/>
    <w:rsid w:val="004D315D"/>
    <w:rsid w:val="004E742E"/>
    <w:rsid w:val="004F220A"/>
    <w:rsid w:val="0050293A"/>
    <w:rsid w:val="00506800"/>
    <w:rsid w:val="00512A66"/>
    <w:rsid w:val="00513E0C"/>
    <w:rsid w:val="00517E44"/>
    <w:rsid w:val="00525A94"/>
    <w:rsid w:val="0053428E"/>
    <w:rsid w:val="00535B1C"/>
    <w:rsid w:val="00536E31"/>
    <w:rsid w:val="00537E03"/>
    <w:rsid w:val="005410BC"/>
    <w:rsid w:val="005620A8"/>
    <w:rsid w:val="005659AC"/>
    <w:rsid w:val="005664A8"/>
    <w:rsid w:val="005721CC"/>
    <w:rsid w:val="005914E6"/>
    <w:rsid w:val="005969E8"/>
    <w:rsid w:val="005A057A"/>
    <w:rsid w:val="005A1055"/>
    <w:rsid w:val="005A1FF9"/>
    <w:rsid w:val="005B4D90"/>
    <w:rsid w:val="005C57EE"/>
    <w:rsid w:val="005D130E"/>
    <w:rsid w:val="005D360D"/>
    <w:rsid w:val="005D3770"/>
    <w:rsid w:val="005E3A0D"/>
    <w:rsid w:val="005E4B9D"/>
    <w:rsid w:val="005E6406"/>
    <w:rsid w:val="005E72A6"/>
    <w:rsid w:val="005F02F1"/>
    <w:rsid w:val="005F4586"/>
    <w:rsid w:val="005F541E"/>
    <w:rsid w:val="00616875"/>
    <w:rsid w:val="00631309"/>
    <w:rsid w:val="00634711"/>
    <w:rsid w:val="00642DB8"/>
    <w:rsid w:val="00643FE0"/>
    <w:rsid w:val="006475C1"/>
    <w:rsid w:val="006476EE"/>
    <w:rsid w:val="00660D9C"/>
    <w:rsid w:val="006646C2"/>
    <w:rsid w:val="006659BF"/>
    <w:rsid w:val="00677752"/>
    <w:rsid w:val="006875EC"/>
    <w:rsid w:val="00693063"/>
    <w:rsid w:val="006966F5"/>
    <w:rsid w:val="006A1C69"/>
    <w:rsid w:val="006C1460"/>
    <w:rsid w:val="006C6635"/>
    <w:rsid w:val="006E0C3D"/>
    <w:rsid w:val="006E7EBA"/>
    <w:rsid w:val="006F26A9"/>
    <w:rsid w:val="006F55A7"/>
    <w:rsid w:val="007148CC"/>
    <w:rsid w:val="00717157"/>
    <w:rsid w:val="007178AF"/>
    <w:rsid w:val="007224D1"/>
    <w:rsid w:val="007263A3"/>
    <w:rsid w:val="00740316"/>
    <w:rsid w:val="007447BF"/>
    <w:rsid w:val="00763BBB"/>
    <w:rsid w:val="00765C7B"/>
    <w:rsid w:val="007666A1"/>
    <w:rsid w:val="00766804"/>
    <w:rsid w:val="0078071B"/>
    <w:rsid w:val="00790FDA"/>
    <w:rsid w:val="00794BA3"/>
    <w:rsid w:val="007A0435"/>
    <w:rsid w:val="007A45AD"/>
    <w:rsid w:val="007A45E4"/>
    <w:rsid w:val="007C004B"/>
    <w:rsid w:val="007D3757"/>
    <w:rsid w:val="007F27E5"/>
    <w:rsid w:val="007F5385"/>
    <w:rsid w:val="008011F6"/>
    <w:rsid w:val="00805E6D"/>
    <w:rsid w:val="00811E48"/>
    <w:rsid w:val="00812BDC"/>
    <w:rsid w:val="00813B0F"/>
    <w:rsid w:val="00820EED"/>
    <w:rsid w:val="0083300E"/>
    <w:rsid w:val="00833A3A"/>
    <w:rsid w:val="0083459D"/>
    <w:rsid w:val="008408E2"/>
    <w:rsid w:val="008455AD"/>
    <w:rsid w:val="00855049"/>
    <w:rsid w:val="00867C30"/>
    <w:rsid w:val="00872F5B"/>
    <w:rsid w:val="00873E4B"/>
    <w:rsid w:val="00877942"/>
    <w:rsid w:val="008874E2"/>
    <w:rsid w:val="0089581E"/>
    <w:rsid w:val="008A2550"/>
    <w:rsid w:val="008A7BA9"/>
    <w:rsid w:val="008B3830"/>
    <w:rsid w:val="008B7377"/>
    <w:rsid w:val="008C7084"/>
    <w:rsid w:val="008E5ABD"/>
    <w:rsid w:val="0091232E"/>
    <w:rsid w:val="00920928"/>
    <w:rsid w:val="00936169"/>
    <w:rsid w:val="0093762E"/>
    <w:rsid w:val="00944903"/>
    <w:rsid w:val="009521D9"/>
    <w:rsid w:val="00963407"/>
    <w:rsid w:val="00963B86"/>
    <w:rsid w:val="00973512"/>
    <w:rsid w:val="009774E3"/>
    <w:rsid w:val="00980F71"/>
    <w:rsid w:val="00982DB9"/>
    <w:rsid w:val="009869E5"/>
    <w:rsid w:val="00993AFD"/>
    <w:rsid w:val="00995DB3"/>
    <w:rsid w:val="009A0877"/>
    <w:rsid w:val="009A19FF"/>
    <w:rsid w:val="009B1A85"/>
    <w:rsid w:val="009B3780"/>
    <w:rsid w:val="009C165F"/>
    <w:rsid w:val="009E37FB"/>
    <w:rsid w:val="009F2202"/>
    <w:rsid w:val="009F4CBF"/>
    <w:rsid w:val="009F61CA"/>
    <w:rsid w:val="00A04AEF"/>
    <w:rsid w:val="00A051E2"/>
    <w:rsid w:val="00A10292"/>
    <w:rsid w:val="00A30B93"/>
    <w:rsid w:val="00A51389"/>
    <w:rsid w:val="00A66947"/>
    <w:rsid w:val="00A70781"/>
    <w:rsid w:val="00A76BE1"/>
    <w:rsid w:val="00A81B56"/>
    <w:rsid w:val="00A81CBB"/>
    <w:rsid w:val="00A83137"/>
    <w:rsid w:val="00A856A9"/>
    <w:rsid w:val="00A94230"/>
    <w:rsid w:val="00AA6DED"/>
    <w:rsid w:val="00AB2E7A"/>
    <w:rsid w:val="00AC5C45"/>
    <w:rsid w:val="00AF2326"/>
    <w:rsid w:val="00B13EF6"/>
    <w:rsid w:val="00B41E55"/>
    <w:rsid w:val="00B55268"/>
    <w:rsid w:val="00B57783"/>
    <w:rsid w:val="00B63DA2"/>
    <w:rsid w:val="00B63ED8"/>
    <w:rsid w:val="00B723BA"/>
    <w:rsid w:val="00B725B5"/>
    <w:rsid w:val="00B752D5"/>
    <w:rsid w:val="00B82D58"/>
    <w:rsid w:val="00B875C5"/>
    <w:rsid w:val="00B97463"/>
    <w:rsid w:val="00BC577D"/>
    <w:rsid w:val="00BD3FF3"/>
    <w:rsid w:val="00BF010E"/>
    <w:rsid w:val="00BF4D29"/>
    <w:rsid w:val="00BF61B3"/>
    <w:rsid w:val="00BF75BF"/>
    <w:rsid w:val="00BF7DCB"/>
    <w:rsid w:val="00C15395"/>
    <w:rsid w:val="00C20AD7"/>
    <w:rsid w:val="00C428C7"/>
    <w:rsid w:val="00C46075"/>
    <w:rsid w:val="00C65489"/>
    <w:rsid w:val="00C66945"/>
    <w:rsid w:val="00C77436"/>
    <w:rsid w:val="00C87C85"/>
    <w:rsid w:val="00C93FEB"/>
    <w:rsid w:val="00CA07F3"/>
    <w:rsid w:val="00CA08C7"/>
    <w:rsid w:val="00CA2432"/>
    <w:rsid w:val="00CA27B9"/>
    <w:rsid w:val="00CA59FF"/>
    <w:rsid w:val="00CB1861"/>
    <w:rsid w:val="00CC3D4E"/>
    <w:rsid w:val="00CC50EF"/>
    <w:rsid w:val="00CC74B0"/>
    <w:rsid w:val="00CE4BE3"/>
    <w:rsid w:val="00CF3D47"/>
    <w:rsid w:val="00CF7C58"/>
    <w:rsid w:val="00D079E3"/>
    <w:rsid w:val="00D07DA7"/>
    <w:rsid w:val="00D16FBB"/>
    <w:rsid w:val="00D25576"/>
    <w:rsid w:val="00D41CB3"/>
    <w:rsid w:val="00D438B9"/>
    <w:rsid w:val="00D50F03"/>
    <w:rsid w:val="00D52599"/>
    <w:rsid w:val="00D66F7E"/>
    <w:rsid w:val="00D779B7"/>
    <w:rsid w:val="00D80895"/>
    <w:rsid w:val="00D86AB1"/>
    <w:rsid w:val="00D9093B"/>
    <w:rsid w:val="00D92B81"/>
    <w:rsid w:val="00DA00CB"/>
    <w:rsid w:val="00DA150A"/>
    <w:rsid w:val="00DA566C"/>
    <w:rsid w:val="00DA691E"/>
    <w:rsid w:val="00DA7CFF"/>
    <w:rsid w:val="00DB1624"/>
    <w:rsid w:val="00DB5240"/>
    <w:rsid w:val="00DB6946"/>
    <w:rsid w:val="00DD46C4"/>
    <w:rsid w:val="00DD7492"/>
    <w:rsid w:val="00E16B99"/>
    <w:rsid w:val="00E21B79"/>
    <w:rsid w:val="00E274E7"/>
    <w:rsid w:val="00E311C2"/>
    <w:rsid w:val="00E32E16"/>
    <w:rsid w:val="00E534BE"/>
    <w:rsid w:val="00E65266"/>
    <w:rsid w:val="00E71A67"/>
    <w:rsid w:val="00E871E1"/>
    <w:rsid w:val="00E9787F"/>
    <w:rsid w:val="00EB6EF5"/>
    <w:rsid w:val="00EC3B46"/>
    <w:rsid w:val="00ED434F"/>
    <w:rsid w:val="00EE1645"/>
    <w:rsid w:val="00EE6BBB"/>
    <w:rsid w:val="00EF2DE1"/>
    <w:rsid w:val="00F00796"/>
    <w:rsid w:val="00F11BB7"/>
    <w:rsid w:val="00F20A5E"/>
    <w:rsid w:val="00F2355F"/>
    <w:rsid w:val="00F30D20"/>
    <w:rsid w:val="00F315D0"/>
    <w:rsid w:val="00F407D1"/>
    <w:rsid w:val="00F40EA1"/>
    <w:rsid w:val="00F4605A"/>
    <w:rsid w:val="00F545F7"/>
    <w:rsid w:val="00F5570E"/>
    <w:rsid w:val="00F570F5"/>
    <w:rsid w:val="00F63094"/>
    <w:rsid w:val="00F6776A"/>
    <w:rsid w:val="00F70D36"/>
    <w:rsid w:val="00F71579"/>
    <w:rsid w:val="00F872B9"/>
    <w:rsid w:val="00FB010A"/>
    <w:rsid w:val="00FB5121"/>
    <w:rsid w:val="00FC3761"/>
    <w:rsid w:val="00FC5CB8"/>
    <w:rsid w:val="00FD2A56"/>
    <w:rsid w:val="00FD5317"/>
    <w:rsid w:val="00FE1FE6"/>
    <w:rsid w:val="00FE50E4"/>
    <w:rsid w:val="00FF129C"/>
    <w:rsid w:val="00FF3C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A8C0C3"/>
  <w15:chartTrackingRefBased/>
  <w15:docId w15:val="{8010CCC5-1283-0E45-96C2-DEEC39CFD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48CC"/>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0B5F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B5F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B5F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B5F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0B5F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5FC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5FC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5FC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5FC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E6232"/>
    <w:rPr>
      <w:color w:val="467886" w:themeColor="hyperlink"/>
      <w:u w:val="single"/>
    </w:rPr>
  </w:style>
  <w:style w:type="character" w:styleId="UnresolvedMention">
    <w:name w:val="Unresolved Mention"/>
    <w:basedOn w:val="DefaultParagraphFont"/>
    <w:uiPriority w:val="99"/>
    <w:semiHidden/>
    <w:unhideWhenUsed/>
    <w:rsid w:val="000E6232"/>
    <w:rPr>
      <w:color w:val="605E5C"/>
      <w:shd w:val="clear" w:color="auto" w:fill="E1DFDD"/>
    </w:rPr>
  </w:style>
  <w:style w:type="character" w:customStyle="1" w:styleId="Heading1Char">
    <w:name w:val="Heading 1 Char"/>
    <w:basedOn w:val="DefaultParagraphFont"/>
    <w:link w:val="Heading1"/>
    <w:uiPriority w:val="9"/>
    <w:rsid w:val="000B5F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B5F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B5F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B5F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0B5F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5F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5F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5F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5FCB"/>
    <w:rPr>
      <w:rFonts w:eastAsiaTheme="majorEastAsia" w:cstheme="majorBidi"/>
      <w:color w:val="272727" w:themeColor="text1" w:themeTint="D8"/>
    </w:rPr>
  </w:style>
  <w:style w:type="paragraph" w:styleId="Title">
    <w:name w:val="Title"/>
    <w:basedOn w:val="Normal"/>
    <w:next w:val="Normal"/>
    <w:link w:val="TitleChar"/>
    <w:uiPriority w:val="10"/>
    <w:qFormat/>
    <w:rsid w:val="000B5FC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5F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5F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5F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5FCB"/>
    <w:pPr>
      <w:spacing w:before="160"/>
      <w:jc w:val="center"/>
    </w:pPr>
    <w:rPr>
      <w:i/>
      <w:iCs/>
      <w:color w:val="404040" w:themeColor="text1" w:themeTint="BF"/>
    </w:rPr>
  </w:style>
  <w:style w:type="character" w:customStyle="1" w:styleId="QuoteChar">
    <w:name w:val="Quote Char"/>
    <w:basedOn w:val="DefaultParagraphFont"/>
    <w:link w:val="Quote"/>
    <w:uiPriority w:val="29"/>
    <w:rsid w:val="000B5FCB"/>
    <w:rPr>
      <w:i/>
      <w:iCs/>
      <w:color w:val="404040" w:themeColor="text1" w:themeTint="BF"/>
    </w:rPr>
  </w:style>
  <w:style w:type="paragraph" w:styleId="ListParagraph">
    <w:name w:val="List Paragraph"/>
    <w:basedOn w:val="Normal"/>
    <w:link w:val="ListParagraphChar"/>
    <w:uiPriority w:val="34"/>
    <w:qFormat/>
    <w:rsid w:val="000B5FCB"/>
    <w:pPr>
      <w:ind w:left="720"/>
      <w:contextualSpacing/>
    </w:pPr>
  </w:style>
  <w:style w:type="character" w:styleId="IntenseEmphasis">
    <w:name w:val="Intense Emphasis"/>
    <w:basedOn w:val="DefaultParagraphFont"/>
    <w:uiPriority w:val="21"/>
    <w:qFormat/>
    <w:rsid w:val="000B5FCB"/>
    <w:rPr>
      <w:i/>
      <w:iCs/>
      <w:color w:val="0F4761" w:themeColor="accent1" w:themeShade="BF"/>
    </w:rPr>
  </w:style>
  <w:style w:type="paragraph" w:styleId="IntenseQuote">
    <w:name w:val="Intense Quote"/>
    <w:basedOn w:val="Normal"/>
    <w:next w:val="Normal"/>
    <w:link w:val="IntenseQuoteChar"/>
    <w:uiPriority w:val="30"/>
    <w:qFormat/>
    <w:rsid w:val="000B5F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5FCB"/>
    <w:rPr>
      <w:i/>
      <w:iCs/>
      <w:color w:val="0F4761" w:themeColor="accent1" w:themeShade="BF"/>
    </w:rPr>
  </w:style>
  <w:style w:type="character" w:styleId="IntenseReference">
    <w:name w:val="Intense Reference"/>
    <w:basedOn w:val="DefaultParagraphFont"/>
    <w:uiPriority w:val="32"/>
    <w:qFormat/>
    <w:rsid w:val="000B5FCB"/>
    <w:rPr>
      <w:b/>
      <w:bCs/>
      <w:smallCaps/>
      <w:color w:val="0F4761" w:themeColor="accent1" w:themeShade="BF"/>
      <w:spacing w:val="5"/>
    </w:rPr>
  </w:style>
  <w:style w:type="paragraph" w:styleId="FootnoteText">
    <w:name w:val="footnote text"/>
    <w:basedOn w:val="Normal"/>
    <w:link w:val="FootnoteTextChar"/>
    <w:uiPriority w:val="99"/>
    <w:semiHidden/>
    <w:unhideWhenUsed/>
    <w:rsid w:val="007148CC"/>
    <w:rPr>
      <w:sz w:val="20"/>
      <w:szCs w:val="20"/>
    </w:rPr>
  </w:style>
  <w:style w:type="character" w:customStyle="1" w:styleId="FootnoteTextChar">
    <w:name w:val="Footnote Text Char"/>
    <w:basedOn w:val="DefaultParagraphFont"/>
    <w:link w:val="FootnoteText"/>
    <w:uiPriority w:val="99"/>
    <w:semiHidden/>
    <w:rsid w:val="007148CC"/>
    <w:rPr>
      <w:rFonts w:ascii="Times New Roman" w:eastAsia="Times New Roman" w:hAnsi="Times New Roman" w:cs="Times New Roman"/>
      <w:kern w:val="0"/>
      <w:sz w:val="20"/>
      <w:szCs w:val="20"/>
      <w14:ligatures w14:val="none"/>
    </w:rPr>
  </w:style>
  <w:style w:type="character" w:styleId="FootnoteReference">
    <w:name w:val="footnote reference"/>
    <w:basedOn w:val="DefaultParagraphFont"/>
    <w:uiPriority w:val="99"/>
    <w:semiHidden/>
    <w:unhideWhenUsed/>
    <w:rsid w:val="007148CC"/>
    <w:rPr>
      <w:vertAlign w:val="superscript"/>
    </w:rPr>
  </w:style>
  <w:style w:type="paragraph" w:styleId="NormalWeb">
    <w:name w:val="Normal (Web)"/>
    <w:basedOn w:val="Normal"/>
    <w:uiPriority w:val="99"/>
    <w:unhideWhenUsed/>
    <w:rsid w:val="007148CC"/>
    <w:pPr>
      <w:spacing w:before="100" w:beforeAutospacing="1" w:after="100" w:afterAutospacing="1"/>
    </w:pPr>
  </w:style>
  <w:style w:type="character" w:customStyle="1" w:styleId="ListParagraphChar">
    <w:name w:val="List Paragraph Char"/>
    <w:basedOn w:val="DefaultParagraphFont"/>
    <w:link w:val="ListParagraph"/>
    <w:uiPriority w:val="34"/>
    <w:rsid w:val="007148CC"/>
    <w:rPr>
      <w:rFonts w:ascii="Times New Roman" w:eastAsia="Times New Roman" w:hAnsi="Times New Roman" w:cs="Times New Roman"/>
      <w:kern w:val="0"/>
      <w14:ligatures w14:val="none"/>
    </w:rPr>
  </w:style>
  <w:style w:type="table" w:styleId="GridTable4-Accent1">
    <w:name w:val="Grid Table 4 Accent 1"/>
    <w:basedOn w:val="TableNormal"/>
    <w:uiPriority w:val="49"/>
    <w:rsid w:val="007148CC"/>
    <w:pPr>
      <w:spacing w:after="0" w:line="240" w:lineRule="auto"/>
    </w:pPr>
    <w:rPr>
      <w:rFonts w:eastAsiaTheme="minorEastAsia"/>
      <w:kern w:val="0"/>
      <w:lang w:eastAsia="ja-JP"/>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FollowedHyperlink">
    <w:name w:val="FollowedHyperlink"/>
    <w:basedOn w:val="DefaultParagraphFont"/>
    <w:uiPriority w:val="99"/>
    <w:semiHidden/>
    <w:unhideWhenUsed/>
    <w:rsid w:val="007148CC"/>
    <w:rPr>
      <w:color w:val="96607D" w:themeColor="followedHyperlink"/>
      <w:u w:val="single"/>
    </w:rPr>
  </w:style>
  <w:style w:type="paragraph" w:styleId="Header">
    <w:name w:val="header"/>
    <w:basedOn w:val="Normal"/>
    <w:link w:val="HeaderChar"/>
    <w:uiPriority w:val="99"/>
    <w:unhideWhenUsed/>
    <w:rsid w:val="007148CC"/>
    <w:pPr>
      <w:tabs>
        <w:tab w:val="center" w:pos="4680"/>
        <w:tab w:val="right" w:pos="9360"/>
      </w:tabs>
    </w:pPr>
  </w:style>
  <w:style w:type="character" w:customStyle="1" w:styleId="HeaderChar">
    <w:name w:val="Header Char"/>
    <w:basedOn w:val="DefaultParagraphFont"/>
    <w:link w:val="Header"/>
    <w:uiPriority w:val="99"/>
    <w:rsid w:val="007148CC"/>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7148CC"/>
    <w:pPr>
      <w:tabs>
        <w:tab w:val="center" w:pos="4680"/>
        <w:tab w:val="right" w:pos="9360"/>
      </w:tabs>
    </w:pPr>
  </w:style>
  <w:style w:type="character" w:customStyle="1" w:styleId="FooterChar">
    <w:name w:val="Footer Char"/>
    <w:basedOn w:val="DefaultParagraphFont"/>
    <w:link w:val="Footer"/>
    <w:uiPriority w:val="99"/>
    <w:rsid w:val="007148CC"/>
    <w:rPr>
      <w:rFonts w:ascii="Times New Roman" w:eastAsia="Times New Roman" w:hAnsi="Times New Roman" w:cs="Times New Roman"/>
      <w:kern w:val="0"/>
      <w14:ligatures w14:val="none"/>
    </w:rPr>
  </w:style>
  <w:style w:type="paragraph" w:customStyle="1" w:styleId="EndNoteBibliographyTitle">
    <w:name w:val="EndNote Bibliography Title"/>
    <w:basedOn w:val="Normal"/>
    <w:link w:val="EndNoteBibliographyTitleChar"/>
    <w:rsid w:val="007148CC"/>
    <w:pPr>
      <w:jc w:val="center"/>
    </w:pPr>
  </w:style>
  <w:style w:type="character" w:customStyle="1" w:styleId="EndNoteBibliographyTitleChar">
    <w:name w:val="EndNote Bibliography Title Char"/>
    <w:basedOn w:val="DefaultParagraphFont"/>
    <w:link w:val="EndNoteBibliographyTitle"/>
    <w:rsid w:val="007148CC"/>
    <w:rPr>
      <w:rFonts w:ascii="Times New Roman" w:eastAsia="Times New Roman" w:hAnsi="Times New Roman" w:cs="Times New Roman"/>
      <w:kern w:val="0"/>
      <w14:ligatures w14:val="none"/>
    </w:rPr>
  </w:style>
  <w:style w:type="paragraph" w:customStyle="1" w:styleId="EndNoteBibliography">
    <w:name w:val="EndNote Bibliography"/>
    <w:basedOn w:val="Normal"/>
    <w:link w:val="EndNoteBibliographyChar"/>
    <w:rsid w:val="007148CC"/>
  </w:style>
  <w:style w:type="character" w:customStyle="1" w:styleId="EndNoteBibliographyChar">
    <w:name w:val="EndNote Bibliography Char"/>
    <w:basedOn w:val="DefaultParagraphFont"/>
    <w:link w:val="EndNoteBibliography"/>
    <w:rsid w:val="007148CC"/>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F20A5E"/>
    <w:pPr>
      <w:spacing w:before="480" w:after="0" w:line="276" w:lineRule="auto"/>
      <w:outlineLvl w:val="9"/>
    </w:pPr>
    <w:rPr>
      <w:b/>
      <w:bCs/>
      <w:sz w:val="28"/>
      <w:szCs w:val="28"/>
    </w:rPr>
  </w:style>
  <w:style w:type="paragraph" w:styleId="TOC3">
    <w:name w:val="toc 3"/>
    <w:basedOn w:val="Normal"/>
    <w:next w:val="Normal"/>
    <w:autoRedefine/>
    <w:uiPriority w:val="39"/>
    <w:unhideWhenUsed/>
    <w:rsid w:val="00F20A5E"/>
    <w:pPr>
      <w:ind w:left="480"/>
    </w:pPr>
    <w:rPr>
      <w:rFonts w:asciiTheme="minorHAnsi" w:hAnsiTheme="minorHAnsi"/>
      <w:sz w:val="20"/>
      <w:szCs w:val="20"/>
    </w:rPr>
  </w:style>
  <w:style w:type="paragraph" w:styleId="TOC2">
    <w:name w:val="toc 2"/>
    <w:basedOn w:val="Normal"/>
    <w:next w:val="Normal"/>
    <w:autoRedefine/>
    <w:uiPriority w:val="39"/>
    <w:unhideWhenUsed/>
    <w:rsid w:val="006875EC"/>
    <w:pPr>
      <w:spacing w:before="120"/>
      <w:ind w:left="240"/>
    </w:pPr>
    <w:rPr>
      <w:rFonts w:asciiTheme="minorHAnsi" w:hAnsiTheme="minorHAnsi"/>
      <w:b/>
      <w:bCs/>
      <w:sz w:val="22"/>
      <w:szCs w:val="22"/>
    </w:rPr>
  </w:style>
  <w:style w:type="paragraph" w:styleId="TOC1">
    <w:name w:val="toc 1"/>
    <w:basedOn w:val="Normal"/>
    <w:next w:val="Normal"/>
    <w:autoRedefine/>
    <w:uiPriority w:val="39"/>
    <w:semiHidden/>
    <w:unhideWhenUsed/>
    <w:rsid w:val="00F20A5E"/>
    <w:pPr>
      <w:spacing w:before="120"/>
    </w:pPr>
    <w:rPr>
      <w:rFonts w:asciiTheme="minorHAnsi" w:hAnsiTheme="minorHAnsi"/>
      <w:b/>
      <w:bCs/>
      <w:i/>
      <w:iCs/>
    </w:rPr>
  </w:style>
  <w:style w:type="paragraph" w:styleId="TOC4">
    <w:name w:val="toc 4"/>
    <w:basedOn w:val="Normal"/>
    <w:next w:val="Normal"/>
    <w:autoRedefine/>
    <w:uiPriority w:val="39"/>
    <w:unhideWhenUsed/>
    <w:rsid w:val="00F20A5E"/>
    <w:pPr>
      <w:ind w:left="720"/>
    </w:pPr>
    <w:rPr>
      <w:rFonts w:asciiTheme="minorHAnsi" w:hAnsiTheme="minorHAnsi"/>
      <w:sz w:val="20"/>
      <w:szCs w:val="20"/>
    </w:rPr>
  </w:style>
  <w:style w:type="paragraph" w:styleId="TOC5">
    <w:name w:val="toc 5"/>
    <w:basedOn w:val="Normal"/>
    <w:next w:val="Normal"/>
    <w:autoRedefine/>
    <w:uiPriority w:val="39"/>
    <w:semiHidden/>
    <w:unhideWhenUsed/>
    <w:rsid w:val="00F20A5E"/>
    <w:pPr>
      <w:ind w:left="960"/>
    </w:pPr>
    <w:rPr>
      <w:rFonts w:asciiTheme="minorHAnsi" w:hAnsiTheme="minorHAnsi"/>
      <w:sz w:val="20"/>
      <w:szCs w:val="20"/>
    </w:rPr>
  </w:style>
  <w:style w:type="paragraph" w:styleId="TOC6">
    <w:name w:val="toc 6"/>
    <w:basedOn w:val="Normal"/>
    <w:next w:val="Normal"/>
    <w:autoRedefine/>
    <w:uiPriority w:val="39"/>
    <w:semiHidden/>
    <w:unhideWhenUsed/>
    <w:rsid w:val="00F20A5E"/>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F20A5E"/>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F20A5E"/>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F20A5E"/>
    <w:pPr>
      <w:ind w:left="1920"/>
    </w:pPr>
    <w:rPr>
      <w:rFonts w:asciiTheme="minorHAnsi" w:hAnsiTheme="minorHAnsi"/>
      <w:sz w:val="20"/>
      <w:szCs w:val="20"/>
    </w:rPr>
  </w:style>
  <w:style w:type="character" w:styleId="PageNumber">
    <w:name w:val="page number"/>
    <w:basedOn w:val="DefaultParagraphFont"/>
    <w:uiPriority w:val="99"/>
    <w:semiHidden/>
    <w:unhideWhenUsed/>
    <w:rsid w:val="00631309"/>
  </w:style>
  <w:style w:type="table" w:styleId="TableGrid">
    <w:name w:val="Table Grid"/>
    <w:basedOn w:val="TableNormal"/>
    <w:uiPriority w:val="39"/>
    <w:rsid w:val="00963B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716183">
      <w:bodyDiv w:val="1"/>
      <w:marLeft w:val="0"/>
      <w:marRight w:val="0"/>
      <w:marTop w:val="0"/>
      <w:marBottom w:val="0"/>
      <w:divBdr>
        <w:top w:val="none" w:sz="0" w:space="0" w:color="auto"/>
        <w:left w:val="none" w:sz="0" w:space="0" w:color="auto"/>
        <w:bottom w:val="none" w:sz="0" w:space="0" w:color="auto"/>
        <w:right w:val="none" w:sz="0" w:space="0" w:color="auto"/>
      </w:divBdr>
      <w:divsChild>
        <w:div w:id="547493880">
          <w:marLeft w:val="0"/>
          <w:marRight w:val="0"/>
          <w:marTop w:val="0"/>
          <w:marBottom w:val="0"/>
          <w:divBdr>
            <w:top w:val="none" w:sz="0" w:space="0" w:color="auto"/>
            <w:left w:val="none" w:sz="0" w:space="0" w:color="auto"/>
            <w:bottom w:val="none" w:sz="0" w:space="0" w:color="auto"/>
            <w:right w:val="none" w:sz="0" w:space="0" w:color="auto"/>
          </w:divBdr>
          <w:divsChild>
            <w:div w:id="1109668506">
              <w:marLeft w:val="0"/>
              <w:marRight w:val="0"/>
              <w:marTop w:val="0"/>
              <w:marBottom w:val="0"/>
              <w:divBdr>
                <w:top w:val="single" w:sz="6" w:space="0" w:color="EAE7E4"/>
                <w:left w:val="single" w:sz="6" w:space="0" w:color="EAE7E4"/>
                <w:bottom w:val="single" w:sz="6" w:space="0" w:color="EAE7E4"/>
                <w:right w:val="single" w:sz="6" w:space="0" w:color="EAE7E4"/>
              </w:divBdr>
            </w:div>
            <w:div w:id="1940334589">
              <w:marLeft w:val="0"/>
              <w:marRight w:val="0"/>
              <w:marTop w:val="0"/>
              <w:marBottom w:val="0"/>
              <w:divBdr>
                <w:top w:val="single" w:sz="6" w:space="0" w:color="EAE7E4"/>
                <w:left w:val="single" w:sz="6" w:space="0" w:color="EAE7E4"/>
                <w:bottom w:val="single" w:sz="6" w:space="0" w:color="EAE7E4"/>
                <w:right w:val="single" w:sz="6" w:space="0" w:color="EAE7E4"/>
              </w:divBdr>
            </w:div>
            <w:div w:id="1952740164">
              <w:marLeft w:val="0"/>
              <w:marRight w:val="0"/>
              <w:marTop w:val="0"/>
              <w:marBottom w:val="0"/>
              <w:divBdr>
                <w:top w:val="single" w:sz="6" w:space="0" w:color="EAE7E4"/>
                <w:left w:val="single" w:sz="6" w:space="0" w:color="EAE7E4"/>
                <w:bottom w:val="single" w:sz="6" w:space="0" w:color="EAE7E4"/>
                <w:right w:val="single" w:sz="6" w:space="0" w:color="EAE7E4"/>
              </w:divBdr>
            </w:div>
            <w:div w:id="763692569">
              <w:marLeft w:val="0"/>
              <w:marRight w:val="0"/>
              <w:marTop w:val="0"/>
              <w:marBottom w:val="0"/>
              <w:divBdr>
                <w:top w:val="single" w:sz="6" w:space="0" w:color="EAE7E4"/>
                <w:left w:val="single" w:sz="6" w:space="0" w:color="EAE7E4"/>
                <w:bottom w:val="single" w:sz="6" w:space="0" w:color="EAE7E4"/>
                <w:right w:val="single" w:sz="6" w:space="0" w:color="EAE7E4"/>
              </w:divBdr>
            </w:div>
            <w:div w:id="1019040928">
              <w:marLeft w:val="0"/>
              <w:marRight w:val="0"/>
              <w:marTop w:val="0"/>
              <w:marBottom w:val="0"/>
              <w:divBdr>
                <w:top w:val="single" w:sz="6" w:space="0" w:color="EAE7E4"/>
                <w:left w:val="single" w:sz="6" w:space="0" w:color="EAE7E4"/>
                <w:bottom w:val="single" w:sz="6" w:space="0" w:color="EAE7E4"/>
                <w:right w:val="single" w:sz="6" w:space="0" w:color="EAE7E4"/>
              </w:divBdr>
            </w:div>
            <w:div w:id="436146070">
              <w:marLeft w:val="0"/>
              <w:marRight w:val="0"/>
              <w:marTop w:val="0"/>
              <w:marBottom w:val="0"/>
              <w:divBdr>
                <w:top w:val="single" w:sz="6" w:space="0" w:color="EAE7E4"/>
                <w:left w:val="single" w:sz="6" w:space="0" w:color="EAE7E4"/>
                <w:bottom w:val="single" w:sz="6" w:space="0" w:color="EAE7E4"/>
                <w:right w:val="single" w:sz="6" w:space="0" w:color="EAE7E4"/>
              </w:divBdr>
            </w:div>
            <w:div w:id="1221869422">
              <w:marLeft w:val="0"/>
              <w:marRight w:val="0"/>
              <w:marTop w:val="0"/>
              <w:marBottom w:val="0"/>
              <w:divBdr>
                <w:top w:val="single" w:sz="6" w:space="0" w:color="EAE7E4"/>
                <w:left w:val="single" w:sz="6" w:space="0" w:color="EAE7E4"/>
                <w:bottom w:val="single" w:sz="6" w:space="0" w:color="EAE7E4"/>
                <w:right w:val="single" w:sz="6" w:space="0" w:color="EAE7E4"/>
              </w:divBdr>
            </w:div>
            <w:div w:id="361520638">
              <w:marLeft w:val="0"/>
              <w:marRight w:val="0"/>
              <w:marTop w:val="0"/>
              <w:marBottom w:val="0"/>
              <w:divBdr>
                <w:top w:val="single" w:sz="6" w:space="0" w:color="EAE7E4"/>
                <w:left w:val="single" w:sz="6" w:space="0" w:color="EAE7E4"/>
                <w:bottom w:val="single" w:sz="6" w:space="0" w:color="EAE7E4"/>
                <w:right w:val="single" w:sz="6" w:space="0" w:color="EAE7E4"/>
              </w:divBdr>
            </w:div>
          </w:divsChild>
        </w:div>
        <w:div w:id="624627663">
          <w:marLeft w:val="0"/>
          <w:marRight w:val="0"/>
          <w:marTop w:val="0"/>
          <w:marBottom w:val="0"/>
          <w:divBdr>
            <w:top w:val="none" w:sz="0" w:space="0" w:color="auto"/>
            <w:left w:val="none" w:sz="0" w:space="0" w:color="auto"/>
            <w:bottom w:val="none" w:sz="0" w:space="0" w:color="auto"/>
            <w:right w:val="none" w:sz="0" w:space="0" w:color="auto"/>
          </w:divBdr>
          <w:divsChild>
            <w:div w:id="25659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69952">
      <w:bodyDiv w:val="1"/>
      <w:marLeft w:val="0"/>
      <w:marRight w:val="0"/>
      <w:marTop w:val="0"/>
      <w:marBottom w:val="0"/>
      <w:divBdr>
        <w:top w:val="none" w:sz="0" w:space="0" w:color="auto"/>
        <w:left w:val="none" w:sz="0" w:space="0" w:color="auto"/>
        <w:bottom w:val="none" w:sz="0" w:space="0" w:color="auto"/>
        <w:right w:val="none" w:sz="0" w:space="0" w:color="auto"/>
      </w:divBdr>
    </w:div>
    <w:div w:id="207452866">
      <w:bodyDiv w:val="1"/>
      <w:marLeft w:val="0"/>
      <w:marRight w:val="0"/>
      <w:marTop w:val="0"/>
      <w:marBottom w:val="0"/>
      <w:divBdr>
        <w:top w:val="none" w:sz="0" w:space="0" w:color="auto"/>
        <w:left w:val="none" w:sz="0" w:space="0" w:color="auto"/>
        <w:bottom w:val="none" w:sz="0" w:space="0" w:color="auto"/>
        <w:right w:val="none" w:sz="0" w:space="0" w:color="auto"/>
      </w:divBdr>
      <w:divsChild>
        <w:div w:id="1121723190">
          <w:marLeft w:val="0"/>
          <w:marRight w:val="0"/>
          <w:marTop w:val="0"/>
          <w:marBottom w:val="0"/>
          <w:divBdr>
            <w:top w:val="none" w:sz="0" w:space="0" w:color="auto"/>
            <w:left w:val="none" w:sz="0" w:space="0" w:color="auto"/>
            <w:bottom w:val="none" w:sz="0" w:space="0" w:color="auto"/>
            <w:right w:val="none" w:sz="0" w:space="0" w:color="auto"/>
          </w:divBdr>
          <w:divsChild>
            <w:div w:id="1550847098">
              <w:marLeft w:val="0"/>
              <w:marRight w:val="0"/>
              <w:marTop w:val="0"/>
              <w:marBottom w:val="0"/>
              <w:divBdr>
                <w:top w:val="none" w:sz="0" w:space="0" w:color="auto"/>
                <w:left w:val="none" w:sz="0" w:space="0" w:color="auto"/>
                <w:bottom w:val="none" w:sz="0" w:space="0" w:color="auto"/>
                <w:right w:val="none" w:sz="0" w:space="0" w:color="auto"/>
              </w:divBdr>
              <w:divsChild>
                <w:div w:id="2123764249">
                  <w:marLeft w:val="0"/>
                  <w:marRight w:val="0"/>
                  <w:marTop w:val="0"/>
                  <w:marBottom w:val="0"/>
                  <w:divBdr>
                    <w:top w:val="none" w:sz="0" w:space="0" w:color="auto"/>
                    <w:left w:val="none" w:sz="0" w:space="0" w:color="auto"/>
                    <w:bottom w:val="none" w:sz="0" w:space="0" w:color="auto"/>
                    <w:right w:val="none" w:sz="0" w:space="0" w:color="auto"/>
                  </w:divBdr>
                  <w:divsChild>
                    <w:div w:id="888807489">
                      <w:marLeft w:val="0"/>
                      <w:marRight w:val="0"/>
                      <w:marTop w:val="0"/>
                      <w:marBottom w:val="0"/>
                      <w:divBdr>
                        <w:top w:val="none" w:sz="0" w:space="0" w:color="auto"/>
                        <w:left w:val="none" w:sz="0" w:space="0" w:color="auto"/>
                        <w:bottom w:val="none" w:sz="0" w:space="0" w:color="auto"/>
                        <w:right w:val="none" w:sz="0" w:space="0" w:color="auto"/>
                      </w:divBdr>
                      <w:divsChild>
                        <w:div w:id="1022901243">
                          <w:marLeft w:val="0"/>
                          <w:marRight w:val="0"/>
                          <w:marTop w:val="0"/>
                          <w:marBottom w:val="0"/>
                          <w:divBdr>
                            <w:top w:val="none" w:sz="0" w:space="0" w:color="auto"/>
                            <w:left w:val="none" w:sz="0" w:space="0" w:color="auto"/>
                            <w:bottom w:val="none" w:sz="0" w:space="0" w:color="auto"/>
                            <w:right w:val="none" w:sz="0" w:space="0" w:color="auto"/>
                          </w:divBdr>
                          <w:divsChild>
                            <w:div w:id="1907496760">
                              <w:marLeft w:val="0"/>
                              <w:marRight w:val="0"/>
                              <w:marTop w:val="0"/>
                              <w:marBottom w:val="0"/>
                              <w:divBdr>
                                <w:top w:val="none" w:sz="0" w:space="0" w:color="auto"/>
                                <w:left w:val="none" w:sz="0" w:space="0" w:color="auto"/>
                                <w:bottom w:val="none" w:sz="0" w:space="0" w:color="auto"/>
                                <w:right w:val="none" w:sz="0" w:space="0" w:color="auto"/>
                              </w:divBdr>
                              <w:divsChild>
                                <w:div w:id="621305045">
                                  <w:marLeft w:val="0"/>
                                  <w:marRight w:val="0"/>
                                  <w:marTop w:val="0"/>
                                  <w:marBottom w:val="0"/>
                                  <w:divBdr>
                                    <w:top w:val="none" w:sz="0" w:space="0" w:color="auto"/>
                                    <w:left w:val="none" w:sz="0" w:space="0" w:color="auto"/>
                                    <w:bottom w:val="none" w:sz="0" w:space="0" w:color="auto"/>
                                    <w:right w:val="none" w:sz="0" w:space="0" w:color="auto"/>
                                  </w:divBdr>
                                  <w:divsChild>
                                    <w:div w:id="291177493">
                                      <w:marLeft w:val="0"/>
                                      <w:marRight w:val="0"/>
                                      <w:marTop w:val="0"/>
                                      <w:marBottom w:val="0"/>
                                      <w:divBdr>
                                        <w:top w:val="none" w:sz="0" w:space="0" w:color="auto"/>
                                        <w:left w:val="none" w:sz="0" w:space="0" w:color="auto"/>
                                        <w:bottom w:val="none" w:sz="0" w:space="0" w:color="auto"/>
                                        <w:right w:val="none" w:sz="0" w:space="0" w:color="auto"/>
                                      </w:divBdr>
                                      <w:divsChild>
                                        <w:div w:id="1659308016">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sChild>
                    </w:div>
                  </w:divsChild>
                </w:div>
              </w:divsChild>
            </w:div>
          </w:divsChild>
        </w:div>
        <w:div w:id="285283009">
          <w:marLeft w:val="0"/>
          <w:marRight w:val="0"/>
          <w:marTop w:val="0"/>
          <w:marBottom w:val="0"/>
          <w:divBdr>
            <w:top w:val="none" w:sz="0" w:space="0" w:color="auto"/>
            <w:left w:val="none" w:sz="0" w:space="0" w:color="auto"/>
            <w:bottom w:val="none" w:sz="0" w:space="0" w:color="auto"/>
            <w:right w:val="none" w:sz="0" w:space="0" w:color="auto"/>
          </w:divBdr>
          <w:divsChild>
            <w:div w:id="1902330651">
              <w:marLeft w:val="0"/>
              <w:marRight w:val="0"/>
              <w:marTop w:val="0"/>
              <w:marBottom w:val="0"/>
              <w:divBdr>
                <w:top w:val="none" w:sz="0" w:space="0" w:color="auto"/>
                <w:left w:val="none" w:sz="0" w:space="0" w:color="auto"/>
                <w:bottom w:val="none" w:sz="0" w:space="0" w:color="auto"/>
                <w:right w:val="none" w:sz="0" w:space="0" w:color="auto"/>
              </w:divBdr>
              <w:divsChild>
                <w:div w:id="1280837312">
                  <w:marLeft w:val="0"/>
                  <w:marRight w:val="0"/>
                  <w:marTop w:val="0"/>
                  <w:marBottom w:val="0"/>
                  <w:divBdr>
                    <w:top w:val="none" w:sz="0" w:space="0" w:color="auto"/>
                    <w:left w:val="none" w:sz="0" w:space="0" w:color="auto"/>
                    <w:bottom w:val="none" w:sz="0" w:space="0" w:color="auto"/>
                    <w:right w:val="none" w:sz="0" w:space="0" w:color="auto"/>
                  </w:divBdr>
                  <w:divsChild>
                    <w:div w:id="1276595120">
                      <w:marLeft w:val="0"/>
                      <w:marRight w:val="0"/>
                      <w:marTop w:val="0"/>
                      <w:marBottom w:val="0"/>
                      <w:divBdr>
                        <w:top w:val="none" w:sz="0" w:space="0" w:color="auto"/>
                        <w:left w:val="none" w:sz="0" w:space="0" w:color="auto"/>
                        <w:bottom w:val="none" w:sz="0" w:space="0" w:color="auto"/>
                        <w:right w:val="none" w:sz="0" w:space="0" w:color="auto"/>
                      </w:divBdr>
                      <w:divsChild>
                        <w:div w:id="409931909">
                          <w:marLeft w:val="0"/>
                          <w:marRight w:val="0"/>
                          <w:marTop w:val="0"/>
                          <w:marBottom w:val="0"/>
                          <w:divBdr>
                            <w:top w:val="none" w:sz="0" w:space="0" w:color="auto"/>
                            <w:left w:val="none" w:sz="0" w:space="0" w:color="auto"/>
                            <w:bottom w:val="none" w:sz="0" w:space="0" w:color="auto"/>
                            <w:right w:val="none" w:sz="0" w:space="0" w:color="auto"/>
                          </w:divBdr>
                          <w:divsChild>
                            <w:div w:id="1913277689">
                              <w:marLeft w:val="0"/>
                              <w:marRight w:val="0"/>
                              <w:marTop w:val="0"/>
                              <w:marBottom w:val="0"/>
                              <w:divBdr>
                                <w:top w:val="none" w:sz="0" w:space="0" w:color="auto"/>
                                <w:left w:val="none" w:sz="0" w:space="0" w:color="auto"/>
                                <w:bottom w:val="none" w:sz="0" w:space="0" w:color="auto"/>
                                <w:right w:val="none" w:sz="0" w:space="0" w:color="auto"/>
                              </w:divBdr>
                              <w:divsChild>
                                <w:div w:id="757481182">
                                  <w:marLeft w:val="0"/>
                                  <w:marRight w:val="0"/>
                                  <w:marTop w:val="0"/>
                                  <w:marBottom w:val="0"/>
                                  <w:divBdr>
                                    <w:top w:val="none" w:sz="0" w:space="0" w:color="auto"/>
                                    <w:left w:val="none" w:sz="0" w:space="0" w:color="auto"/>
                                    <w:bottom w:val="none" w:sz="0" w:space="0" w:color="auto"/>
                                    <w:right w:val="none" w:sz="0" w:space="0" w:color="auto"/>
                                  </w:divBdr>
                                  <w:divsChild>
                                    <w:div w:id="565530407">
                                      <w:marLeft w:val="0"/>
                                      <w:marRight w:val="0"/>
                                      <w:marTop w:val="0"/>
                                      <w:marBottom w:val="0"/>
                                      <w:divBdr>
                                        <w:top w:val="none" w:sz="0" w:space="0" w:color="auto"/>
                                        <w:left w:val="none" w:sz="0" w:space="0" w:color="auto"/>
                                        <w:bottom w:val="none" w:sz="0" w:space="0" w:color="auto"/>
                                        <w:right w:val="none" w:sz="0" w:space="0" w:color="auto"/>
                                      </w:divBdr>
                                      <w:divsChild>
                                        <w:div w:id="1803965510">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sChild>
                    </w:div>
                  </w:divsChild>
                </w:div>
              </w:divsChild>
            </w:div>
          </w:divsChild>
        </w:div>
      </w:divsChild>
    </w:div>
    <w:div w:id="268126915">
      <w:bodyDiv w:val="1"/>
      <w:marLeft w:val="0"/>
      <w:marRight w:val="0"/>
      <w:marTop w:val="0"/>
      <w:marBottom w:val="0"/>
      <w:divBdr>
        <w:top w:val="none" w:sz="0" w:space="0" w:color="auto"/>
        <w:left w:val="none" w:sz="0" w:space="0" w:color="auto"/>
        <w:bottom w:val="none" w:sz="0" w:space="0" w:color="auto"/>
        <w:right w:val="none" w:sz="0" w:space="0" w:color="auto"/>
      </w:divBdr>
    </w:div>
    <w:div w:id="428543446">
      <w:bodyDiv w:val="1"/>
      <w:marLeft w:val="0"/>
      <w:marRight w:val="0"/>
      <w:marTop w:val="0"/>
      <w:marBottom w:val="0"/>
      <w:divBdr>
        <w:top w:val="none" w:sz="0" w:space="0" w:color="auto"/>
        <w:left w:val="none" w:sz="0" w:space="0" w:color="auto"/>
        <w:bottom w:val="none" w:sz="0" w:space="0" w:color="auto"/>
        <w:right w:val="none" w:sz="0" w:space="0" w:color="auto"/>
      </w:divBdr>
      <w:divsChild>
        <w:div w:id="2136869149">
          <w:marLeft w:val="0"/>
          <w:marRight w:val="0"/>
          <w:marTop w:val="0"/>
          <w:marBottom w:val="0"/>
          <w:divBdr>
            <w:top w:val="none" w:sz="0" w:space="0" w:color="auto"/>
            <w:left w:val="none" w:sz="0" w:space="0" w:color="auto"/>
            <w:bottom w:val="none" w:sz="0" w:space="0" w:color="auto"/>
            <w:right w:val="none" w:sz="0" w:space="0" w:color="auto"/>
          </w:divBdr>
        </w:div>
        <w:div w:id="763648479">
          <w:marLeft w:val="0"/>
          <w:marRight w:val="0"/>
          <w:marTop w:val="0"/>
          <w:marBottom w:val="0"/>
          <w:divBdr>
            <w:top w:val="none" w:sz="0" w:space="0" w:color="auto"/>
            <w:left w:val="none" w:sz="0" w:space="0" w:color="auto"/>
            <w:bottom w:val="none" w:sz="0" w:space="0" w:color="auto"/>
            <w:right w:val="none" w:sz="0" w:space="0" w:color="auto"/>
          </w:divBdr>
        </w:div>
        <w:div w:id="1682048857">
          <w:marLeft w:val="0"/>
          <w:marRight w:val="0"/>
          <w:marTop w:val="0"/>
          <w:marBottom w:val="0"/>
          <w:divBdr>
            <w:top w:val="none" w:sz="0" w:space="0" w:color="auto"/>
            <w:left w:val="none" w:sz="0" w:space="0" w:color="auto"/>
            <w:bottom w:val="none" w:sz="0" w:space="0" w:color="auto"/>
            <w:right w:val="none" w:sz="0" w:space="0" w:color="auto"/>
          </w:divBdr>
        </w:div>
        <w:div w:id="1775247128">
          <w:marLeft w:val="0"/>
          <w:marRight w:val="0"/>
          <w:marTop w:val="0"/>
          <w:marBottom w:val="0"/>
          <w:divBdr>
            <w:top w:val="none" w:sz="0" w:space="0" w:color="auto"/>
            <w:left w:val="none" w:sz="0" w:space="0" w:color="auto"/>
            <w:bottom w:val="none" w:sz="0" w:space="0" w:color="auto"/>
            <w:right w:val="none" w:sz="0" w:space="0" w:color="auto"/>
          </w:divBdr>
        </w:div>
        <w:div w:id="1785684459">
          <w:marLeft w:val="0"/>
          <w:marRight w:val="0"/>
          <w:marTop w:val="0"/>
          <w:marBottom w:val="0"/>
          <w:divBdr>
            <w:top w:val="none" w:sz="0" w:space="0" w:color="auto"/>
            <w:left w:val="none" w:sz="0" w:space="0" w:color="auto"/>
            <w:bottom w:val="none" w:sz="0" w:space="0" w:color="auto"/>
            <w:right w:val="none" w:sz="0" w:space="0" w:color="auto"/>
          </w:divBdr>
        </w:div>
        <w:div w:id="581724022">
          <w:marLeft w:val="0"/>
          <w:marRight w:val="0"/>
          <w:marTop w:val="0"/>
          <w:marBottom w:val="0"/>
          <w:divBdr>
            <w:top w:val="none" w:sz="0" w:space="0" w:color="auto"/>
            <w:left w:val="none" w:sz="0" w:space="0" w:color="auto"/>
            <w:bottom w:val="none" w:sz="0" w:space="0" w:color="auto"/>
            <w:right w:val="none" w:sz="0" w:space="0" w:color="auto"/>
          </w:divBdr>
        </w:div>
        <w:div w:id="1165589275">
          <w:marLeft w:val="0"/>
          <w:marRight w:val="0"/>
          <w:marTop w:val="0"/>
          <w:marBottom w:val="0"/>
          <w:divBdr>
            <w:top w:val="none" w:sz="0" w:space="0" w:color="auto"/>
            <w:left w:val="none" w:sz="0" w:space="0" w:color="auto"/>
            <w:bottom w:val="none" w:sz="0" w:space="0" w:color="auto"/>
            <w:right w:val="none" w:sz="0" w:space="0" w:color="auto"/>
          </w:divBdr>
        </w:div>
        <w:div w:id="1482766691">
          <w:marLeft w:val="0"/>
          <w:marRight w:val="0"/>
          <w:marTop w:val="0"/>
          <w:marBottom w:val="0"/>
          <w:divBdr>
            <w:top w:val="none" w:sz="0" w:space="0" w:color="auto"/>
            <w:left w:val="none" w:sz="0" w:space="0" w:color="auto"/>
            <w:bottom w:val="none" w:sz="0" w:space="0" w:color="auto"/>
            <w:right w:val="none" w:sz="0" w:space="0" w:color="auto"/>
          </w:divBdr>
        </w:div>
        <w:div w:id="661590772">
          <w:marLeft w:val="0"/>
          <w:marRight w:val="0"/>
          <w:marTop w:val="0"/>
          <w:marBottom w:val="0"/>
          <w:divBdr>
            <w:top w:val="none" w:sz="0" w:space="0" w:color="auto"/>
            <w:left w:val="none" w:sz="0" w:space="0" w:color="auto"/>
            <w:bottom w:val="none" w:sz="0" w:space="0" w:color="auto"/>
            <w:right w:val="none" w:sz="0" w:space="0" w:color="auto"/>
          </w:divBdr>
        </w:div>
        <w:div w:id="441267110">
          <w:marLeft w:val="0"/>
          <w:marRight w:val="0"/>
          <w:marTop w:val="0"/>
          <w:marBottom w:val="0"/>
          <w:divBdr>
            <w:top w:val="none" w:sz="0" w:space="0" w:color="auto"/>
            <w:left w:val="none" w:sz="0" w:space="0" w:color="auto"/>
            <w:bottom w:val="none" w:sz="0" w:space="0" w:color="auto"/>
            <w:right w:val="none" w:sz="0" w:space="0" w:color="auto"/>
          </w:divBdr>
        </w:div>
        <w:div w:id="2109158096">
          <w:marLeft w:val="0"/>
          <w:marRight w:val="0"/>
          <w:marTop w:val="0"/>
          <w:marBottom w:val="0"/>
          <w:divBdr>
            <w:top w:val="none" w:sz="0" w:space="0" w:color="auto"/>
            <w:left w:val="none" w:sz="0" w:space="0" w:color="auto"/>
            <w:bottom w:val="none" w:sz="0" w:space="0" w:color="auto"/>
            <w:right w:val="none" w:sz="0" w:space="0" w:color="auto"/>
          </w:divBdr>
        </w:div>
        <w:div w:id="1720857933">
          <w:marLeft w:val="0"/>
          <w:marRight w:val="0"/>
          <w:marTop w:val="0"/>
          <w:marBottom w:val="0"/>
          <w:divBdr>
            <w:top w:val="none" w:sz="0" w:space="0" w:color="auto"/>
            <w:left w:val="none" w:sz="0" w:space="0" w:color="auto"/>
            <w:bottom w:val="none" w:sz="0" w:space="0" w:color="auto"/>
            <w:right w:val="none" w:sz="0" w:space="0" w:color="auto"/>
          </w:divBdr>
        </w:div>
        <w:div w:id="1359432977">
          <w:marLeft w:val="0"/>
          <w:marRight w:val="0"/>
          <w:marTop w:val="0"/>
          <w:marBottom w:val="0"/>
          <w:divBdr>
            <w:top w:val="none" w:sz="0" w:space="0" w:color="auto"/>
            <w:left w:val="none" w:sz="0" w:space="0" w:color="auto"/>
            <w:bottom w:val="none" w:sz="0" w:space="0" w:color="auto"/>
            <w:right w:val="none" w:sz="0" w:space="0" w:color="auto"/>
          </w:divBdr>
        </w:div>
        <w:div w:id="731736032">
          <w:marLeft w:val="0"/>
          <w:marRight w:val="0"/>
          <w:marTop w:val="0"/>
          <w:marBottom w:val="0"/>
          <w:divBdr>
            <w:top w:val="none" w:sz="0" w:space="0" w:color="auto"/>
            <w:left w:val="none" w:sz="0" w:space="0" w:color="auto"/>
            <w:bottom w:val="none" w:sz="0" w:space="0" w:color="auto"/>
            <w:right w:val="none" w:sz="0" w:space="0" w:color="auto"/>
          </w:divBdr>
        </w:div>
        <w:div w:id="612640651">
          <w:marLeft w:val="0"/>
          <w:marRight w:val="0"/>
          <w:marTop w:val="0"/>
          <w:marBottom w:val="0"/>
          <w:divBdr>
            <w:top w:val="none" w:sz="0" w:space="0" w:color="auto"/>
            <w:left w:val="none" w:sz="0" w:space="0" w:color="auto"/>
            <w:bottom w:val="none" w:sz="0" w:space="0" w:color="auto"/>
            <w:right w:val="none" w:sz="0" w:space="0" w:color="auto"/>
          </w:divBdr>
        </w:div>
        <w:div w:id="521818006">
          <w:marLeft w:val="0"/>
          <w:marRight w:val="0"/>
          <w:marTop w:val="0"/>
          <w:marBottom w:val="0"/>
          <w:divBdr>
            <w:top w:val="none" w:sz="0" w:space="0" w:color="auto"/>
            <w:left w:val="none" w:sz="0" w:space="0" w:color="auto"/>
            <w:bottom w:val="none" w:sz="0" w:space="0" w:color="auto"/>
            <w:right w:val="none" w:sz="0" w:space="0" w:color="auto"/>
          </w:divBdr>
        </w:div>
        <w:div w:id="1093742838">
          <w:marLeft w:val="0"/>
          <w:marRight w:val="0"/>
          <w:marTop w:val="0"/>
          <w:marBottom w:val="0"/>
          <w:divBdr>
            <w:top w:val="none" w:sz="0" w:space="0" w:color="auto"/>
            <w:left w:val="none" w:sz="0" w:space="0" w:color="auto"/>
            <w:bottom w:val="none" w:sz="0" w:space="0" w:color="auto"/>
            <w:right w:val="none" w:sz="0" w:space="0" w:color="auto"/>
          </w:divBdr>
        </w:div>
        <w:div w:id="1395615314">
          <w:marLeft w:val="0"/>
          <w:marRight w:val="0"/>
          <w:marTop w:val="0"/>
          <w:marBottom w:val="0"/>
          <w:divBdr>
            <w:top w:val="none" w:sz="0" w:space="0" w:color="auto"/>
            <w:left w:val="none" w:sz="0" w:space="0" w:color="auto"/>
            <w:bottom w:val="none" w:sz="0" w:space="0" w:color="auto"/>
            <w:right w:val="none" w:sz="0" w:space="0" w:color="auto"/>
          </w:divBdr>
        </w:div>
        <w:div w:id="255292410">
          <w:marLeft w:val="0"/>
          <w:marRight w:val="0"/>
          <w:marTop w:val="0"/>
          <w:marBottom w:val="0"/>
          <w:divBdr>
            <w:top w:val="none" w:sz="0" w:space="0" w:color="auto"/>
            <w:left w:val="none" w:sz="0" w:space="0" w:color="auto"/>
            <w:bottom w:val="none" w:sz="0" w:space="0" w:color="auto"/>
            <w:right w:val="none" w:sz="0" w:space="0" w:color="auto"/>
          </w:divBdr>
        </w:div>
        <w:div w:id="1932201531">
          <w:marLeft w:val="0"/>
          <w:marRight w:val="0"/>
          <w:marTop w:val="0"/>
          <w:marBottom w:val="0"/>
          <w:divBdr>
            <w:top w:val="none" w:sz="0" w:space="0" w:color="auto"/>
            <w:left w:val="none" w:sz="0" w:space="0" w:color="auto"/>
            <w:bottom w:val="none" w:sz="0" w:space="0" w:color="auto"/>
            <w:right w:val="none" w:sz="0" w:space="0" w:color="auto"/>
          </w:divBdr>
        </w:div>
        <w:div w:id="31730946">
          <w:marLeft w:val="0"/>
          <w:marRight w:val="0"/>
          <w:marTop w:val="0"/>
          <w:marBottom w:val="0"/>
          <w:divBdr>
            <w:top w:val="none" w:sz="0" w:space="0" w:color="auto"/>
            <w:left w:val="none" w:sz="0" w:space="0" w:color="auto"/>
            <w:bottom w:val="none" w:sz="0" w:space="0" w:color="auto"/>
            <w:right w:val="none" w:sz="0" w:space="0" w:color="auto"/>
          </w:divBdr>
        </w:div>
        <w:div w:id="1014190071">
          <w:marLeft w:val="0"/>
          <w:marRight w:val="0"/>
          <w:marTop w:val="0"/>
          <w:marBottom w:val="0"/>
          <w:divBdr>
            <w:top w:val="none" w:sz="0" w:space="0" w:color="auto"/>
            <w:left w:val="none" w:sz="0" w:space="0" w:color="auto"/>
            <w:bottom w:val="none" w:sz="0" w:space="0" w:color="auto"/>
            <w:right w:val="none" w:sz="0" w:space="0" w:color="auto"/>
          </w:divBdr>
        </w:div>
        <w:div w:id="1420173380">
          <w:marLeft w:val="0"/>
          <w:marRight w:val="0"/>
          <w:marTop w:val="0"/>
          <w:marBottom w:val="0"/>
          <w:divBdr>
            <w:top w:val="none" w:sz="0" w:space="0" w:color="auto"/>
            <w:left w:val="none" w:sz="0" w:space="0" w:color="auto"/>
            <w:bottom w:val="none" w:sz="0" w:space="0" w:color="auto"/>
            <w:right w:val="none" w:sz="0" w:space="0" w:color="auto"/>
          </w:divBdr>
        </w:div>
        <w:div w:id="1889291680">
          <w:marLeft w:val="0"/>
          <w:marRight w:val="0"/>
          <w:marTop w:val="0"/>
          <w:marBottom w:val="0"/>
          <w:divBdr>
            <w:top w:val="none" w:sz="0" w:space="0" w:color="auto"/>
            <w:left w:val="none" w:sz="0" w:space="0" w:color="auto"/>
            <w:bottom w:val="none" w:sz="0" w:space="0" w:color="auto"/>
            <w:right w:val="none" w:sz="0" w:space="0" w:color="auto"/>
          </w:divBdr>
        </w:div>
        <w:div w:id="431095923">
          <w:marLeft w:val="0"/>
          <w:marRight w:val="0"/>
          <w:marTop w:val="0"/>
          <w:marBottom w:val="0"/>
          <w:divBdr>
            <w:top w:val="none" w:sz="0" w:space="0" w:color="auto"/>
            <w:left w:val="none" w:sz="0" w:space="0" w:color="auto"/>
            <w:bottom w:val="none" w:sz="0" w:space="0" w:color="auto"/>
            <w:right w:val="none" w:sz="0" w:space="0" w:color="auto"/>
          </w:divBdr>
        </w:div>
        <w:div w:id="1002976398">
          <w:marLeft w:val="0"/>
          <w:marRight w:val="0"/>
          <w:marTop w:val="0"/>
          <w:marBottom w:val="0"/>
          <w:divBdr>
            <w:top w:val="none" w:sz="0" w:space="0" w:color="auto"/>
            <w:left w:val="none" w:sz="0" w:space="0" w:color="auto"/>
            <w:bottom w:val="none" w:sz="0" w:space="0" w:color="auto"/>
            <w:right w:val="none" w:sz="0" w:space="0" w:color="auto"/>
          </w:divBdr>
        </w:div>
        <w:div w:id="1289094478">
          <w:marLeft w:val="0"/>
          <w:marRight w:val="0"/>
          <w:marTop w:val="0"/>
          <w:marBottom w:val="0"/>
          <w:divBdr>
            <w:top w:val="none" w:sz="0" w:space="0" w:color="auto"/>
            <w:left w:val="none" w:sz="0" w:space="0" w:color="auto"/>
            <w:bottom w:val="none" w:sz="0" w:space="0" w:color="auto"/>
            <w:right w:val="none" w:sz="0" w:space="0" w:color="auto"/>
          </w:divBdr>
        </w:div>
        <w:div w:id="64954327">
          <w:marLeft w:val="0"/>
          <w:marRight w:val="0"/>
          <w:marTop w:val="0"/>
          <w:marBottom w:val="0"/>
          <w:divBdr>
            <w:top w:val="none" w:sz="0" w:space="0" w:color="auto"/>
            <w:left w:val="none" w:sz="0" w:space="0" w:color="auto"/>
            <w:bottom w:val="none" w:sz="0" w:space="0" w:color="auto"/>
            <w:right w:val="none" w:sz="0" w:space="0" w:color="auto"/>
          </w:divBdr>
        </w:div>
        <w:div w:id="506556074">
          <w:marLeft w:val="0"/>
          <w:marRight w:val="0"/>
          <w:marTop w:val="0"/>
          <w:marBottom w:val="0"/>
          <w:divBdr>
            <w:top w:val="none" w:sz="0" w:space="0" w:color="auto"/>
            <w:left w:val="none" w:sz="0" w:space="0" w:color="auto"/>
            <w:bottom w:val="none" w:sz="0" w:space="0" w:color="auto"/>
            <w:right w:val="none" w:sz="0" w:space="0" w:color="auto"/>
          </w:divBdr>
        </w:div>
      </w:divsChild>
    </w:div>
    <w:div w:id="540822129">
      <w:bodyDiv w:val="1"/>
      <w:marLeft w:val="0"/>
      <w:marRight w:val="0"/>
      <w:marTop w:val="0"/>
      <w:marBottom w:val="0"/>
      <w:divBdr>
        <w:top w:val="none" w:sz="0" w:space="0" w:color="auto"/>
        <w:left w:val="none" w:sz="0" w:space="0" w:color="auto"/>
        <w:bottom w:val="none" w:sz="0" w:space="0" w:color="auto"/>
        <w:right w:val="none" w:sz="0" w:space="0" w:color="auto"/>
      </w:divBdr>
    </w:div>
    <w:div w:id="719787775">
      <w:bodyDiv w:val="1"/>
      <w:marLeft w:val="0"/>
      <w:marRight w:val="0"/>
      <w:marTop w:val="0"/>
      <w:marBottom w:val="0"/>
      <w:divBdr>
        <w:top w:val="none" w:sz="0" w:space="0" w:color="auto"/>
        <w:left w:val="none" w:sz="0" w:space="0" w:color="auto"/>
        <w:bottom w:val="none" w:sz="0" w:space="0" w:color="auto"/>
        <w:right w:val="none" w:sz="0" w:space="0" w:color="auto"/>
      </w:divBdr>
      <w:divsChild>
        <w:div w:id="1537234284">
          <w:marLeft w:val="0"/>
          <w:marRight w:val="0"/>
          <w:marTop w:val="0"/>
          <w:marBottom w:val="0"/>
          <w:divBdr>
            <w:top w:val="none" w:sz="0" w:space="0" w:color="auto"/>
            <w:left w:val="none" w:sz="0" w:space="0" w:color="auto"/>
            <w:bottom w:val="none" w:sz="0" w:space="0" w:color="auto"/>
            <w:right w:val="none" w:sz="0" w:space="0" w:color="auto"/>
          </w:divBdr>
          <w:divsChild>
            <w:div w:id="215823568">
              <w:marLeft w:val="0"/>
              <w:marRight w:val="0"/>
              <w:marTop w:val="0"/>
              <w:marBottom w:val="0"/>
              <w:divBdr>
                <w:top w:val="single" w:sz="6" w:space="0" w:color="EAE7E4"/>
                <w:left w:val="single" w:sz="6" w:space="0" w:color="EAE7E4"/>
                <w:bottom w:val="single" w:sz="6" w:space="0" w:color="EAE7E4"/>
                <w:right w:val="single" w:sz="6" w:space="0" w:color="EAE7E4"/>
              </w:divBdr>
            </w:div>
            <w:div w:id="708459333">
              <w:marLeft w:val="0"/>
              <w:marRight w:val="0"/>
              <w:marTop w:val="0"/>
              <w:marBottom w:val="0"/>
              <w:divBdr>
                <w:top w:val="single" w:sz="6" w:space="0" w:color="EAE7E4"/>
                <w:left w:val="single" w:sz="6" w:space="0" w:color="EAE7E4"/>
                <w:bottom w:val="single" w:sz="6" w:space="0" w:color="EAE7E4"/>
                <w:right w:val="single" w:sz="6" w:space="0" w:color="EAE7E4"/>
              </w:divBdr>
            </w:div>
            <w:div w:id="947739129">
              <w:marLeft w:val="0"/>
              <w:marRight w:val="0"/>
              <w:marTop w:val="0"/>
              <w:marBottom w:val="0"/>
              <w:divBdr>
                <w:top w:val="single" w:sz="6" w:space="0" w:color="EAE7E4"/>
                <w:left w:val="single" w:sz="6" w:space="0" w:color="EAE7E4"/>
                <w:bottom w:val="single" w:sz="6" w:space="0" w:color="EAE7E4"/>
                <w:right w:val="single" w:sz="6" w:space="0" w:color="EAE7E4"/>
              </w:divBdr>
            </w:div>
            <w:div w:id="1363549821">
              <w:marLeft w:val="0"/>
              <w:marRight w:val="0"/>
              <w:marTop w:val="0"/>
              <w:marBottom w:val="0"/>
              <w:divBdr>
                <w:top w:val="single" w:sz="6" w:space="0" w:color="EAE7E4"/>
                <w:left w:val="single" w:sz="6" w:space="0" w:color="EAE7E4"/>
                <w:bottom w:val="single" w:sz="6" w:space="0" w:color="EAE7E4"/>
                <w:right w:val="single" w:sz="6" w:space="0" w:color="EAE7E4"/>
              </w:divBdr>
            </w:div>
            <w:div w:id="2068915153">
              <w:marLeft w:val="0"/>
              <w:marRight w:val="0"/>
              <w:marTop w:val="0"/>
              <w:marBottom w:val="0"/>
              <w:divBdr>
                <w:top w:val="single" w:sz="6" w:space="0" w:color="EAE7E4"/>
                <w:left w:val="single" w:sz="6" w:space="0" w:color="EAE7E4"/>
                <w:bottom w:val="single" w:sz="6" w:space="0" w:color="EAE7E4"/>
                <w:right w:val="single" w:sz="6" w:space="0" w:color="EAE7E4"/>
              </w:divBdr>
            </w:div>
            <w:div w:id="1304387149">
              <w:marLeft w:val="0"/>
              <w:marRight w:val="0"/>
              <w:marTop w:val="0"/>
              <w:marBottom w:val="0"/>
              <w:divBdr>
                <w:top w:val="single" w:sz="6" w:space="0" w:color="EAE7E4"/>
                <w:left w:val="single" w:sz="6" w:space="0" w:color="EAE7E4"/>
                <w:bottom w:val="single" w:sz="6" w:space="0" w:color="EAE7E4"/>
                <w:right w:val="single" w:sz="6" w:space="0" w:color="EAE7E4"/>
              </w:divBdr>
            </w:div>
            <w:div w:id="521359694">
              <w:marLeft w:val="0"/>
              <w:marRight w:val="0"/>
              <w:marTop w:val="0"/>
              <w:marBottom w:val="0"/>
              <w:divBdr>
                <w:top w:val="single" w:sz="6" w:space="0" w:color="EAE7E4"/>
                <w:left w:val="single" w:sz="6" w:space="0" w:color="EAE7E4"/>
                <w:bottom w:val="single" w:sz="6" w:space="0" w:color="EAE7E4"/>
                <w:right w:val="single" w:sz="6" w:space="0" w:color="EAE7E4"/>
              </w:divBdr>
            </w:div>
            <w:div w:id="1048991072">
              <w:marLeft w:val="0"/>
              <w:marRight w:val="0"/>
              <w:marTop w:val="0"/>
              <w:marBottom w:val="0"/>
              <w:divBdr>
                <w:top w:val="single" w:sz="6" w:space="0" w:color="EAE7E4"/>
                <w:left w:val="single" w:sz="6" w:space="0" w:color="EAE7E4"/>
                <w:bottom w:val="single" w:sz="6" w:space="0" w:color="EAE7E4"/>
                <w:right w:val="single" w:sz="6" w:space="0" w:color="EAE7E4"/>
              </w:divBdr>
            </w:div>
          </w:divsChild>
        </w:div>
        <w:div w:id="57289839">
          <w:marLeft w:val="0"/>
          <w:marRight w:val="0"/>
          <w:marTop w:val="0"/>
          <w:marBottom w:val="0"/>
          <w:divBdr>
            <w:top w:val="none" w:sz="0" w:space="0" w:color="auto"/>
            <w:left w:val="none" w:sz="0" w:space="0" w:color="auto"/>
            <w:bottom w:val="none" w:sz="0" w:space="0" w:color="auto"/>
            <w:right w:val="none" w:sz="0" w:space="0" w:color="auto"/>
          </w:divBdr>
          <w:divsChild>
            <w:div w:id="62673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459080">
      <w:bodyDiv w:val="1"/>
      <w:marLeft w:val="0"/>
      <w:marRight w:val="0"/>
      <w:marTop w:val="0"/>
      <w:marBottom w:val="0"/>
      <w:divBdr>
        <w:top w:val="none" w:sz="0" w:space="0" w:color="auto"/>
        <w:left w:val="none" w:sz="0" w:space="0" w:color="auto"/>
        <w:bottom w:val="none" w:sz="0" w:space="0" w:color="auto"/>
        <w:right w:val="none" w:sz="0" w:space="0" w:color="auto"/>
      </w:divBdr>
      <w:divsChild>
        <w:div w:id="469831647">
          <w:marLeft w:val="0"/>
          <w:marRight w:val="0"/>
          <w:marTop w:val="0"/>
          <w:marBottom w:val="0"/>
          <w:divBdr>
            <w:top w:val="none" w:sz="0" w:space="0" w:color="auto"/>
            <w:left w:val="none" w:sz="0" w:space="0" w:color="auto"/>
            <w:bottom w:val="none" w:sz="0" w:space="0" w:color="auto"/>
            <w:right w:val="none" w:sz="0" w:space="0" w:color="auto"/>
          </w:divBdr>
          <w:divsChild>
            <w:div w:id="1552186926">
              <w:marLeft w:val="0"/>
              <w:marRight w:val="0"/>
              <w:marTop w:val="0"/>
              <w:marBottom w:val="0"/>
              <w:divBdr>
                <w:top w:val="single" w:sz="6" w:space="0" w:color="EAE7E4"/>
                <w:left w:val="single" w:sz="6" w:space="0" w:color="EAE7E4"/>
                <w:bottom w:val="single" w:sz="6" w:space="0" w:color="EAE7E4"/>
                <w:right w:val="single" w:sz="6" w:space="0" w:color="EAE7E4"/>
              </w:divBdr>
            </w:div>
            <w:div w:id="1271933252">
              <w:marLeft w:val="0"/>
              <w:marRight w:val="0"/>
              <w:marTop w:val="0"/>
              <w:marBottom w:val="0"/>
              <w:divBdr>
                <w:top w:val="single" w:sz="6" w:space="0" w:color="EAE7E4"/>
                <w:left w:val="single" w:sz="6" w:space="0" w:color="EAE7E4"/>
                <w:bottom w:val="single" w:sz="6" w:space="0" w:color="EAE7E4"/>
                <w:right w:val="single" w:sz="6" w:space="0" w:color="EAE7E4"/>
              </w:divBdr>
            </w:div>
            <w:div w:id="333802735">
              <w:marLeft w:val="0"/>
              <w:marRight w:val="0"/>
              <w:marTop w:val="0"/>
              <w:marBottom w:val="0"/>
              <w:divBdr>
                <w:top w:val="single" w:sz="6" w:space="0" w:color="EAE7E4"/>
                <w:left w:val="single" w:sz="6" w:space="0" w:color="EAE7E4"/>
                <w:bottom w:val="single" w:sz="6" w:space="0" w:color="EAE7E4"/>
                <w:right w:val="single" w:sz="6" w:space="0" w:color="EAE7E4"/>
              </w:divBdr>
            </w:div>
            <w:div w:id="14965585">
              <w:marLeft w:val="0"/>
              <w:marRight w:val="0"/>
              <w:marTop w:val="0"/>
              <w:marBottom w:val="0"/>
              <w:divBdr>
                <w:top w:val="single" w:sz="6" w:space="0" w:color="EAE7E4"/>
                <w:left w:val="single" w:sz="6" w:space="0" w:color="EAE7E4"/>
                <w:bottom w:val="single" w:sz="6" w:space="0" w:color="EAE7E4"/>
                <w:right w:val="single" w:sz="6" w:space="0" w:color="EAE7E4"/>
              </w:divBdr>
            </w:div>
            <w:div w:id="188757953">
              <w:marLeft w:val="0"/>
              <w:marRight w:val="0"/>
              <w:marTop w:val="0"/>
              <w:marBottom w:val="0"/>
              <w:divBdr>
                <w:top w:val="single" w:sz="6" w:space="0" w:color="EAE7E4"/>
                <w:left w:val="single" w:sz="6" w:space="0" w:color="EAE7E4"/>
                <w:bottom w:val="single" w:sz="6" w:space="0" w:color="EAE7E4"/>
                <w:right w:val="single" w:sz="6" w:space="0" w:color="EAE7E4"/>
              </w:divBdr>
            </w:div>
            <w:div w:id="773205636">
              <w:marLeft w:val="0"/>
              <w:marRight w:val="0"/>
              <w:marTop w:val="0"/>
              <w:marBottom w:val="0"/>
              <w:divBdr>
                <w:top w:val="single" w:sz="6" w:space="0" w:color="EAE7E4"/>
                <w:left w:val="single" w:sz="6" w:space="0" w:color="EAE7E4"/>
                <w:bottom w:val="single" w:sz="6" w:space="0" w:color="EAE7E4"/>
                <w:right w:val="single" w:sz="6" w:space="0" w:color="EAE7E4"/>
              </w:divBdr>
            </w:div>
            <w:div w:id="1329480273">
              <w:marLeft w:val="0"/>
              <w:marRight w:val="0"/>
              <w:marTop w:val="0"/>
              <w:marBottom w:val="0"/>
              <w:divBdr>
                <w:top w:val="single" w:sz="6" w:space="0" w:color="EAE7E4"/>
                <w:left w:val="single" w:sz="6" w:space="0" w:color="EAE7E4"/>
                <w:bottom w:val="single" w:sz="6" w:space="0" w:color="EAE7E4"/>
                <w:right w:val="single" w:sz="6" w:space="0" w:color="EAE7E4"/>
              </w:divBdr>
            </w:div>
            <w:div w:id="2140031404">
              <w:marLeft w:val="0"/>
              <w:marRight w:val="0"/>
              <w:marTop w:val="0"/>
              <w:marBottom w:val="0"/>
              <w:divBdr>
                <w:top w:val="single" w:sz="6" w:space="0" w:color="EAE7E4"/>
                <w:left w:val="single" w:sz="6" w:space="0" w:color="EAE7E4"/>
                <w:bottom w:val="single" w:sz="6" w:space="0" w:color="EAE7E4"/>
                <w:right w:val="single" w:sz="6" w:space="0" w:color="EAE7E4"/>
              </w:divBdr>
            </w:div>
          </w:divsChild>
        </w:div>
        <w:div w:id="1518348816">
          <w:marLeft w:val="0"/>
          <w:marRight w:val="0"/>
          <w:marTop w:val="0"/>
          <w:marBottom w:val="0"/>
          <w:divBdr>
            <w:top w:val="none" w:sz="0" w:space="0" w:color="auto"/>
            <w:left w:val="none" w:sz="0" w:space="0" w:color="auto"/>
            <w:bottom w:val="none" w:sz="0" w:space="0" w:color="auto"/>
            <w:right w:val="none" w:sz="0" w:space="0" w:color="auto"/>
          </w:divBdr>
          <w:divsChild>
            <w:div w:id="19846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729237">
      <w:bodyDiv w:val="1"/>
      <w:marLeft w:val="0"/>
      <w:marRight w:val="0"/>
      <w:marTop w:val="0"/>
      <w:marBottom w:val="0"/>
      <w:divBdr>
        <w:top w:val="none" w:sz="0" w:space="0" w:color="auto"/>
        <w:left w:val="none" w:sz="0" w:space="0" w:color="auto"/>
        <w:bottom w:val="none" w:sz="0" w:space="0" w:color="auto"/>
        <w:right w:val="none" w:sz="0" w:space="0" w:color="auto"/>
      </w:divBdr>
      <w:divsChild>
        <w:div w:id="415589073">
          <w:marLeft w:val="0"/>
          <w:marRight w:val="0"/>
          <w:marTop w:val="0"/>
          <w:marBottom w:val="0"/>
          <w:divBdr>
            <w:top w:val="none" w:sz="0" w:space="0" w:color="auto"/>
            <w:left w:val="none" w:sz="0" w:space="0" w:color="auto"/>
            <w:bottom w:val="none" w:sz="0" w:space="0" w:color="auto"/>
            <w:right w:val="none" w:sz="0" w:space="0" w:color="auto"/>
          </w:divBdr>
          <w:divsChild>
            <w:div w:id="1663074097">
              <w:marLeft w:val="0"/>
              <w:marRight w:val="0"/>
              <w:marTop w:val="0"/>
              <w:marBottom w:val="0"/>
              <w:divBdr>
                <w:top w:val="single" w:sz="6" w:space="0" w:color="EAE7E4"/>
                <w:left w:val="single" w:sz="6" w:space="0" w:color="EAE7E4"/>
                <w:bottom w:val="single" w:sz="6" w:space="0" w:color="EAE7E4"/>
                <w:right w:val="single" w:sz="6" w:space="0" w:color="EAE7E4"/>
              </w:divBdr>
            </w:div>
            <w:div w:id="522399809">
              <w:marLeft w:val="0"/>
              <w:marRight w:val="0"/>
              <w:marTop w:val="0"/>
              <w:marBottom w:val="0"/>
              <w:divBdr>
                <w:top w:val="single" w:sz="6" w:space="0" w:color="EAE7E4"/>
                <w:left w:val="single" w:sz="6" w:space="0" w:color="EAE7E4"/>
                <w:bottom w:val="single" w:sz="6" w:space="0" w:color="EAE7E4"/>
                <w:right w:val="single" w:sz="6" w:space="0" w:color="EAE7E4"/>
              </w:divBdr>
            </w:div>
            <w:div w:id="193200492">
              <w:marLeft w:val="0"/>
              <w:marRight w:val="0"/>
              <w:marTop w:val="0"/>
              <w:marBottom w:val="0"/>
              <w:divBdr>
                <w:top w:val="single" w:sz="6" w:space="0" w:color="EAE7E4"/>
                <w:left w:val="single" w:sz="6" w:space="0" w:color="EAE7E4"/>
                <w:bottom w:val="single" w:sz="6" w:space="0" w:color="EAE7E4"/>
                <w:right w:val="single" w:sz="6" w:space="0" w:color="EAE7E4"/>
              </w:divBdr>
            </w:div>
            <w:div w:id="1549142948">
              <w:marLeft w:val="0"/>
              <w:marRight w:val="0"/>
              <w:marTop w:val="0"/>
              <w:marBottom w:val="0"/>
              <w:divBdr>
                <w:top w:val="single" w:sz="6" w:space="0" w:color="EAE7E4"/>
                <w:left w:val="single" w:sz="6" w:space="0" w:color="EAE7E4"/>
                <w:bottom w:val="single" w:sz="6" w:space="0" w:color="EAE7E4"/>
                <w:right w:val="single" w:sz="6" w:space="0" w:color="EAE7E4"/>
              </w:divBdr>
            </w:div>
            <w:div w:id="1080760588">
              <w:marLeft w:val="0"/>
              <w:marRight w:val="0"/>
              <w:marTop w:val="0"/>
              <w:marBottom w:val="0"/>
              <w:divBdr>
                <w:top w:val="single" w:sz="6" w:space="0" w:color="EAE7E4"/>
                <w:left w:val="single" w:sz="6" w:space="0" w:color="EAE7E4"/>
                <w:bottom w:val="single" w:sz="6" w:space="0" w:color="EAE7E4"/>
                <w:right w:val="single" w:sz="6" w:space="0" w:color="EAE7E4"/>
              </w:divBdr>
            </w:div>
            <w:div w:id="643042351">
              <w:marLeft w:val="0"/>
              <w:marRight w:val="0"/>
              <w:marTop w:val="0"/>
              <w:marBottom w:val="0"/>
              <w:divBdr>
                <w:top w:val="single" w:sz="6" w:space="0" w:color="EAE7E4"/>
                <w:left w:val="single" w:sz="6" w:space="0" w:color="EAE7E4"/>
                <w:bottom w:val="single" w:sz="6" w:space="0" w:color="EAE7E4"/>
                <w:right w:val="single" w:sz="6" w:space="0" w:color="EAE7E4"/>
              </w:divBdr>
            </w:div>
            <w:div w:id="741413315">
              <w:marLeft w:val="0"/>
              <w:marRight w:val="0"/>
              <w:marTop w:val="0"/>
              <w:marBottom w:val="0"/>
              <w:divBdr>
                <w:top w:val="single" w:sz="6" w:space="0" w:color="EAE7E4"/>
                <w:left w:val="single" w:sz="6" w:space="0" w:color="EAE7E4"/>
                <w:bottom w:val="single" w:sz="6" w:space="0" w:color="EAE7E4"/>
                <w:right w:val="single" w:sz="6" w:space="0" w:color="EAE7E4"/>
              </w:divBdr>
            </w:div>
            <w:div w:id="716008057">
              <w:marLeft w:val="0"/>
              <w:marRight w:val="0"/>
              <w:marTop w:val="0"/>
              <w:marBottom w:val="0"/>
              <w:divBdr>
                <w:top w:val="single" w:sz="6" w:space="0" w:color="EAE7E4"/>
                <w:left w:val="single" w:sz="6" w:space="0" w:color="EAE7E4"/>
                <w:bottom w:val="single" w:sz="6" w:space="0" w:color="EAE7E4"/>
                <w:right w:val="single" w:sz="6" w:space="0" w:color="EAE7E4"/>
              </w:divBdr>
            </w:div>
          </w:divsChild>
        </w:div>
        <w:div w:id="690422639">
          <w:marLeft w:val="0"/>
          <w:marRight w:val="0"/>
          <w:marTop w:val="0"/>
          <w:marBottom w:val="0"/>
          <w:divBdr>
            <w:top w:val="none" w:sz="0" w:space="0" w:color="auto"/>
            <w:left w:val="none" w:sz="0" w:space="0" w:color="auto"/>
            <w:bottom w:val="none" w:sz="0" w:space="0" w:color="auto"/>
            <w:right w:val="none" w:sz="0" w:space="0" w:color="auto"/>
          </w:divBdr>
          <w:divsChild>
            <w:div w:id="39304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402571">
      <w:bodyDiv w:val="1"/>
      <w:marLeft w:val="0"/>
      <w:marRight w:val="0"/>
      <w:marTop w:val="0"/>
      <w:marBottom w:val="0"/>
      <w:divBdr>
        <w:top w:val="none" w:sz="0" w:space="0" w:color="auto"/>
        <w:left w:val="none" w:sz="0" w:space="0" w:color="auto"/>
        <w:bottom w:val="none" w:sz="0" w:space="0" w:color="auto"/>
        <w:right w:val="none" w:sz="0" w:space="0" w:color="auto"/>
      </w:divBdr>
    </w:div>
    <w:div w:id="1320695499">
      <w:bodyDiv w:val="1"/>
      <w:marLeft w:val="0"/>
      <w:marRight w:val="0"/>
      <w:marTop w:val="0"/>
      <w:marBottom w:val="0"/>
      <w:divBdr>
        <w:top w:val="none" w:sz="0" w:space="0" w:color="auto"/>
        <w:left w:val="none" w:sz="0" w:space="0" w:color="auto"/>
        <w:bottom w:val="none" w:sz="0" w:space="0" w:color="auto"/>
        <w:right w:val="none" w:sz="0" w:space="0" w:color="auto"/>
      </w:divBdr>
    </w:div>
    <w:div w:id="1348600698">
      <w:bodyDiv w:val="1"/>
      <w:marLeft w:val="0"/>
      <w:marRight w:val="0"/>
      <w:marTop w:val="0"/>
      <w:marBottom w:val="0"/>
      <w:divBdr>
        <w:top w:val="none" w:sz="0" w:space="0" w:color="auto"/>
        <w:left w:val="none" w:sz="0" w:space="0" w:color="auto"/>
        <w:bottom w:val="none" w:sz="0" w:space="0" w:color="auto"/>
        <w:right w:val="none" w:sz="0" w:space="0" w:color="auto"/>
      </w:divBdr>
      <w:divsChild>
        <w:div w:id="248119919">
          <w:marLeft w:val="0"/>
          <w:marRight w:val="0"/>
          <w:marTop w:val="0"/>
          <w:marBottom w:val="0"/>
          <w:divBdr>
            <w:top w:val="none" w:sz="0" w:space="0" w:color="auto"/>
            <w:left w:val="none" w:sz="0" w:space="0" w:color="auto"/>
            <w:bottom w:val="none" w:sz="0" w:space="0" w:color="auto"/>
            <w:right w:val="none" w:sz="0" w:space="0" w:color="auto"/>
          </w:divBdr>
        </w:div>
        <w:div w:id="1515454914">
          <w:marLeft w:val="0"/>
          <w:marRight w:val="0"/>
          <w:marTop w:val="0"/>
          <w:marBottom w:val="0"/>
          <w:divBdr>
            <w:top w:val="none" w:sz="0" w:space="0" w:color="auto"/>
            <w:left w:val="none" w:sz="0" w:space="0" w:color="auto"/>
            <w:bottom w:val="none" w:sz="0" w:space="0" w:color="auto"/>
            <w:right w:val="none" w:sz="0" w:space="0" w:color="auto"/>
          </w:divBdr>
        </w:div>
        <w:div w:id="180316638">
          <w:marLeft w:val="0"/>
          <w:marRight w:val="0"/>
          <w:marTop w:val="0"/>
          <w:marBottom w:val="0"/>
          <w:divBdr>
            <w:top w:val="none" w:sz="0" w:space="0" w:color="auto"/>
            <w:left w:val="none" w:sz="0" w:space="0" w:color="auto"/>
            <w:bottom w:val="none" w:sz="0" w:space="0" w:color="auto"/>
            <w:right w:val="none" w:sz="0" w:space="0" w:color="auto"/>
          </w:divBdr>
        </w:div>
        <w:div w:id="64647463">
          <w:marLeft w:val="0"/>
          <w:marRight w:val="0"/>
          <w:marTop w:val="0"/>
          <w:marBottom w:val="0"/>
          <w:divBdr>
            <w:top w:val="none" w:sz="0" w:space="0" w:color="auto"/>
            <w:left w:val="none" w:sz="0" w:space="0" w:color="auto"/>
            <w:bottom w:val="none" w:sz="0" w:space="0" w:color="auto"/>
            <w:right w:val="none" w:sz="0" w:space="0" w:color="auto"/>
          </w:divBdr>
        </w:div>
        <w:div w:id="2085950340">
          <w:marLeft w:val="0"/>
          <w:marRight w:val="0"/>
          <w:marTop w:val="0"/>
          <w:marBottom w:val="0"/>
          <w:divBdr>
            <w:top w:val="none" w:sz="0" w:space="0" w:color="auto"/>
            <w:left w:val="none" w:sz="0" w:space="0" w:color="auto"/>
            <w:bottom w:val="none" w:sz="0" w:space="0" w:color="auto"/>
            <w:right w:val="none" w:sz="0" w:space="0" w:color="auto"/>
          </w:divBdr>
        </w:div>
        <w:div w:id="1297877273">
          <w:marLeft w:val="0"/>
          <w:marRight w:val="0"/>
          <w:marTop w:val="0"/>
          <w:marBottom w:val="0"/>
          <w:divBdr>
            <w:top w:val="none" w:sz="0" w:space="0" w:color="auto"/>
            <w:left w:val="none" w:sz="0" w:space="0" w:color="auto"/>
            <w:bottom w:val="none" w:sz="0" w:space="0" w:color="auto"/>
            <w:right w:val="none" w:sz="0" w:space="0" w:color="auto"/>
          </w:divBdr>
        </w:div>
        <w:div w:id="52629676">
          <w:marLeft w:val="0"/>
          <w:marRight w:val="0"/>
          <w:marTop w:val="0"/>
          <w:marBottom w:val="0"/>
          <w:divBdr>
            <w:top w:val="none" w:sz="0" w:space="0" w:color="auto"/>
            <w:left w:val="none" w:sz="0" w:space="0" w:color="auto"/>
            <w:bottom w:val="none" w:sz="0" w:space="0" w:color="auto"/>
            <w:right w:val="none" w:sz="0" w:space="0" w:color="auto"/>
          </w:divBdr>
        </w:div>
        <w:div w:id="435827965">
          <w:marLeft w:val="0"/>
          <w:marRight w:val="0"/>
          <w:marTop w:val="0"/>
          <w:marBottom w:val="0"/>
          <w:divBdr>
            <w:top w:val="none" w:sz="0" w:space="0" w:color="auto"/>
            <w:left w:val="none" w:sz="0" w:space="0" w:color="auto"/>
            <w:bottom w:val="none" w:sz="0" w:space="0" w:color="auto"/>
            <w:right w:val="none" w:sz="0" w:space="0" w:color="auto"/>
          </w:divBdr>
        </w:div>
        <w:div w:id="1950966680">
          <w:marLeft w:val="0"/>
          <w:marRight w:val="0"/>
          <w:marTop w:val="0"/>
          <w:marBottom w:val="0"/>
          <w:divBdr>
            <w:top w:val="none" w:sz="0" w:space="0" w:color="auto"/>
            <w:left w:val="none" w:sz="0" w:space="0" w:color="auto"/>
            <w:bottom w:val="none" w:sz="0" w:space="0" w:color="auto"/>
            <w:right w:val="none" w:sz="0" w:space="0" w:color="auto"/>
          </w:divBdr>
        </w:div>
        <w:div w:id="1650089425">
          <w:marLeft w:val="0"/>
          <w:marRight w:val="0"/>
          <w:marTop w:val="0"/>
          <w:marBottom w:val="0"/>
          <w:divBdr>
            <w:top w:val="none" w:sz="0" w:space="0" w:color="auto"/>
            <w:left w:val="none" w:sz="0" w:space="0" w:color="auto"/>
            <w:bottom w:val="none" w:sz="0" w:space="0" w:color="auto"/>
            <w:right w:val="none" w:sz="0" w:space="0" w:color="auto"/>
          </w:divBdr>
        </w:div>
        <w:div w:id="867568410">
          <w:marLeft w:val="0"/>
          <w:marRight w:val="0"/>
          <w:marTop w:val="0"/>
          <w:marBottom w:val="0"/>
          <w:divBdr>
            <w:top w:val="none" w:sz="0" w:space="0" w:color="auto"/>
            <w:left w:val="none" w:sz="0" w:space="0" w:color="auto"/>
            <w:bottom w:val="none" w:sz="0" w:space="0" w:color="auto"/>
            <w:right w:val="none" w:sz="0" w:space="0" w:color="auto"/>
          </w:divBdr>
        </w:div>
        <w:div w:id="1571693733">
          <w:marLeft w:val="0"/>
          <w:marRight w:val="0"/>
          <w:marTop w:val="0"/>
          <w:marBottom w:val="0"/>
          <w:divBdr>
            <w:top w:val="none" w:sz="0" w:space="0" w:color="auto"/>
            <w:left w:val="none" w:sz="0" w:space="0" w:color="auto"/>
            <w:bottom w:val="none" w:sz="0" w:space="0" w:color="auto"/>
            <w:right w:val="none" w:sz="0" w:space="0" w:color="auto"/>
          </w:divBdr>
        </w:div>
        <w:div w:id="1930380504">
          <w:marLeft w:val="0"/>
          <w:marRight w:val="0"/>
          <w:marTop w:val="0"/>
          <w:marBottom w:val="0"/>
          <w:divBdr>
            <w:top w:val="none" w:sz="0" w:space="0" w:color="auto"/>
            <w:left w:val="none" w:sz="0" w:space="0" w:color="auto"/>
            <w:bottom w:val="none" w:sz="0" w:space="0" w:color="auto"/>
            <w:right w:val="none" w:sz="0" w:space="0" w:color="auto"/>
          </w:divBdr>
        </w:div>
        <w:div w:id="527373852">
          <w:marLeft w:val="0"/>
          <w:marRight w:val="0"/>
          <w:marTop w:val="0"/>
          <w:marBottom w:val="0"/>
          <w:divBdr>
            <w:top w:val="none" w:sz="0" w:space="0" w:color="auto"/>
            <w:left w:val="none" w:sz="0" w:space="0" w:color="auto"/>
            <w:bottom w:val="none" w:sz="0" w:space="0" w:color="auto"/>
            <w:right w:val="none" w:sz="0" w:space="0" w:color="auto"/>
          </w:divBdr>
        </w:div>
        <w:div w:id="987973129">
          <w:marLeft w:val="0"/>
          <w:marRight w:val="0"/>
          <w:marTop w:val="0"/>
          <w:marBottom w:val="0"/>
          <w:divBdr>
            <w:top w:val="none" w:sz="0" w:space="0" w:color="auto"/>
            <w:left w:val="none" w:sz="0" w:space="0" w:color="auto"/>
            <w:bottom w:val="none" w:sz="0" w:space="0" w:color="auto"/>
            <w:right w:val="none" w:sz="0" w:space="0" w:color="auto"/>
          </w:divBdr>
        </w:div>
        <w:div w:id="1361277247">
          <w:marLeft w:val="0"/>
          <w:marRight w:val="0"/>
          <w:marTop w:val="0"/>
          <w:marBottom w:val="0"/>
          <w:divBdr>
            <w:top w:val="none" w:sz="0" w:space="0" w:color="auto"/>
            <w:left w:val="none" w:sz="0" w:space="0" w:color="auto"/>
            <w:bottom w:val="none" w:sz="0" w:space="0" w:color="auto"/>
            <w:right w:val="none" w:sz="0" w:space="0" w:color="auto"/>
          </w:divBdr>
        </w:div>
        <w:div w:id="968588998">
          <w:marLeft w:val="0"/>
          <w:marRight w:val="0"/>
          <w:marTop w:val="0"/>
          <w:marBottom w:val="0"/>
          <w:divBdr>
            <w:top w:val="none" w:sz="0" w:space="0" w:color="auto"/>
            <w:left w:val="none" w:sz="0" w:space="0" w:color="auto"/>
            <w:bottom w:val="none" w:sz="0" w:space="0" w:color="auto"/>
            <w:right w:val="none" w:sz="0" w:space="0" w:color="auto"/>
          </w:divBdr>
        </w:div>
        <w:div w:id="409086277">
          <w:marLeft w:val="0"/>
          <w:marRight w:val="0"/>
          <w:marTop w:val="0"/>
          <w:marBottom w:val="0"/>
          <w:divBdr>
            <w:top w:val="none" w:sz="0" w:space="0" w:color="auto"/>
            <w:left w:val="none" w:sz="0" w:space="0" w:color="auto"/>
            <w:bottom w:val="none" w:sz="0" w:space="0" w:color="auto"/>
            <w:right w:val="none" w:sz="0" w:space="0" w:color="auto"/>
          </w:divBdr>
        </w:div>
        <w:div w:id="1506700713">
          <w:marLeft w:val="0"/>
          <w:marRight w:val="0"/>
          <w:marTop w:val="0"/>
          <w:marBottom w:val="0"/>
          <w:divBdr>
            <w:top w:val="none" w:sz="0" w:space="0" w:color="auto"/>
            <w:left w:val="none" w:sz="0" w:space="0" w:color="auto"/>
            <w:bottom w:val="none" w:sz="0" w:space="0" w:color="auto"/>
            <w:right w:val="none" w:sz="0" w:space="0" w:color="auto"/>
          </w:divBdr>
        </w:div>
        <w:div w:id="40329028">
          <w:marLeft w:val="0"/>
          <w:marRight w:val="0"/>
          <w:marTop w:val="0"/>
          <w:marBottom w:val="0"/>
          <w:divBdr>
            <w:top w:val="none" w:sz="0" w:space="0" w:color="auto"/>
            <w:left w:val="none" w:sz="0" w:space="0" w:color="auto"/>
            <w:bottom w:val="none" w:sz="0" w:space="0" w:color="auto"/>
            <w:right w:val="none" w:sz="0" w:space="0" w:color="auto"/>
          </w:divBdr>
        </w:div>
        <w:div w:id="1670135981">
          <w:marLeft w:val="0"/>
          <w:marRight w:val="0"/>
          <w:marTop w:val="0"/>
          <w:marBottom w:val="0"/>
          <w:divBdr>
            <w:top w:val="none" w:sz="0" w:space="0" w:color="auto"/>
            <w:left w:val="none" w:sz="0" w:space="0" w:color="auto"/>
            <w:bottom w:val="none" w:sz="0" w:space="0" w:color="auto"/>
            <w:right w:val="none" w:sz="0" w:space="0" w:color="auto"/>
          </w:divBdr>
        </w:div>
        <w:div w:id="901019801">
          <w:marLeft w:val="0"/>
          <w:marRight w:val="0"/>
          <w:marTop w:val="0"/>
          <w:marBottom w:val="0"/>
          <w:divBdr>
            <w:top w:val="none" w:sz="0" w:space="0" w:color="auto"/>
            <w:left w:val="none" w:sz="0" w:space="0" w:color="auto"/>
            <w:bottom w:val="none" w:sz="0" w:space="0" w:color="auto"/>
            <w:right w:val="none" w:sz="0" w:space="0" w:color="auto"/>
          </w:divBdr>
        </w:div>
        <w:div w:id="687365294">
          <w:marLeft w:val="0"/>
          <w:marRight w:val="0"/>
          <w:marTop w:val="0"/>
          <w:marBottom w:val="0"/>
          <w:divBdr>
            <w:top w:val="none" w:sz="0" w:space="0" w:color="auto"/>
            <w:left w:val="none" w:sz="0" w:space="0" w:color="auto"/>
            <w:bottom w:val="none" w:sz="0" w:space="0" w:color="auto"/>
            <w:right w:val="none" w:sz="0" w:space="0" w:color="auto"/>
          </w:divBdr>
        </w:div>
        <w:div w:id="369956375">
          <w:marLeft w:val="0"/>
          <w:marRight w:val="0"/>
          <w:marTop w:val="0"/>
          <w:marBottom w:val="0"/>
          <w:divBdr>
            <w:top w:val="none" w:sz="0" w:space="0" w:color="auto"/>
            <w:left w:val="none" w:sz="0" w:space="0" w:color="auto"/>
            <w:bottom w:val="none" w:sz="0" w:space="0" w:color="auto"/>
            <w:right w:val="none" w:sz="0" w:space="0" w:color="auto"/>
          </w:divBdr>
        </w:div>
        <w:div w:id="285740640">
          <w:marLeft w:val="0"/>
          <w:marRight w:val="0"/>
          <w:marTop w:val="0"/>
          <w:marBottom w:val="0"/>
          <w:divBdr>
            <w:top w:val="none" w:sz="0" w:space="0" w:color="auto"/>
            <w:left w:val="none" w:sz="0" w:space="0" w:color="auto"/>
            <w:bottom w:val="none" w:sz="0" w:space="0" w:color="auto"/>
            <w:right w:val="none" w:sz="0" w:space="0" w:color="auto"/>
          </w:divBdr>
        </w:div>
        <w:div w:id="2115519362">
          <w:marLeft w:val="0"/>
          <w:marRight w:val="0"/>
          <w:marTop w:val="0"/>
          <w:marBottom w:val="0"/>
          <w:divBdr>
            <w:top w:val="none" w:sz="0" w:space="0" w:color="auto"/>
            <w:left w:val="none" w:sz="0" w:space="0" w:color="auto"/>
            <w:bottom w:val="none" w:sz="0" w:space="0" w:color="auto"/>
            <w:right w:val="none" w:sz="0" w:space="0" w:color="auto"/>
          </w:divBdr>
        </w:div>
        <w:div w:id="1677688587">
          <w:marLeft w:val="0"/>
          <w:marRight w:val="0"/>
          <w:marTop w:val="0"/>
          <w:marBottom w:val="0"/>
          <w:divBdr>
            <w:top w:val="none" w:sz="0" w:space="0" w:color="auto"/>
            <w:left w:val="none" w:sz="0" w:space="0" w:color="auto"/>
            <w:bottom w:val="none" w:sz="0" w:space="0" w:color="auto"/>
            <w:right w:val="none" w:sz="0" w:space="0" w:color="auto"/>
          </w:divBdr>
        </w:div>
        <w:div w:id="2085296857">
          <w:marLeft w:val="0"/>
          <w:marRight w:val="0"/>
          <w:marTop w:val="0"/>
          <w:marBottom w:val="0"/>
          <w:divBdr>
            <w:top w:val="none" w:sz="0" w:space="0" w:color="auto"/>
            <w:left w:val="none" w:sz="0" w:space="0" w:color="auto"/>
            <w:bottom w:val="none" w:sz="0" w:space="0" w:color="auto"/>
            <w:right w:val="none" w:sz="0" w:space="0" w:color="auto"/>
          </w:divBdr>
        </w:div>
        <w:div w:id="400370223">
          <w:marLeft w:val="0"/>
          <w:marRight w:val="0"/>
          <w:marTop w:val="0"/>
          <w:marBottom w:val="0"/>
          <w:divBdr>
            <w:top w:val="none" w:sz="0" w:space="0" w:color="auto"/>
            <w:left w:val="none" w:sz="0" w:space="0" w:color="auto"/>
            <w:bottom w:val="none" w:sz="0" w:space="0" w:color="auto"/>
            <w:right w:val="none" w:sz="0" w:space="0" w:color="auto"/>
          </w:divBdr>
        </w:div>
      </w:divsChild>
    </w:div>
    <w:div w:id="1431663478">
      <w:bodyDiv w:val="1"/>
      <w:marLeft w:val="0"/>
      <w:marRight w:val="0"/>
      <w:marTop w:val="0"/>
      <w:marBottom w:val="0"/>
      <w:divBdr>
        <w:top w:val="none" w:sz="0" w:space="0" w:color="auto"/>
        <w:left w:val="none" w:sz="0" w:space="0" w:color="auto"/>
        <w:bottom w:val="none" w:sz="0" w:space="0" w:color="auto"/>
        <w:right w:val="none" w:sz="0" w:space="0" w:color="auto"/>
      </w:divBdr>
    </w:div>
    <w:div w:id="1516505015">
      <w:bodyDiv w:val="1"/>
      <w:marLeft w:val="0"/>
      <w:marRight w:val="0"/>
      <w:marTop w:val="0"/>
      <w:marBottom w:val="0"/>
      <w:divBdr>
        <w:top w:val="none" w:sz="0" w:space="0" w:color="auto"/>
        <w:left w:val="none" w:sz="0" w:space="0" w:color="auto"/>
        <w:bottom w:val="none" w:sz="0" w:space="0" w:color="auto"/>
        <w:right w:val="none" w:sz="0" w:space="0" w:color="auto"/>
      </w:divBdr>
      <w:divsChild>
        <w:div w:id="1005860692">
          <w:marLeft w:val="0"/>
          <w:marRight w:val="0"/>
          <w:marTop w:val="0"/>
          <w:marBottom w:val="0"/>
          <w:divBdr>
            <w:top w:val="none" w:sz="0" w:space="0" w:color="auto"/>
            <w:left w:val="none" w:sz="0" w:space="0" w:color="auto"/>
            <w:bottom w:val="none" w:sz="0" w:space="0" w:color="auto"/>
            <w:right w:val="none" w:sz="0" w:space="0" w:color="auto"/>
          </w:divBdr>
          <w:divsChild>
            <w:div w:id="442194455">
              <w:marLeft w:val="0"/>
              <w:marRight w:val="0"/>
              <w:marTop w:val="0"/>
              <w:marBottom w:val="0"/>
              <w:divBdr>
                <w:top w:val="none" w:sz="0" w:space="0" w:color="auto"/>
                <w:left w:val="none" w:sz="0" w:space="0" w:color="auto"/>
                <w:bottom w:val="none" w:sz="0" w:space="0" w:color="auto"/>
                <w:right w:val="none" w:sz="0" w:space="0" w:color="auto"/>
              </w:divBdr>
              <w:divsChild>
                <w:div w:id="1699505326">
                  <w:marLeft w:val="0"/>
                  <w:marRight w:val="0"/>
                  <w:marTop w:val="0"/>
                  <w:marBottom w:val="0"/>
                  <w:divBdr>
                    <w:top w:val="none" w:sz="0" w:space="0" w:color="auto"/>
                    <w:left w:val="none" w:sz="0" w:space="0" w:color="auto"/>
                    <w:bottom w:val="none" w:sz="0" w:space="0" w:color="auto"/>
                    <w:right w:val="none" w:sz="0" w:space="0" w:color="auto"/>
                  </w:divBdr>
                  <w:divsChild>
                    <w:div w:id="856427847">
                      <w:marLeft w:val="0"/>
                      <w:marRight w:val="0"/>
                      <w:marTop w:val="0"/>
                      <w:marBottom w:val="0"/>
                      <w:divBdr>
                        <w:top w:val="none" w:sz="0" w:space="0" w:color="auto"/>
                        <w:left w:val="none" w:sz="0" w:space="0" w:color="auto"/>
                        <w:bottom w:val="none" w:sz="0" w:space="0" w:color="auto"/>
                        <w:right w:val="none" w:sz="0" w:space="0" w:color="auto"/>
                      </w:divBdr>
                      <w:divsChild>
                        <w:div w:id="839351670">
                          <w:marLeft w:val="0"/>
                          <w:marRight w:val="0"/>
                          <w:marTop w:val="0"/>
                          <w:marBottom w:val="0"/>
                          <w:divBdr>
                            <w:top w:val="none" w:sz="0" w:space="0" w:color="auto"/>
                            <w:left w:val="none" w:sz="0" w:space="0" w:color="auto"/>
                            <w:bottom w:val="none" w:sz="0" w:space="0" w:color="auto"/>
                            <w:right w:val="none" w:sz="0" w:space="0" w:color="auto"/>
                          </w:divBdr>
                          <w:divsChild>
                            <w:div w:id="1039281937">
                              <w:marLeft w:val="0"/>
                              <w:marRight w:val="0"/>
                              <w:marTop w:val="0"/>
                              <w:marBottom w:val="0"/>
                              <w:divBdr>
                                <w:top w:val="none" w:sz="0" w:space="0" w:color="auto"/>
                                <w:left w:val="none" w:sz="0" w:space="0" w:color="auto"/>
                                <w:bottom w:val="none" w:sz="0" w:space="0" w:color="auto"/>
                                <w:right w:val="none" w:sz="0" w:space="0" w:color="auto"/>
                              </w:divBdr>
                              <w:divsChild>
                                <w:div w:id="1760708308">
                                  <w:marLeft w:val="0"/>
                                  <w:marRight w:val="0"/>
                                  <w:marTop w:val="0"/>
                                  <w:marBottom w:val="0"/>
                                  <w:divBdr>
                                    <w:top w:val="none" w:sz="0" w:space="0" w:color="auto"/>
                                    <w:left w:val="none" w:sz="0" w:space="0" w:color="auto"/>
                                    <w:bottom w:val="none" w:sz="0" w:space="0" w:color="auto"/>
                                    <w:right w:val="none" w:sz="0" w:space="0" w:color="auto"/>
                                  </w:divBdr>
                                  <w:divsChild>
                                    <w:div w:id="1792631424">
                                      <w:marLeft w:val="0"/>
                                      <w:marRight w:val="0"/>
                                      <w:marTop w:val="0"/>
                                      <w:marBottom w:val="0"/>
                                      <w:divBdr>
                                        <w:top w:val="none" w:sz="0" w:space="0" w:color="auto"/>
                                        <w:left w:val="none" w:sz="0" w:space="0" w:color="auto"/>
                                        <w:bottom w:val="none" w:sz="0" w:space="0" w:color="auto"/>
                                        <w:right w:val="none" w:sz="0" w:space="0" w:color="auto"/>
                                      </w:divBdr>
                                      <w:divsChild>
                                        <w:div w:id="370350001">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sChild>
                    </w:div>
                  </w:divsChild>
                </w:div>
              </w:divsChild>
            </w:div>
          </w:divsChild>
        </w:div>
        <w:div w:id="1953825434">
          <w:marLeft w:val="0"/>
          <w:marRight w:val="0"/>
          <w:marTop w:val="0"/>
          <w:marBottom w:val="0"/>
          <w:divBdr>
            <w:top w:val="none" w:sz="0" w:space="0" w:color="auto"/>
            <w:left w:val="none" w:sz="0" w:space="0" w:color="auto"/>
            <w:bottom w:val="none" w:sz="0" w:space="0" w:color="auto"/>
            <w:right w:val="none" w:sz="0" w:space="0" w:color="auto"/>
          </w:divBdr>
          <w:divsChild>
            <w:div w:id="1699575969">
              <w:marLeft w:val="0"/>
              <w:marRight w:val="0"/>
              <w:marTop w:val="0"/>
              <w:marBottom w:val="0"/>
              <w:divBdr>
                <w:top w:val="none" w:sz="0" w:space="0" w:color="auto"/>
                <w:left w:val="none" w:sz="0" w:space="0" w:color="auto"/>
                <w:bottom w:val="none" w:sz="0" w:space="0" w:color="auto"/>
                <w:right w:val="none" w:sz="0" w:space="0" w:color="auto"/>
              </w:divBdr>
              <w:divsChild>
                <w:div w:id="274751491">
                  <w:marLeft w:val="0"/>
                  <w:marRight w:val="0"/>
                  <w:marTop w:val="0"/>
                  <w:marBottom w:val="0"/>
                  <w:divBdr>
                    <w:top w:val="none" w:sz="0" w:space="0" w:color="auto"/>
                    <w:left w:val="none" w:sz="0" w:space="0" w:color="auto"/>
                    <w:bottom w:val="none" w:sz="0" w:space="0" w:color="auto"/>
                    <w:right w:val="none" w:sz="0" w:space="0" w:color="auto"/>
                  </w:divBdr>
                  <w:divsChild>
                    <w:div w:id="1590693859">
                      <w:marLeft w:val="0"/>
                      <w:marRight w:val="0"/>
                      <w:marTop w:val="0"/>
                      <w:marBottom w:val="0"/>
                      <w:divBdr>
                        <w:top w:val="none" w:sz="0" w:space="0" w:color="auto"/>
                        <w:left w:val="none" w:sz="0" w:space="0" w:color="auto"/>
                        <w:bottom w:val="none" w:sz="0" w:space="0" w:color="auto"/>
                        <w:right w:val="none" w:sz="0" w:space="0" w:color="auto"/>
                      </w:divBdr>
                      <w:divsChild>
                        <w:div w:id="572201761">
                          <w:marLeft w:val="0"/>
                          <w:marRight w:val="0"/>
                          <w:marTop w:val="0"/>
                          <w:marBottom w:val="0"/>
                          <w:divBdr>
                            <w:top w:val="none" w:sz="0" w:space="0" w:color="auto"/>
                            <w:left w:val="none" w:sz="0" w:space="0" w:color="auto"/>
                            <w:bottom w:val="none" w:sz="0" w:space="0" w:color="auto"/>
                            <w:right w:val="none" w:sz="0" w:space="0" w:color="auto"/>
                          </w:divBdr>
                          <w:divsChild>
                            <w:div w:id="1603680681">
                              <w:marLeft w:val="0"/>
                              <w:marRight w:val="0"/>
                              <w:marTop w:val="0"/>
                              <w:marBottom w:val="0"/>
                              <w:divBdr>
                                <w:top w:val="none" w:sz="0" w:space="0" w:color="auto"/>
                                <w:left w:val="none" w:sz="0" w:space="0" w:color="auto"/>
                                <w:bottom w:val="none" w:sz="0" w:space="0" w:color="auto"/>
                                <w:right w:val="none" w:sz="0" w:space="0" w:color="auto"/>
                              </w:divBdr>
                              <w:divsChild>
                                <w:div w:id="1663045639">
                                  <w:marLeft w:val="0"/>
                                  <w:marRight w:val="0"/>
                                  <w:marTop w:val="0"/>
                                  <w:marBottom w:val="0"/>
                                  <w:divBdr>
                                    <w:top w:val="none" w:sz="0" w:space="0" w:color="auto"/>
                                    <w:left w:val="none" w:sz="0" w:space="0" w:color="auto"/>
                                    <w:bottom w:val="none" w:sz="0" w:space="0" w:color="auto"/>
                                    <w:right w:val="none" w:sz="0" w:space="0" w:color="auto"/>
                                  </w:divBdr>
                                  <w:divsChild>
                                    <w:div w:id="106971059">
                                      <w:marLeft w:val="0"/>
                                      <w:marRight w:val="0"/>
                                      <w:marTop w:val="0"/>
                                      <w:marBottom w:val="0"/>
                                      <w:divBdr>
                                        <w:top w:val="none" w:sz="0" w:space="0" w:color="auto"/>
                                        <w:left w:val="none" w:sz="0" w:space="0" w:color="auto"/>
                                        <w:bottom w:val="none" w:sz="0" w:space="0" w:color="auto"/>
                                        <w:right w:val="none" w:sz="0" w:space="0" w:color="auto"/>
                                      </w:divBdr>
                                      <w:divsChild>
                                        <w:div w:id="734426224">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sChild>
                    </w:div>
                  </w:divsChild>
                </w:div>
              </w:divsChild>
            </w:div>
          </w:divsChild>
        </w:div>
      </w:divsChild>
    </w:div>
    <w:div w:id="2081101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cmu.edu/teaching/technology/aitools/index.html" TargetMode="External"/><Relationship Id="rId21" Type="http://schemas.openxmlformats.org/officeDocument/2006/relationships/hyperlink" Target="https://gowinston.ai/" TargetMode="External"/><Relationship Id="rId42" Type="http://schemas.openxmlformats.org/officeDocument/2006/relationships/hyperlink" Target="https://www.cambridge.org/insight/baseline-assessments" TargetMode="External"/><Relationship Id="rId47" Type="http://schemas.openxmlformats.org/officeDocument/2006/relationships/hyperlink" Target="https://www.vanderbilt.edu/brightspace/2023/08/16/guidance-on-ai-detection-and-why-were-disabling-turnitins-ai-detector/" TargetMode="External"/><Relationship Id="rId63" Type="http://schemas.openxmlformats.org/officeDocument/2006/relationships/hyperlink" Target="https://www.edweek.org/teaching-learning/what-teachers-should-know-before-using-ai-with-english-learners/2023/10" TargetMode="External"/><Relationship Id="rId68" Type="http://schemas.openxmlformats.org/officeDocument/2006/relationships/hyperlink" Target="https://www.rochester.edu/college/honesty/students/international.html" TargetMode="External"/><Relationship Id="rId16" Type="http://schemas.openxmlformats.org/officeDocument/2006/relationships/hyperlink" Target="https://undetectable.ai/" TargetMode="External"/><Relationship Id="rId11" Type="http://schemas.openxmlformats.org/officeDocument/2006/relationships/hyperlink" Target="https://arxiv.org/pdf/2304.02819.pdf" TargetMode="External"/><Relationship Id="rId32" Type="http://schemas.openxmlformats.org/officeDocument/2006/relationships/hyperlink" Target="https://teaching.cornell.edu/node/2251" TargetMode="External"/><Relationship Id="rId37" Type="http://schemas.openxmlformats.org/officeDocument/2006/relationships/hyperlink" Target="https://deanoffaculty.cornell.edu/faculty-and-academic-affairs/academic-integrity/" TargetMode="External"/><Relationship Id="rId53" Type="http://schemas.openxmlformats.org/officeDocument/2006/relationships/hyperlink" Target="https://citl.news.niu.edu/2024/12/12/ai-detectors-an-ethical-minefield/" TargetMode="External"/><Relationship Id="rId58" Type="http://schemas.openxmlformats.org/officeDocument/2006/relationships/hyperlink" Target="https://www.scientificamerican.com/article/ai-platforms-like-chatgpt-are-easy-to-use-but-also-potentially-dangerous/" TargetMode="External"/><Relationship Id="rId74" Type="http://schemas.openxmlformats.org/officeDocument/2006/relationships/hyperlink" Target="https://facultyhub.chemeketa.edu/technology/generative-ai/why-ai-detection-tools-are-ineffective/" TargetMode="External"/><Relationship Id="rId79" Type="http://schemas.openxmlformats.org/officeDocument/2006/relationships/footer" Target="footer2.xml"/><Relationship Id="rId5" Type="http://schemas.openxmlformats.org/officeDocument/2006/relationships/footnotes" Target="footnotes.xml"/><Relationship Id="rId61" Type="http://schemas.openxmlformats.org/officeDocument/2006/relationships/hyperlink" Target="https://mitsloanedtech.mit.edu/ai/teach/ai-detectors-dont-work/" TargetMode="External"/><Relationship Id="rId19" Type="http://schemas.openxmlformats.org/officeDocument/2006/relationships/hyperlink" Target="https://www.humanizeai.pro/" TargetMode="External"/><Relationship Id="rId14" Type="http://schemas.openxmlformats.org/officeDocument/2006/relationships/hyperlink" Target="https://app.justdone.ai/" TargetMode="External"/><Relationship Id="rId22" Type="http://schemas.openxmlformats.org/officeDocument/2006/relationships/hyperlink" Target="https://brandwell.ai/blog/undetectable-ai-content/" TargetMode="External"/><Relationship Id="rId27" Type="http://schemas.openxmlformats.org/officeDocument/2006/relationships/hyperlink" Target="https://teaching.cornell.edu/generative-artificial-intelligence/ai-assignment-design" TargetMode="External"/><Relationship Id="rId30" Type="http://schemas.openxmlformats.org/officeDocument/2006/relationships/hyperlink" Target="https://apastyle.apa.org/blog/how-to-cite-chatgpt" TargetMode="External"/><Relationship Id="rId35" Type="http://schemas.openxmlformats.org/officeDocument/2006/relationships/hyperlink" Target="https://teaching.cornell.edu/generative-artificial-intelligence/ai-course-policy-icons" TargetMode="External"/><Relationship Id="rId43" Type="http://schemas.openxmlformats.org/officeDocument/2006/relationships/hyperlink" Target="https://forumtogether.org/article/explainer-revocation-of-student-visas-and-termination-of-sevis-records/" TargetMode="External"/><Relationship Id="rId48" Type="http://schemas.openxmlformats.org/officeDocument/2006/relationships/hyperlink" Target="https://teaching.cornell.edu/generative-artificial-intelligence/ai-academic-integrity" TargetMode="External"/><Relationship Id="rId56" Type="http://schemas.openxmlformats.org/officeDocument/2006/relationships/hyperlink" Target="https://doi.org/10.48550/arXiv.2304.02819" TargetMode="External"/><Relationship Id="rId64" Type="http://schemas.openxmlformats.org/officeDocument/2006/relationships/hyperlink" Target="https://libguides.usask.ca/c.php?g=109857&amp;p=5362687" TargetMode="External"/><Relationship Id="rId69" Type="http://schemas.openxmlformats.org/officeDocument/2006/relationships/hyperlink" Target="https://cdn.vanderbilt.edu/vu-URL/wp-content/uploads/sites/439/2023/11/29200845/Academic-Affairs-Guidance-for-Artificial-Intelligence-Nov-29-2023.pdf" TargetMode="External"/><Relationship Id="rId77" Type="http://schemas.openxmlformats.org/officeDocument/2006/relationships/header" Target="header1.xml"/><Relationship Id="rId8" Type="http://schemas.openxmlformats.org/officeDocument/2006/relationships/hyperlink" Target="https://app.grammarly.com/" TargetMode="External"/><Relationship Id="rId51" Type="http://schemas.openxmlformats.org/officeDocument/2006/relationships/hyperlink" Target="https://leonfurze.com/2024/04/09/ai-detection-in-education-is-a-dead-end/" TargetMode="External"/><Relationship Id="rId72" Type="http://schemas.openxmlformats.org/officeDocument/2006/relationships/hyperlink" Target="https://writer.com/blog/generative-ai-risks-and-countermeasures/" TargetMode="External"/><Relationship Id="rId80"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www.kaggle.com/competitions/asap-aes" TargetMode="External"/><Relationship Id="rId17" Type="http://schemas.openxmlformats.org/officeDocument/2006/relationships/hyperlink" Target="https://app.grammarly.com/" TargetMode="External"/><Relationship Id="rId25" Type="http://schemas.openxmlformats.org/officeDocument/2006/relationships/hyperlink" Target="https://mitsloanedtech.mit.edu/ai/teach/ai-detectors-dont-work/" TargetMode="External"/><Relationship Id="rId33" Type="http://schemas.openxmlformats.org/officeDocument/2006/relationships/hyperlink" Target="https://apastyle.apa.org/blog/how-to-cite-chatgpt" TargetMode="External"/><Relationship Id="rId38" Type="http://schemas.openxmlformats.org/officeDocument/2006/relationships/hyperlink" Target="https://thencbla.org/assessing-student-writing/" TargetMode="External"/><Relationship Id="rId46" Type="http://schemas.openxmlformats.org/officeDocument/2006/relationships/hyperlink" Target="https://deanoffaculty.cornell.edu/faculty-and-academic-affairs/academic-integrity/code-of-academic-integrity/" TargetMode="External"/><Relationship Id="rId59" Type="http://schemas.openxmlformats.org/officeDocument/2006/relationships/hyperlink" Target="https://www.markey.senate.gov/news/press-releases/senator-markey-introduces-ai-civil-rights-act-to-eliminate-ai-bias-enact-guardrails-on-use-of-algorithms-in-decisions-impacting-peoples-rights-civil-liberties-livelihoods" TargetMode="External"/><Relationship Id="rId67" Type="http://schemas.openxmlformats.org/officeDocument/2006/relationships/hyperlink" Target="https://www.utimes.pitt.edu/news/teaching-center-doesn-t" TargetMode="External"/><Relationship Id="rId20" Type="http://schemas.openxmlformats.org/officeDocument/2006/relationships/hyperlink" Target="https://bypassgpt.co/" TargetMode="External"/><Relationship Id="rId41" Type="http://schemas.openxmlformats.org/officeDocument/2006/relationships/hyperlink" Target="https://www.bu.edu/files/2023/02/GAIA-Final-2023.pdf" TargetMode="External"/><Relationship Id="rId54" Type="http://schemas.openxmlformats.org/officeDocument/2006/relationships/hyperlink" Target="https://angiekratzer.com/the-why-and-how-of-a-baseline-writing-assignment/" TargetMode="External"/><Relationship Id="rId62" Type="http://schemas.openxmlformats.org/officeDocument/2006/relationships/hyperlink" Target="https://hai.stanford.edu/news/ai-detectors-biased-against-non-native-english-writers" TargetMode="External"/><Relationship Id="rId70" Type="http://schemas.openxmlformats.org/officeDocument/2006/relationships/hyperlink" Target="https://writer.com/blog/ai-hallucinations/" TargetMode="External"/><Relationship Id="rId75" Type="http://schemas.openxmlformats.org/officeDocument/2006/relationships/hyperlink" Target="https://www.ajl.org/"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gptzero.me/" TargetMode="External"/><Relationship Id="rId23" Type="http://schemas.openxmlformats.org/officeDocument/2006/relationships/hyperlink" Target="https://originality.ai/" TargetMode="External"/><Relationship Id="rId28" Type="http://schemas.openxmlformats.org/officeDocument/2006/relationships/hyperlink" Target="https://teaching.cornell.edu/node/2251" TargetMode="External"/><Relationship Id="rId36" Type="http://schemas.openxmlformats.org/officeDocument/2006/relationships/hyperlink" Target="https://deanoffaculty.cornell.edu/faculty-and-academic-affairs/academic-integrity/" TargetMode="External"/><Relationship Id="rId49" Type="http://schemas.openxmlformats.org/officeDocument/2006/relationships/hyperlink" Target="https://doi.org/10.1016/j.jslw.2024.101157" TargetMode="External"/><Relationship Id="rId57" Type="http://schemas.openxmlformats.org/officeDocument/2006/relationships/hyperlink" Target="https://www.makeuseof.com/accurate-ai-text-detectors/" TargetMode="External"/><Relationship Id="rId10" Type="http://schemas.openxmlformats.org/officeDocument/2006/relationships/hyperlink" Target="https://www.writefull.com/" TargetMode="External"/><Relationship Id="rId31" Type="http://schemas.openxmlformats.org/officeDocument/2006/relationships/hyperlink" Target="https://deanoffaculty.cornell.edu/faculty-and-academic-affairs/academic-integrity/" TargetMode="External"/><Relationship Id="rId44" Type="http://schemas.openxmlformats.org/officeDocument/2006/relationships/hyperlink" Target="https://celt.uky.edu/ai-course-policy-examples" TargetMode="External"/><Relationship Id="rId52" Type="http://schemas.openxmlformats.org/officeDocument/2006/relationships/hyperlink" Target="https://doi.org/10.1080/0361526X.2024.2433256" TargetMode="External"/><Relationship Id="rId60" Type="http://schemas.openxmlformats.org/officeDocument/2006/relationships/hyperlink" Target="https://themarkup.org/machine-learning/2023/08/14/ai-detection-tools-falsely-accuse-international-students-of-cheating" TargetMode="External"/><Relationship Id="rId65" Type="http://schemas.openxmlformats.org/officeDocument/2006/relationships/hyperlink" Target="https://www.pangram.com/" TargetMode="External"/><Relationship Id="rId73" Type="http://schemas.openxmlformats.org/officeDocument/2006/relationships/hyperlink" Target="https://bidenwhitehouse.archives.gov/ostp/ai-bill-of-rights/" TargetMode="External"/><Relationship Id="rId78" Type="http://schemas.openxmlformats.org/officeDocument/2006/relationships/footer" Target="footer1.xml"/><Relationship Id="rId8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endnote.com/" TargetMode="External"/><Relationship Id="rId13" Type="http://schemas.openxmlformats.org/officeDocument/2006/relationships/hyperlink" Target="https://github.com/Weixin-Liang/ChatGPT-Detector-Bias/tree/v1.0.0" TargetMode="External"/><Relationship Id="rId18" Type="http://schemas.openxmlformats.org/officeDocument/2006/relationships/hyperlink" Target="https://copyleaks.com/" TargetMode="External"/><Relationship Id="rId39" Type="http://schemas.openxmlformats.org/officeDocument/2006/relationships/hyperlink" Target="https://www.tuftsdaily.com/article/2025/10/professors-shift-many-essay-based-assessments-to-in-person-exams-amid-ai-concerns" TargetMode="External"/><Relationship Id="rId34" Type="http://schemas.openxmlformats.org/officeDocument/2006/relationships/hyperlink" Target="https://deanoffaculty.cornell.edu/faculty-and-academic-affairs/academic-integrity/" TargetMode="External"/><Relationship Id="rId50" Type="http://schemas.openxmlformats.org/officeDocument/2006/relationships/hyperlink" Target="https://cengage.widen.net/s/bmjxxjx9mm/cg-2024-employability-survey-report" TargetMode="External"/><Relationship Id="rId55" Type="http://schemas.openxmlformats.org/officeDocument/2006/relationships/hyperlink" Target="https://hai.stanford.edu/news/ai-detectors-biased-against-non-native-english-writers" TargetMode="External"/><Relationship Id="rId76" Type="http://schemas.openxmlformats.org/officeDocument/2006/relationships/hyperlink" Target="https://cdt.org/insights/report-late-applications-protecting-students-civil-rights-in-the-digital-age/" TargetMode="External"/><Relationship Id="rId7" Type="http://schemas.openxmlformats.org/officeDocument/2006/relationships/hyperlink" Target="https://bidenwhitehouse.archives.gov/ostp/ai-bill-of-rights/human-alternatives-consideration-and-fallback/" TargetMode="External"/><Relationship Id="rId71" Type="http://schemas.openxmlformats.org/officeDocument/2006/relationships/hyperlink" Target="https://writer.com/blog/editorial-skills-and-ai/" TargetMode="External"/><Relationship Id="rId2" Type="http://schemas.openxmlformats.org/officeDocument/2006/relationships/styles" Target="styles.xml"/><Relationship Id="rId29" Type="http://schemas.openxmlformats.org/officeDocument/2006/relationships/hyperlink" Target="https://teaching.cornell.edu/node/2251" TargetMode="External"/><Relationship Id="rId24" Type="http://schemas.openxmlformats.org/officeDocument/2006/relationships/hyperlink" Target="https://x.writefull.com/gpt-detector" TargetMode="External"/><Relationship Id="rId40" Type="http://schemas.openxmlformats.org/officeDocument/2006/relationships/hyperlink" Target="https://www.forbes.com/sites/mollybohannon/2023/06/08/lawyer-used-chatgpt-in-court-and-cited-fake-cases-a-judge-is-considering-sanctions/" TargetMode="External"/><Relationship Id="rId45" Type="http://schemas.openxmlformats.org/officeDocument/2006/relationships/hyperlink" Target="https://essaycheck.ai/blog/false-positives-in-ai-detection" TargetMode="External"/><Relationship Id="rId66" Type="http://schemas.openxmlformats.org/officeDocument/2006/relationships/hyperlink" Target="https://kingspry.com/ocr-weighs-in-on-discriminatory-ai-us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homaszuckerscharff/Library/Group%20Containers/UBF8T346G9.Office/User%20Content.localized/Templates.localized/Norma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5644ED5-8037-8B41-8557-181A8F2D1FE4}">
  <we:reference id="wa200001482" version="1.0.5.0" store="en-US" storeType="OMEX"/>
  <we:alternateReferences>
    <we:reference id="WA200001482" version="1.0.5.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Normal.dotx</Template>
  <TotalTime>9</TotalTime>
  <Pages>25</Pages>
  <Words>12332</Words>
  <Characters>70299</Characters>
  <Application>Microsoft Office Word</Application>
  <DocSecurity>0</DocSecurity>
  <Lines>585</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Zucker-Scharff</dc:creator>
  <cp:keywords/>
  <dc:description/>
  <cp:lastModifiedBy>Thomas Zucker-Scharff</cp:lastModifiedBy>
  <cp:revision>5</cp:revision>
  <cp:lastPrinted>2025-11-09T03:20:00Z</cp:lastPrinted>
  <dcterms:created xsi:type="dcterms:W3CDTF">2025-11-10T16:45:00Z</dcterms:created>
  <dcterms:modified xsi:type="dcterms:W3CDTF">2025-11-10T17:03:00Z</dcterms:modified>
</cp:coreProperties>
</file>